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10331" w:type="dxa"/>
        <w:tblInd w:w="-7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9"/>
        <w:gridCol w:w="3039"/>
        <w:gridCol w:w="3983"/>
      </w:tblGrid>
      <w:tr w:rsidR="00BF1783" w:rsidRPr="00DD16A3" w14:paraId="73CC2A92" w14:textId="77777777" w:rsidTr="00BF1783">
        <w:tc>
          <w:tcPr>
            <w:tcW w:w="3309" w:type="dxa"/>
            <w:hideMark/>
          </w:tcPr>
          <w:p w14:paraId="412195F7" w14:textId="77777777" w:rsidR="00BF1783" w:rsidRPr="00DD16A3" w:rsidRDefault="00BF1783" w:rsidP="00AD243B">
            <w:pPr>
              <w:pStyle w:val="WH"/>
              <w:rPr>
                <w:rFonts w:ascii="Arial" w:hAnsi="Arial" w:cs="Arial"/>
              </w:rPr>
            </w:pPr>
            <w:r w:rsidRPr="00DD16A3">
              <w:rPr>
                <w:rFonts w:ascii="Arial" w:hAnsi="Arial" w:cs="Arial"/>
              </w:rPr>
              <w:br/>
              <w:t>Projekt-</w:t>
            </w:r>
          </w:p>
          <w:p w14:paraId="4082F4FB" w14:textId="77777777" w:rsidR="00BF1783" w:rsidRPr="00DD16A3" w:rsidRDefault="00BF1783" w:rsidP="00AD243B">
            <w:pPr>
              <w:pStyle w:val="WH"/>
              <w:rPr>
                <w:rFonts w:ascii="Arial" w:hAnsi="Arial" w:cs="Arial"/>
              </w:rPr>
            </w:pPr>
            <w:proofErr w:type="spellStart"/>
            <w:r w:rsidRPr="00DD16A3">
              <w:rPr>
                <w:rFonts w:ascii="Arial" w:hAnsi="Arial" w:cs="Arial"/>
              </w:rPr>
              <w:t>dokumentation</w:t>
            </w:r>
            <w:proofErr w:type="spellEnd"/>
          </w:p>
        </w:tc>
        <w:tc>
          <w:tcPr>
            <w:tcW w:w="3039" w:type="dxa"/>
            <w:hideMark/>
          </w:tcPr>
          <w:p w14:paraId="7AFD0943" w14:textId="2DFDAA69" w:rsidR="00BF1783" w:rsidRPr="00DD16A3" w:rsidRDefault="00D069D4" w:rsidP="004C743F">
            <w:pPr>
              <w:pStyle w:val="hda-Logo"/>
            </w:pPr>
            <w:r w:rsidRPr="00DD16A3">
              <mc:AlternateContent>
                <mc:Choice Requires="wpg">
                  <w:drawing>
                    <wp:anchor distT="0" distB="0" distL="114300" distR="114300" simplePos="0" relativeHeight="251659264" behindDoc="0" locked="0" layoutInCell="1" allowOverlap="1" wp14:anchorId="3FBF8604" wp14:editId="29D6FE7B">
                      <wp:simplePos x="0" y="0"/>
                      <wp:positionH relativeFrom="column">
                        <wp:posOffset>-68580</wp:posOffset>
                      </wp:positionH>
                      <wp:positionV relativeFrom="paragraph">
                        <wp:posOffset>127598</wp:posOffset>
                      </wp:positionV>
                      <wp:extent cx="1628775" cy="676275"/>
                      <wp:effectExtent l="0" t="0" r="9525" b="9525"/>
                      <wp:wrapSquare wrapText="bothSides"/>
                      <wp:docPr id="6" name="Gruppieren 6"/>
                      <wp:cNvGraphicFramePr/>
                      <a:graphic xmlns:a="http://schemas.openxmlformats.org/drawingml/2006/main">
                        <a:graphicData uri="http://schemas.microsoft.com/office/word/2010/wordprocessingGroup">
                          <wpg:wgp>
                            <wpg:cNvGrpSpPr/>
                            <wpg:grpSpPr>
                              <a:xfrm>
                                <a:off x="0" y="0"/>
                                <a:ext cx="1628775" cy="676275"/>
                                <a:chOff x="0" y="0"/>
                                <a:chExt cx="1876425" cy="809625"/>
                              </a:xfrm>
                            </wpg:grpSpPr>
                            <pic:pic xmlns:pic="http://schemas.openxmlformats.org/drawingml/2006/picture">
                              <pic:nvPicPr>
                                <pic:cNvPr id="7" name="Grafik 7" descr="SWRDasErste"/>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57150"/>
                                  <a:ext cx="981075" cy="266065"/>
                                </a:xfrm>
                                <a:prstGeom prst="rect">
                                  <a:avLst/>
                                </a:prstGeom>
                                <a:noFill/>
                                <a:ln>
                                  <a:noFill/>
                                </a:ln>
                              </pic:spPr>
                            </pic:pic>
                            <pic:pic xmlns:pic="http://schemas.openxmlformats.org/drawingml/2006/picture">
                              <pic:nvPicPr>
                                <pic:cNvPr id="8" name="Grafik 8" descr="SR"/>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466725"/>
                                  <a:ext cx="439420" cy="337185"/>
                                </a:xfrm>
                                <a:prstGeom prst="rect">
                                  <a:avLst/>
                                </a:prstGeom>
                                <a:noFill/>
                                <a:ln>
                                  <a:noFill/>
                                </a:ln>
                              </pic:spPr>
                            </pic:pic>
                            <pic:pic xmlns:pic="http://schemas.openxmlformats.org/drawingml/2006/picture">
                              <pic:nvPicPr>
                                <pic:cNvPr id="9" name="Grafik 9" descr="IDA_Button"/>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066800" y="0"/>
                                  <a:ext cx="809625" cy="809625"/>
                                </a:xfrm>
                                <a:prstGeom prst="rect">
                                  <a:avLst/>
                                </a:prstGeom>
                                <a:noFill/>
                                <a:ln>
                                  <a:noFill/>
                                </a:ln>
                              </pic:spPr>
                            </pic:pic>
                          </wpg:wgp>
                        </a:graphicData>
                      </a:graphic>
                    </wp:anchor>
                  </w:drawing>
                </mc:Choice>
                <mc:Fallback>
                  <w:pict>
                    <v:group w14:anchorId="41D26BF1" id="Gruppieren 6" o:spid="_x0000_s1026" style="position:absolute;margin-left:-5.4pt;margin-top:10.05pt;width:128.25pt;height:53.25pt;z-index:251659264" coordsize="18764,809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">
                      <v:shape id="Grafik 7" o:spid="_x0000_s1027" type="#_x0000_t75" alt="SWRDasErste" style="position:absolute;top:571;width:9810;height:2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">
                        <v:imagedata r:id="rId11" o:title="SWRDasErste"/>
                      </v:shape>
                      <v:shape id="Grafik 8" o:spid="_x0000_s1028" type="#_x0000_t75" alt="SR" style="position:absolute;top:4667;width:4394;height:3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">
                        <v:imagedata r:id="rId12" o:title="SR"/>
                      </v:shape>
                      <v:shape id="Grafik 9" o:spid="_x0000_s1029" type="#_x0000_t75" alt="IDA_Button" style="position:absolute;left:10668;width:8096;height:8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">
                        <v:imagedata r:id="rId13" o:title="IDA_Button"/>
                      </v:shape>
                      <w10:wrap type="square"/>
                    </v:group>
                  </w:pict>
                </mc:Fallback>
              </mc:AlternateContent>
            </w:r>
            <w:r w:rsidR="004C743F" w:rsidRPr="00DD16A3">
              <w:t xml:space="preserve">   </w:t>
            </w:r>
          </w:p>
        </w:tc>
        <w:tc>
          <w:tcPr>
            <w:tcW w:w="3983" w:type="dxa"/>
          </w:tcPr>
          <w:p w14:paraId="58594580" w14:textId="77777777" w:rsidR="00BF1783" w:rsidRPr="00DD16A3" w:rsidRDefault="00BF1783" w:rsidP="004C743F">
            <w:pPr>
              <w:pStyle w:val="hda-Logo"/>
            </w:pPr>
            <w:r w:rsidRPr="00DD16A3">
              <w:drawing>
                <wp:inline distT="0" distB="0" distL="0" distR="0" wp14:anchorId="735B02CD" wp14:editId="0587608C">
                  <wp:extent cx="2176203" cy="1001599"/>
                  <wp:effectExtent l="0" t="0" r="0" b="825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80637" cy="1003640"/>
                          </a:xfrm>
                          <a:prstGeom prst="rect">
                            <a:avLst/>
                          </a:prstGeom>
                          <a:noFill/>
                          <a:ln>
                            <a:noFill/>
                          </a:ln>
                        </pic:spPr>
                      </pic:pic>
                    </a:graphicData>
                  </a:graphic>
                </wp:inline>
              </w:drawing>
            </w:r>
          </w:p>
        </w:tc>
      </w:tr>
    </w:tbl>
    <w:p w14:paraId="1DF5D00A" w14:textId="77777777" w:rsidR="008948D3" w:rsidRPr="00DD16A3" w:rsidRDefault="008948D3" w:rsidP="00BF1783">
      <w:pPr>
        <w:pStyle w:val="Mareike"/>
        <w:jc w:val="both"/>
        <w:rPr>
          <w:spacing w:val="4"/>
          <w:lang w:val="de-DE"/>
        </w:rPr>
      </w:pPr>
    </w:p>
    <w:p w14:paraId="7A3AC102" w14:textId="77777777" w:rsidR="00BF1783" w:rsidRPr="00DD16A3" w:rsidRDefault="00BF1783" w:rsidP="00BF1783">
      <w:pPr>
        <w:pStyle w:val="WHZ"/>
        <w:rPr>
          <w:rFonts w:ascii="Arial" w:hAnsi="Arial" w:cs="Arial"/>
        </w:rPr>
      </w:pPr>
      <w:r w:rsidRPr="00DD16A3">
        <w:rPr>
          <w:rFonts w:ascii="Arial" w:hAnsi="Arial" w:cs="Arial"/>
        </w:rPr>
        <w:t xml:space="preserve">Abschlussarbeit zur Vollendung des Volontariats </w:t>
      </w:r>
      <w:r w:rsidRPr="00DD16A3">
        <w:rPr>
          <w:rFonts w:ascii="Arial" w:hAnsi="Arial" w:cs="Arial"/>
        </w:rPr>
        <w:br/>
        <w:t>und zum erfolgreichen Erwerb des Zertifikats zum</w:t>
      </w:r>
      <w:r w:rsidRPr="00DD16A3">
        <w:rPr>
          <w:rFonts w:ascii="Arial" w:hAnsi="Arial" w:cs="Arial"/>
        </w:rPr>
        <w:br/>
        <w:t xml:space="preserve">„wissenschaftlicher Dokumentar / </w:t>
      </w:r>
      <w:r w:rsidR="00047A4A" w:rsidRPr="00DD16A3">
        <w:rPr>
          <w:rFonts w:ascii="Arial" w:hAnsi="Arial" w:cs="Arial"/>
        </w:rPr>
        <w:t xml:space="preserve">Information </w:t>
      </w:r>
      <w:proofErr w:type="spellStart"/>
      <w:r w:rsidR="00047A4A" w:rsidRPr="00DD16A3">
        <w:rPr>
          <w:rFonts w:ascii="Arial" w:hAnsi="Arial" w:cs="Arial"/>
        </w:rPr>
        <w:t>Specialist</w:t>
      </w:r>
      <w:proofErr w:type="spellEnd"/>
      <w:r w:rsidRPr="00DD16A3">
        <w:rPr>
          <w:rFonts w:ascii="Arial" w:hAnsi="Arial" w:cs="Arial"/>
        </w:rPr>
        <w:t>“</w:t>
      </w:r>
    </w:p>
    <w:p w14:paraId="3B0B5E77" w14:textId="77777777" w:rsidR="008948D3" w:rsidRPr="00DD16A3" w:rsidRDefault="008948D3" w:rsidP="000730CD">
      <w:pPr>
        <w:pStyle w:val="Mareike"/>
        <w:rPr>
          <w:spacing w:val="4"/>
          <w:sz w:val="24"/>
          <w:lang w:val="de-DE"/>
        </w:rPr>
      </w:pPr>
    </w:p>
    <w:p w14:paraId="65B91660" w14:textId="77777777" w:rsidR="00D069D4" w:rsidRPr="00DD16A3" w:rsidRDefault="00D069D4" w:rsidP="00D069D4">
      <w:pPr>
        <w:pStyle w:val="DeckblatttextZentriert"/>
        <w:rPr>
          <w:rFonts w:cs="Arial"/>
          <w:b/>
          <w:bCs w:val="0"/>
          <w:sz w:val="32"/>
          <w:szCs w:val="28"/>
          <w:lang w:val="de-DE"/>
        </w:rPr>
      </w:pPr>
      <w:r w:rsidRPr="00DD16A3">
        <w:rPr>
          <w:rFonts w:cs="Arial"/>
          <w:b/>
          <w:bCs w:val="0"/>
          <w:sz w:val="32"/>
          <w:szCs w:val="28"/>
          <w:lang w:val="de-DE"/>
        </w:rPr>
        <w:t xml:space="preserve">Spezifikation und PoC der KI-gestützten </w:t>
      </w:r>
    </w:p>
    <w:p w14:paraId="089C3B9E" w14:textId="77777777" w:rsidR="00D069D4" w:rsidRPr="00DD16A3" w:rsidRDefault="00D069D4" w:rsidP="00D069D4">
      <w:pPr>
        <w:pStyle w:val="DeckblatttextZentriert"/>
        <w:rPr>
          <w:spacing w:val="4"/>
          <w:lang w:val="de-DE"/>
        </w:rPr>
      </w:pPr>
      <w:r w:rsidRPr="00DD16A3">
        <w:rPr>
          <w:rFonts w:cs="Arial"/>
          <w:b/>
          <w:bCs w:val="0"/>
          <w:sz w:val="32"/>
          <w:szCs w:val="28"/>
          <w:lang w:val="de-DE"/>
        </w:rPr>
        <w:t>„Beta-Klassen-Recognition“ in der Presserecherche</w:t>
      </w:r>
    </w:p>
    <w:p w14:paraId="6581E535" w14:textId="77777777" w:rsidR="00DF7970" w:rsidRPr="00DD16A3" w:rsidRDefault="00DF7970" w:rsidP="000730CD">
      <w:pPr>
        <w:pStyle w:val="DeckblatttextZentriert"/>
        <w:rPr>
          <w:spacing w:val="4"/>
          <w:lang w:val="de-DE"/>
        </w:rPr>
      </w:pPr>
    </w:p>
    <w:p w14:paraId="017C74F5" w14:textId="4FC7059C" w:rsidR="00BF1783" w:rsidRPr="00DD16A3" w:rsidRDefault="00491168" w:rsidP="00825D34">
      <w:pPr>
        <w:pStyle w:val="Mareike"/>
        <w:rPr>
          <w:spacing w:val="4"/>
          <w:sz w:val="24"/>
          <w:lang w:val="de-DE"/>
        </w:rPr>
      </w:pPr>
      <w:r w:rsidRPr="00DD16A3">
        <w:rPr>
          <w:noProof/>
          <w:spacing w:val="4"/>
          <w:sz w:val="24"/>
          <w:lang w:val="de-DE"/>
        </w:rPr>
        <w:drawing>
          <wp:inline distT="0" distB="0" distL="0" distR="0" wp14:anchorId="592E033A" wp14:editId="5A0F9769">
            <wp:extent cx="3797935" cy="2036445"/>
            <wp:effectExtent l="0" t="0" r="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7935" cy="2036445"/>
                    </a:xfrm>
                    <a:prstGeom prst="rect">
                      <a:avLst/>
                    </a:prstGeom>
                    <a:noFill/>
                  </pic:spPr>
                </pic:pic>
              </a:graphicData>
            </a:graphic>
          </wp:inline>
        </w:drawing>
      </w:r>
    </w:p>
    <w:p w14:paraId="1E9F8065" w14:textId="77777777" w:rsidR="00BF1783" w:rsidRPr="00DD16A3" w:rsidRDefault="00BF1783" w:rsidP="00BF1783">
      <w:pPr>
        <w:pStyle w:val="KeinLeerraum"/>
        <w:jc w:val="center"/>
        <w:rPr>
          <w:rFonts w:ascii="Arial" w:hAnsi="Arial" w:cs="Arial"/>
          <w:b/>
          <w:sz w:val="28"/>
          <w:szCs w:val="16"/>
        </w:rPr>
      </w:pPr>
    </w:p>
    <w:p w14:paraId="680D6EAB" w14:textId="4AED7AFF" w:rsidR="00BF1783" w:rsidRPr="00DD16A3" w:rsidRDefault="00047A4A" w:rsidP="00BF1783">
      <w:pPr>
        <w:pStyle w:val="KeinLeerraum"/>
        <w:jc w:val="center"/>
        <w:rPr>
          <w:rFonts w:ascii="Arial" w:hAnsi="Arial" w:cs="Arial"/>
          <w:b/>
          <w:sz w:val="28"/>
        </w:rPr>
      </w:pPr>
      <w:r w:rsidRPr="00DD16A3">
        <w:rPr>
          <w:rFonts w:ascii="Arial" w:hAnsi="Arial" w:cs="Arial"/>
          <w:b/>
          <w:sz w:val="28"/>
          <w:szCs w:val="16"/>
        </w:rPr>
        <w:t>Volontär</w:t>
      </w:r>
      <w:r w:rsidR="00BF1783" w:rsidRPr="00DD16A3">
        <w:rPr>
          <w:rFonts w:ascii="Arial" w:hAnsi="Arial" w:cs="Arial"/>
          <w:b/>
          <w:sz w:val="28"/>
          <w:szCs w:val="16"/>
        </w:rPr>
        <w:t>jahrgang 202</w:t>
      </w:r>
      <w:r w:rsidR="00491168" w:rsidRPr="00DD16A3">
        <w:rPr>
          <w:rFonts w:ascii="Arial" w:hAnsi="Arial" w:cs="Arial"/>
          <w:b/>
          <w:sz w:val="28"/>
          <w:szCs w:val="16"/>
        </w:rPr>
        <w:t>2</w:t>
      </w:r>
    </w:p>
    <w:p w14:paraId="5FAA7211" w14:textId="77777777" w:rsidR="00BF1783" w:rsidRPr="00DD16A3" w:rsidRDefault="00BF1783" w:rsidP="00825D34">
      <w:pPr>
        <w:pStyle w:val="KeinLeerraum"/>
        <w:rPr>
          <w:rFonts w:ascii="Arial" w:hAnsi="Arial" w:cs="Arial"/>
          <w:b/>
        </w:rPr>
      </w:pPr>
    </w:p>
    <w:p w14:paraId="28E6E2E6" w14:textId="77777777" w:rsidR="00BF1783" w:rsidRPr="00DD16A3" w:rsidRDefault="00BF1783" w:rsidP="00BF1783">
      <w:pPr>
        <w:pStyle w:val="KeinLeerraum"/>
        <w:jc w:val="center"/>
        <w:rPr>
          <w:rFonts w:ascii="Arial" w:hAnsi="Arial" w:cs="Arial"/>
          <w:b/>
        </w:rPr>
      </w:pPr>
    </w:p>
    <w:tbl>
      <w:tblPr>
        <w:tblStyle w:val="Tabellenraster"/>
        <w:tblW w:w="122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5"/>
        <w:gridCol w:w="3105"/>
        <w:gridCol w:w="6095"/>
      </w:tblGrid>
      <w:tr w:rsidR="00BF1783" w:rsidRPr="00DD16A3" w14:paraId="579D5EC6" w14:textId="77777777" w:rsidTr="00AD243B">
        <w:trPr>
          <w:gridAfter w:val="1"/>
          <w:wAfter w:w="6095" w:type="dxa"/>
        </w:trPr>
        <w:tc>
          <w:tcPr>
            <w:tcW w:w="3085" w:type="dxa"/>
            <w:vAlign w:val="center"/>
            <w:hideMark/>
          </w:tcPr>
          <w:p w14:paraId="3C9B5A89" w14:textId="77777777" w:rsidR="00BF1783" w:rsidRPr="00DD16A3" w:rsidRDefault="00BF1783" w:rsidP="00AD243B">
            <w:pPr>
              <w:pStyle w:val="Strukturtabellenspaltenkpfe"/>
              <w:rPr>
                <w:rFonts w:ascii="Arial" w:hAnsi="Arial" w:cs="Arial"/>
                <w:sz w:val="22"/>
                <w:szCs w:val="22"/>
              </w:rPr>
            </w:pPr>
            <w:r w:rsidRPr="00DD16A3">
              <w:rPr>
                <w:rFonts w:ascii="Arial" w:hAnsi="Arial" w:cs="Arial"/>
                <w:sz w:val="22"/>
                <w:szCs w:val="22"/>
              </w:rPr>
              <w:t xml:space="preserve">vorgelegt von: </w:t>
            </w:r>
          </w:p>
        </w:tc>
        <w:tc>
          <w:tcPr>
            <w:tcW w:w="3105" w:type="dxa"/>
            <w:vAlign w:val="center"/>
            <w:hideMark/>
          </w:tcPr>
          <w:p w14:paraId="2EED1077" w14:textId="0F602BA9" w:rsidR="00BF1783" w:rsidRPr="00DD16A3" w:rsidRDefault="00491168" w:rsidP="00AD243B">
            <w:pPr>
              <w:pStyle w:val="Strukturtabellenspaltendaten"/>
              <w:rPr>
                <w:rFonts w:ascii="Arial" w:hAnsi="Arial" w:cs="Arial"/>
                <w:szCs w:val="22"/>
              </w:rPr>
            </w:pPr>
            <w:r w:rsidRPr="00DD16A3">
              <w:rPr>
                <w:rFonts w:ascii="Arial" w:hAnsi="Arial" w:cs="Arial"/>
                <w:szCs w:val="22"/>
              </w:rPr>
              <w:t>Timo Schumacher B.A., M.A.</w:t>
            </w:r>
          </w:p>
        </w:tc>
      </w:tr>
      <w:tr w:rsidR="00BF1783" w:rsidRPr="00DD16A3" w14:paraId="1DE1BF90" w14:textId="77777777" w:rsidTr="00AD243B">
        <w:trPr>
          <w:gridAfter w:val="1"/>
          <w:wAfter w:w="6095" w:type="dxa"/>
        </w:trPr>
        <w:tc>
          <w:tcPr>
            <w:tcW w:w="3085" w:type="dxa"/>
            <w:vAlign w:val="center"/>
          </w:tcPr>
          <w:p w14:paraId="4B49BEF3" w14:textId="77777777" w:rsidR="00BF1783" w:rsidRPr="00DD16A3" w:rsidRDefault="00BF1783" w:rsidP="00AD243B">
            <w:pPr>
              <w:pStyle w:val="Strukturtabellenspaltenkpfe"/>
              <w:rPr>
                <w:rFonts w:ascii="Arial" w:hAnsi="Arial" w:cs="Arial"/>
                <w:sz w:val="22"/>
                <w:szCs w:val="22"/>
              </w:rPr>
            </w:pPr>
          </w:p>
        </w:tc>
        <w:tc>
          <w:tcPr>
            <w:tcW w:w="3105" w:type="dxa"/>
            <w:vAlign w:val="center"/>
            <w:hideMark/>
          </w:tcPr>
          <w:p w14:paraId="5AF102DC" w14:textId="77777777" w:rsidR="00BF1783" w:rsidRPr="00DD16A3" w:rsidRDefault="00491168" w:rsidP="00AD243B">
            <w:pPr>
              <w:pStyle w:val="Strukturtabellenspaltendaten"/>
              <w:rPr>
                <w:rFonts w:ascii="Arial" w:hAnsi="Arial" w:cs="Arial"/>
                <w:szCs w:val="22"/>
              </w:rPr>
            </w:pPr>
            <w:r w:rsidRPr="00DD16A3">
              <w:rPr>
                <w:rFonts w:ascii="Arial" w:hAnsi="Arial" w:cs="Arial"/>
                <w:szCs w:val="22"/>
              </w:rPr>
              <w:t>Turmstr. 89</w:t>
            </w:r>
          </w:p>
          <w:p w14:paraId="672F5521" w14:textId="3D154620" w:rsidR="00491168" w:rsidRPr="00DD16A3" w:rsidRDefault="00491168" w:rsidP="00AD243B">
            <w:pPr>
              <w:pStyle w:val="Strukturtabellenspaltendaten"/>
              <w:rPr>
                <w:rFonts w:ascii="Arial" w:hAnsi="Arial" w:cs="Arial"/>
                <w:szCs w:val="22"/>
              </w:rPr>
            </w:pPr>
            <w:r w:rsidRPr="00DD16A3">
              <w:rPr>
                <w:rFonts w:ascii="Arial" w:hAnsi="Arial" w:cs="Arial"/>
                <w:szCs w:val="22"/>
              </w:rPr>
              <w:t>55120 Mainz</w:t>
            </w:r>
          </w:p>
        </w:tc>
      </w:tr>
      <w:tr w:rsidR="00BF1783" w:rsidRPr="00DD16A3" w14:paraId="55DD8E82" w14:textId="77777777" w:rsidTr="00AD243B">
        <w:trPr>
          <w:gridAfter w:val="1"/>
          <w:wAfter w:w="6095" w:type="dxa"/>
        </w:trPr>
        <w:tc>
          <w:tcPr>
            <w:tcW w:w="3085" w:type="dxa"/>
            <w:vAlign w:val="center"/>
          </w:tcPr>
          <w:p w14:paraId="787EB25A" w14:textId="77777777" w:rsidR="00BF1783" w:rsidRPr="00DD16A3" w:rsidRDefault="00BF1783" w:rsidP="00AD243B">
            <w:pPr>
              <w:pStyle w:val="Strukturtabellenspaltenkpfe"/>
              <w:rPr>
                <w:rFonts w:ascii="Arial" w:hAnsi="Arial" w:cs="Arial"/>
                <w:sz w:val="22"/>
                <w:szCs w:val="22"/>
              </w:rPr>
            </w:pPr>
          </w:p>
        </w:tc>
        <w:tc>
          <w:tcPr>
            <w:tcW w:w="3105" w:type="dxa"/>
            <w:vAlign w:val="center"/>
            <w:hideMark/>
          </w:tcPr>
          <w:p w14:paraId="2F8D2BFE" w14:textId="77777777" w:rsidR="00BF1783" w:rsidRPr="00DD16A3" w:rsidRDefault="00BF1783" w:rsidP="00AD243B">
            <w:pPr>
              <w:pStyle w:val="Strukturtabellenspaltendaten"/>
              <w:rPr>
                <w:rFonts w:ascii="Arial" w:hAnsi="Arial" w:cs="Arial"/>
                <w:szCs w:val="22"/>
              </w:rPr>
            </w:pPr>
          </w:p>
        </w:tc>
      </w:tr>
      <w:tr w:rsidR="00BF1783" w:rsidRPr="00DD16A3" w14:paraId="62FD1FC4" w14:textId="77777777" w:rsidTr="00AD243B">
        <w:trPr>
          <w:gridAfter w:val="1"/>
          <w:wAfter w:w="6095" w:type="dxa"/>
        </w:trPr>
        <w:tc>
          <w:tcPr>
            <w:tcW w:w="3085" w:type="dxa"/>
            <w:vAlign w:val="center"/>
          </w:tcPr>
          <w:p w14:paraId="2FB0E5E6" w14:textId="77777777" w:rsidR="00BF1783" w:rsidRPr="00DD16A3" w:rsidRDefault="00BF1783" w:rsidP="00825D34">
            <w:pPr>
              <w:pStyle w:val="Strukturtabellenspaltenkpfe"/>
              <w:jc w:val="left"/>
              <w:rPr>
                <w:rFonts w:ascii="Arial" w:hAnsi="Arial" w:cs="Arial"/>
                <w:sz w:val="22"/>
                <w:szCs w:val="22"/>
              </w:rPr>
            </w:pPr>
          </w:p>
        </w:tc>
        <w:tc>
          <w:tcPr>
            <w:tcW w:w="3105" w:type="dxa"/>
          </w:tcPr>
          <w:p w14:paraId="307065C6" w14:textId="77777777" w:rsidR="00BF1783" w:rsidRPr="00DD16A3" w:rsidRDefault="00BF1783" w:rsidP="00AD243B">
            <w:pPr>
              <w:pStyle w:val="Strukturtabellenspaltendaten"/>
              <w:rPr>
                <w:rFonts w:ascii="Arial" w:hAnsi="Arial" w:cs="Arial"/>
                <w:szCs w:val="22"/>
              </w:rPr>
            </w:pPr>
          </w:p>
        </w:tc>
      </w:tr>
      <w:tr w:rsidR="00BF1783" w:rsidRPr="00DD16A3" w14:paraId="03C40734" w14:textId="77777777" w:rsidTr="00AD243B">
        <w:trPr>
          <w:gridAfter w:val="1"/>
          <w:wAfter w:w="6095" w:type="dxa"/>
        </w:trPr>
        <w:tc>
          <w:tcPr>
            <w:tcW w:w="3085" w:type="dxa"/>
            <w:vAlign w:val="center"/>
          </w:tcPr>
          <w:p w14:paraId="23B87CF1" w14:textId="77777777" w:rsidR="00BF1783" w:rsidRPr="00DD16A3" w:rsidRDefault="00047A4A" w:rsidP="00AD243B">
            <w:pPr>
              <w:pStyle w:val="Strukturtabellenspaltenkpfe"/>
              <w:rPr>
                <w:rFonts w:ascii="Arial" w:hAnsi="Arial" w:cs="Arial"/>
                <w:sz w:val="22"/>
                <w:szCs w:val="22"/>
              </w:rPr>
            </w:pPr>
            <w:r w:rsidRPr="00DD16A3">
              <w:rPr>
                <w:rFonts w:ascii="Arial" w:hAnsi="Arial" w:cs="Arial"/>
                <w:sz w:val="22"/>
                <w:szCs w:val="22"/>
              </w:rPr>
              <w:t>Volontariats-/Traineep</w:t>
            </w:r>
            <w:r w:rsidR="00BF1783" w:rsidRPr="00DD16A3">
              <w:rPr>
                <w:rFonts w:ascii="Arial" w:hAnsi="Arial" w:cs="Arial"/>
                <w:sz w:val="22"/>
                <w:szCs w:val="22"/>
              </w:rPr>
              <w:t>artner:</w:t>
            </w:r>
          </w:p>
        </w:tc>
        <w:tc>
          <w:tcPr>
            <w:tcW w:w="3105" w:type="dxa"/>
            <w:vAlign w:val="center"/>
          </w:tcPr>
          <w:p w14:paraId="779E021D" w14:textId="297460D1" w:rsidR="00BF1783" w:rsidRPr="00DD16A3" w:rsidRDefault="00491168" w:rsidP="00AD243B">
            <w:pPr>
              <w:pStyle w:val="Strukturtabellenspaltendaten"/>
              <w:rPr>
                <w:rFonts w:ascii="Arial" w:hAnsi="Arial" w:cs="Arial"/>
                <w:szCs w:val="22"/>
              </w:rPr>
            </w:pPr>
            <w:r w:rsidRPr="00DD16A3">
              <w:rPr>
                <w:rFonts w:ascii="Arial" w:hAnsi="Arial" w:cs="Arial"/>
                <w:szCs w:val="22"/>
              </w:rPr>
              <w:t>SWR</w:t>
            </w:r>
          </w:p>
        </w:tc>
      </w:tr>
      <w:tr w:rsidR="00BF1783" w:rsidRPr="00DD16A3" w14:paraId="0B9C6761" w14:textId="77777777" w:rsidTr="00AD243B">
        <w:tc>
          <w:tcPr>
            <w:tcW w:w="3085" w:type="dxa"/>
            <w:vAlign w:val="center"/>
          </w:tcPr>
          <w:p w14:paraId="12550254" w14:textId="77777777" w:rsidR="00BF1783" w:rsidRPr="00DD16A3" w:rsidRDefault="00BF1783" w:rsidP="00AD243B">
            <w:pPr>
              <w:pStyle w:val="Strukturtabellenspaltenkpfe"/>
              <w:rPr>
                <w:rFonts w:ascii="Arial" w:hAnsi="Arial" w:cs="Arial"/>
                <w:sz w:val="22"/>
                <w:szCs w:val="22"/>
              </w:rPr>
            </w:pPr>
            <w:r w:rsidRPr="00DD16A3">
              <w:rPr>
                <w:rFonts w:ascii="Arial" w:hAnsi="Arial" w:cs="Arial"/>
                <w:sz w:val="22"/>
                <w:szCs w:val="22"/>
              </w:rPr>
              <w:t>Referent:</w:t>
            </w:r>
          </w:p>
        </w:tc>
        <w:tc>
          <w:tcPr>
            <w:tcW w:w="3105" w:type="dxa"/>
            <w:vAlign w:val="center"/>
          </w:tcPr>
          <w:p w14:paraId="6246F8FA" w14:textId="77777777" w:rsidR="00BF1783" w:rsidRPr="00DD16A3" w:rsidRDefault="00BF1783" w:rsidP="00AD243B">
            <w:pPr>
              <w:pStyle w:val="Strukturtabellenspaltenkpfe"/>
              <w:jc w:val="left"/>
              <w:rPr>
                <w:rFonts w:ascii="Arial" w:hAnsi="Arial" w:cs="Arial"/>
                <w:sz w:val="22"/>
                <w:szCs w:val="22"/>
              </w:rPr>
            </w:pPr>
            <w:r w:rsidRPr="00DD16A3">
              <w:rPr>
                <w:rFonts w:ascii="Arial" w:hAnsi="Arial" w:cs="Arial"/>
                <w:sz w:val="22"/>
                <w:szCs w:val="22"/>
              </w:rPr>
              <w:t xml:space="preserve">Prof. </w:t>
            </w:r>
            <w:proofErr w:type="spellStart"/>
            <w:r w:rsidRPr="00DD16A3">
              <w:rPr>
                <w:rFonts w:ascii="Arial" w:hAnsi="Arial" w:cs="Arial"/>
                <w:sz w:val="22"/>
                <w:szCs w:val="22"/>
              </w:rPr>
              <w:t>Geribert</w:t>
            </w:r>
            <w:proofErr w:type="spellEnd"/>
            <w:r w:rsidRPr="00DD16A3">
              <w:rPr>
                <w:rFonts w:ascii="Arial" w:hAnsi="Arial" w:cs="Arial"/>
                <w:sz w:val="22"/>
                <w:szCs w:val="22"/>
              </w:rPr>
              <w:t xml:space="preserve"> E. Jakob</w:t>
            </w:r>
          </w:p>
        </w:tc>
        <w:tc>
          <w:tcPr>
            <w:tcW w:w="6095" w:type="dxa"/>
            <w:vAlign w:val="center"/>
          </w:tcPr>
          <w:p w14:paraId="57CA6BF4" w14:textId="77777777" w:rsidR="00BF1783" w:rsidRPr="00DD16A3" w:rsidRDefault="00BF1783" w:rsidP="00AD243B">
            <w:pPr>
              <w:pStyle w:val="Strukturtabellenspaltendaten"/>
              <w:rPr>
                <w:rFonts w:ascii="Arial" w:hAnsi="Arial" w:cs="Arial"/>
              </w:rPr>
            </w:pPr>
          </w:p>
        </w:tc>
      </w:tr>
    </w:tbl>
    <w:p w14:paraId="0A36B1C2" w14:textId="77777777" w:rsidR="00327EFE" w:rsidRPr="00DD16A3" w:rsidRDefault="00327EFE">
      <w:pPr>
        <w:spacing w:line="240" w:lineRule="auto"/>
        <w:rPr>
          <w:b/>
          <w:spacing w:val="4"/>
        </w:rPr>
        <w:sectPr w:rsidR="00327EFE" w:rsidRPr="00DD16A3" w:rsidSect="00E739AD">
          <w:headerReference w:type="default" r:id="rId16"/>
          <w:footerReference w:type="even" r:id="rId17"/>
          <w:footerReference w:type="default" r:id="rId18"/>
          <w:type w:val="nextColumn"/>
          <w:pgSz w:w="11906" w:h="16838" w:code="9"/>
          <w:pgMar w:top="1474" w:right="2013" w:bottom="1474" w:left="1531" w:header="709" w:footer="1134" w:gutter="0"/>
          <w:cols w:space="708"/>
          <w:titlePg/>
          <w:docGrid w:linePitch="360"/>
        </w:sectPr>
      </w:pPr>
    </w:p>
    <w:p w14:paraId="6F4E17D2" w14:textId="77777777" w:rsidR="007B15AD" w:rsidRPr="00DD16A3" w:rsidRDefault="00BF1783" w:rsidP="00BC7F93">
      <w:pPr>
        <w:pStyle w:val="berschrift1ohneNummer"/>
      </w:pPr>
      <w:bookmarkStart w:id="0" w:name="_Toc117086226"/>
      <w:r w:rsidRPr="00DD16A3">
        <w:lastRenderedPageBreak/>
        <w:t>Zusammenfassung / Abstract</w:t>
      </w:r>
      <w:bookmarkEnd w:id="0"/>
    </w:p>
    <w:p w14:paraId="338A7F03" w14:textId="77777777" w:rsidR="002C7E58" w:rsidRPr="00DD16A3" w:rsidRDefault="002C7E58" w:rsidP="002C7E58">
      <w:pPr>
        <w:rPr>
          <w:b/>
          <w:bCs/>
          <w:szCs w:val="24"/>
        </w:rPr>
      </w:pPr>
      <w:bookmarkStart w:id="1" w:name="_Toc536693876"/>
      <w:bookmarkStart w:id="2" w:name="_Toc1164310"/>
      <w:bookmarkStart w:id="3" w:name="_Toc1164365"/>
      <w:r w:rsidRPr="00DD16A3">
        <w:rPr>
          <w:b/>
          <w:bCs/>
          <w:szCs w:val="24"/>
        </w:rPr>
        <w:t>1. Zielsetzung</w:t>
      </w:r>
    </w:p>
    <w:p w14:paraId="63375F98" w14:textId="77777777" w:rsidR="002C7E58" w:rsidRPr="00DD16A3" w:rsidRDefault="002C7E58" w:rsidP="002C7E58">
      <w:pPr>
        <w:rPr>
          <w:b/>
          <w:bCs/>
          <w:szCs w:val="24"/>
        </w:rPr>
      </w:pPr>
      <w:r w:rsidRPr="00DD16A3">
        <w:rPr>
          <w:b/>
          <w:bCs/>
          <w:szCs w:val="24"/>
        </w:rPr>
        <w:t>Was war die Aufgabenstellung was waren die Rahmenbedingungen</w:t>
      </w:r>
    </w:p>
    <w:p w14:paraId="5E5B2B53" w14:textId="77777777" w:rsidR="002C7E58" w:rsidRPr="00DD16A3" w:rsidRDefault="002C7E58" w:rsidP="002C7E58">
      <w:pPr>
        <w:spacing w:after="200" w:line="276" w:lineRule="auto"/>
        <w:rPr>
          <w:szCs w:val="24"/>
        </w:rPr>
      </w:pPr>
      <w:r w:rsidRPr="00DD16A3">
        <w:rPr>
          <w:szCs w:val="24"/>
        </w:rPr>
        <w:t xml:space="preserve">Die Recherche nach Interviews, Chronologien oder Kommentaren in Presseartikeln gehört zum Alltag am IDA-Desk des Südwestrundfunks (SWR). Im jetzigen System zur automatischen Verschlagwortung von Pressetexten werden nur Inhaltsklassen und Entitäten maschinell indexiert. Präsentationsformen werden bislang nur in Einzelfällen händisch indexiert. Dadurch wird die Recherche nach eben diesen erschwert und ist mit einem erhöhten Zeitaufwand verbunden. Die konkrete Suche nach Präsentationsformen ermöglicht es, schnell inhaltliche Schneisen zu schlagen. </w:t>
      </w:r>
      <w:r w:rsidRPr="00DD16A3">
        <w:rPr>
          <w:bCs/>
          <w:iCs/>
          <w:szCs w:val="24"/>
        </w:rPr>
        <w:t xml:space="preserve">PAN soll ab dem 01.01.2023 durch </w:t>
      </w:r>
      <w:proofErr w:type="spellStart"/>
      <w:r w:rsidRPr="00DD16A3">
        <w:rPr>
          <w:bCs/>
          <w:iCs/>
          <w:szCs w:val="24"/>
        </w:rPr>
        <w:t>MDH:Presse</w:t>
      </w:r>
      <w:proofErr w:type="spellEnd"/>
      <w:r w:rsidRPr="00DD16A3">
        <w:rPr>
          <w:bCs/>
          <w:iCs/>
          <w:szCs w:val="24"/>
        </w:rPr>
        <w:t xml:space="preserve"> abgelöst werden. Dabei werden die bestehenden Daten in das neue System importiert und die PAN-spezifischen Präsentationsformen auf Normdatenbank-konforme Formen gemappt. Mit dem Umzug in </w:t>
      </w:r>
      <w:proofErr w:type="spellStart"/>
      <w:r w:rsidRPr="00DD16A3">
        <w:rPr>
          <w:bCs/>
          <w:iCs/>
          <w:szCs w:val="24"/>
        </w:rPr>
        <w:t>MDH:Presse</w:t>
      </w:r>
      <w:proofErr w:type="spellEnd"/>
      <w:r w:rsidRPr="00DD16A3">
        <w:rPr>
          <w:bCs/>
          <w:iCs/>
          <w:szCs w:val="24"/>
        </w:rPr>
        <w:t xml:space="preserve"> wird auch das aktuell eingesetzte Textmining abgelöst. In d</w:t>
      </w:r>
      <w:r w:rsidRPr="00DD16A3">
        <w:rPr>
          <w:szCs w:val="24"/>
        </w:rPr>
        <w:t xml:space="preserve">er zukünftigen Crossmedialen Suche in Medas kommen diverse Mining-Services zum Einsatz. </w:t>
      </w:r>
      <w:r w:rsidRPr="00DD16A3">
        <w:rPr>
          <w:szCs w:val="24"/>
        </w:rPr>
        <w:br/>
        <w:t>Der Service soll die Recherche nach Beta-Klassen ermöglichen und dadurch die Qualität der Rechercheergebnisse für Rechercheure*innen steigern. Dazu soll ein Proof of concept (PoC) erstellt werden, indem verschiedene in Frage kommende Technologien zur Kategorisierung von Textdaten getestet werden. Geplant ist das Testen von Modellen auf Basis von Support Vektor Maschinen (SVM) und Logistischer Regression, sowie Deep-Learning Netzwerken auf Transformer-Architektur wie zum Beispiel BERT. Als Trainingsmaterial dienen zunächst Presseartikel aus PAN. Die Modellanforderungen sind bislang noch nicht spezifiziert, da beim Einsatz von KI bzw. Machine Learning in den seltensten Fällen hun</w:t>
      </w:r>
      <w:r w:rsidRPr="00DD16A3">
        <w:rPr>
          <w:szCs w:val="24"/>
        </w:rPr>
        <w:softHyphen/>
        <w:t>dert</w:t>
      </w:r>
      <w:r w:rsidRPr="00DD16A3">
        <w:rPr>
          <w:szCs w:val="24"/>
        </w:rPr>
        <w:softHyphen/>
        <w:t>pro</w:t>
      </w:r>
      <w:r w:rsidRPr="00DD16A3">
        <w:rPr>
          <w:szCs w:val="24"/>
        </w:rPr>
        <w:softHyphen/>
        <w:t>zen</w:t>
      </w:r>
      <w:r w:rsidRPr="00DD16A3">
        <w:rPr>
          <w:szCs w:val="24"/>
        </w:rPr>
        <w:softHyphen/>
        <w:t xml:space="preserve">tige Genauigkeit erreicht werden kann. </w:t>
      </w:r>
    </w:p>
    <w:p w14:paraId="6A99F893" w14:textId="77777777" w:rsidR="002C7E58" w:rsidRPr="00DD16A3" w:rsidRDefault="002C7E58" w:rsidP="002C7E58">
      <w:pPr>
        <w:rPr>
          <w:b/>
          <w:bCs/>
          <w:szCs w:val="24"/>
        </w:rPr>
      </w:pPr>
      <w:r w:rsidRPr="00DD16A3">
        <w:rPr>
          <w:b/>
          <w:bCs/>
          <w:szCs w:val="24"/>
        </w:rPr>
        <w:t>2. (vereinbarte) Ergebnistypen</w:t>
      </w:r>
    </w:p>
    <w:p w14:paraId="2FE20F0C" w14:textId="77777777" w:rsidR="002C7E58" w:rsidRPr="00DD16A3" w:rsidRDefault="002C7E58" w:rsidP="002C7E58">
      <w:pPr>
        <w:rPr>
          <w:szCs w:val="24"/>
        </w:rPr>
      </w:pPr>
      <w:r w:rsidRPr="00DD16A3">
        <w:rPr>
          <w:szCs w:val="24"/>
        </w:rPr>
        <w:t>Folgende Ergebnistypen wurden als relevant für die erfolgreiche Durchführung des Projekts identifiziert und vereinbart:</w:t>
      </w:r>
    </w:p>
    <w:p w14:paraId="0E680B91" w14:textId="77777777" w:rsidR="002C7E58" w:rsidRPr="00DD16A3" w:rsidRDefault="002C7E58" w:rsidP="002C7E58">
      <w:pPr>
        <w:pStyle w:val="Listenabsatz"/>
        <w:numPr>
          <w:ilvl w:val="0"/>
          <w:numId w:val="39"/>
        </w:numPr>
        <w:spacing w:after="200" w:line="276" w:lineRule="auto"/>
        <w:rPr>
          <w:szCs w:val="24"/>
        </w:rPr>
      </w:pPr>
      <w:r w:rsidRPr="00DD16A3">
        <w:rPr>
          <w:szCs w:val="24"/>
        </w:rPr>
        <w:t>Auswahl, Testung und Finetuning verschiedener KI-Modelle zur Erkennung von Präsentationsformen in Pressetexten</w:t>
      </w:r>
    </w:p>
    <w:p w14:paraId="489062BC" w14:textId="77777777" w:rsidR="002C7E58" w:rsidRPr="00DD16A3" w:rsidRDefault="002C7E58" w:rsidP="002C7E58">
      <w:pPr>
        <w:pStyle w:val="Listenabsatz"/>
        <w:numPr>
          <w:ilvl w:val="0"/>
          <w:numId w:val="39"/>
        </w:numPr>
        <w:spacing w:after="200" w:line="276" w:lineRule="auto"/>
        <w:rPr>
          <w:szCs w:val="24"/>
        </w:rPr>
      </w:pPr>
      <w:r w:rsidRPr="00DD16A3">
        <w:rPr>
          <w:szCs w:val="24"/>
        </w:rPr>
        <w:t>Ausarbeitung eines PoCs zur Weitergabe an die Entwickler*innen der Mining-Plattform</w:t>
      </w:r>
    </w:p>
    <w:p w14:paraId="6628B4D0" w14:textId="77777777" w:rsidR="002C7E58" w:rsidRPr="00DD16A3" w:rsidRDefault="002C7E58" w:rsidP="002C7E58">
      <w:pPr>
        <w:pStyle w:val="Listenabsatz"/>
        <w:numPr>
          <w:ilvl w:val="0"/>
          <w:numId w:val="39"/>
        </w:numPr>
        <w:spacing w:after="200" w:line="276" w:lineRule="auto"/>
        <w:rPr>
          <w:szCs w:val="24"/>
        </w:rPr>
      </w:pPr>
      <w:r w:rsidRPr="00DD16A3">
        <w:rPr>
          <w:szCs w:val="24"/>
        </w:rPr>
        <w:t>Erstellung einer Spezifikation des KI-Modells</w:t>
      </w:r>
    </w:p>
    <w:p w14:paraId="42AD8CB1" w14:textId="77777777" w:rsidR="002C7E58" w:rsidRPr="00DD16A3" w:rsidRDefault="002C7E58" w:rsidP="002C7E58">
      <w:pPr>
        <w:pStyle w:val="Listenabsatz"/>
        <w:numPr>
          <w:ilvl w:val="0"/>
          <w:numId w:val="39"/>
        </w:numPr>
        <w:spacing w:after="200" w:line="276" w:lineRule="auto"/>
        <w:rPr>
          <w:szCs w:val="24"/>
        </w:rPr>
      </w:pPr>
      <w:r w:rsidRPr="00DD16A3">
        <w:rPr>
          <w:szCs w:val="24"/>
        </w:rPr>
        <w:t>Einbettung des Modells in einen Service, welcher in die Mining-Plattform von Medas implementiert werden kann</w:t>
      </w:r>
    </w:p>
    <w:p w14:paraId="16FB492E" w14:textId="50DFF799" w:rsidR="002C7E58" w:rsidRPr="00DD16A3" w:rsidRDefault="002C7E58" w:rsidP="002C7E58">
      <w:pPr>
        <w:pStyle w:val="Listenabsatz"/>
        <w:ind w:left="1068"/>
        <w:rPr>
          <w:b/>
          <w:bCs/>
          <w:szCs w:val="24"/>
        </w:rPr>
      </w:pPr>
    </w:p>
    <w:p w14:paraId="3B2A93CE" w14:textId="299D06C7" w:rsidR="002C7E58" w:rsidRPr="00DD16A3" w:rsidRDefault="002C7E58" w:rsidP="002C7E58">
      <w:pPr>
        <w:pStyle w:val="Listenabsatz"/>
        <w:ind w:left="1068"/>
        <w:rPr>
          <w:b/>
          <w:bCs/>
          <w:szCs w:val="24"/>
        </w:rPr>
      </w:pPr>
    </w:p>
    <w:p w14:paraId="0819DABC" w14:textId="69F38376" w:rsidR="002C7E58" w:rsidRPr="00DD16A3" w:rsidRDefault="002C7E58" w:rsidP="002C7E58">
      <w:pPr>
        <w:pStyle w:val="Listenabsatz"/>
        <w:ind w:left="1068"/>
        <w:rPr>
          <w:b/>
          <w:bCs/>
          <w:szCs w:val="24"/>
        </w:rPr>
      </w:pPr>
    </w:p>
    <w:p w14:paraId="3E072E2B" w14:textId="77777777" w:rsidR="002C7E58" w:rsidRPr="00DD16A3" w:rsidRDefault="002C7E58" w:rsidP="002C7E58">
      <w:pPr>
        <w:pStyle w:val="Listenabsatz"/>
        <w:ind w:left="1068"/>
        <w:rPr>
          <w:b/>
          <w:bCs/>
          <w:szCs w:val="24"/>
        </w:rPr>
      </w:pPr>
    </w:p>
    <w:p w14:paraId="41332C3F" w14:textId="77777777" w:rsidR="002C7E58" w:rsidRPr="00DD16A3" w:rsidRDefault="002C7E58" w:rsidP="002C7E58">
      <w:pPr>
        <w:rPr>
          <w:b/>
          <w:bCs/>
          <w:szCs w:val="24"/>
        </w:rPr>
      </w:pPr>
      <w:r w:rsidRPr="00DD16A3">
        <w:rPr>
          <w:b/>
          <w:bCs/>
          <w:szCs w:val="24"/>
        </w:rPr>
        <w:lastRenderedPageBreak/>
        <w:t>3. (gelieferte) Ergebnistypen</w:t>
      </w:r>
    </w:p>
    <w:p w14:paraId="6335521D" w14:textId="77777777" w:rsidR="002C7E58" w:rsidRPr="00DD16A3" w:rsidRDefault="002C7E58" w:rsidP="002C7E58">
      <w:pPr>
        <w:rPr>
          <w:szCs w:val="24"/>
        </w:rPr>
      </w:pPr>
      <w:r w:rsidRPr="00DD16A3">
        <w:rPr>
          <w:szCs w:val="24"/>
        </w:rPr>
        <w:t>Folgende Ergebnistypen wurden erarbeitet und geliefert:</w:t>
      </w:r>
    </w:p>
    <w:p w14:paraId="0F9C0B97" w14:textId="77777777" w:rsidR="002C7E58" w:rsidRPr="00DD16A3" w:rsidRDefault="002C7E58" w:rsidP="002C7E58">
      <w:pPr>
        <w:pStyle w:val="Listenabsatz"/>
        <w:numPr>
          <w:ilvl w:val="0"/>
          <w:numId w:val="40"/>
        </w:numPr>
        <w:spacing w:after="160" w:line="259" w:lineRule="auto"/>
        <w:rPr>
          <w:szCs w:val="24"/>
        </w:rPr>
      </w:pPr>
      <w:r w:rsidRPr="00DD16A3">
        <w:rPr>
          <w:szCs w:val="24"/>
        </w:rPr>
        <w:t>Tests verschiedener KI-Modelle zur Erkennung von Präsentationsformen in Pressetexten</w:t>
      </w:r>
    </w:p>
    <w:p w14:paraId="7075464B" w14:textId="77777777" w:rsidR="002C7E58" w:rsidRPr="00DD16A3" w:rsidRDefault="002C7E58" w:rsidP="002C7E58">
      <w:pPr>
        <w:pStyle w:val="Listenabsatz"/>
        <w:numPr>
          <w:ilvl w:val="0"/>
          <w:numId w:val="40"/>
        </w:numPr>
        <w:spacing w:after="160" w:line="259" w:lineRule="auto"/>
        <w:rPr>
          <w:szCs w:val="24"/>
        </w:rPr>
      </w:pPr>
      <w:r w:rsidRPr="00DD16A3">
        <w:rPr>
          <w:szCs w:val="24"/>
        </w:rPr>
        <w:t>Ausgearbeiteter Proof of Concept inklusive einer Spezifikation des KI-Modells mit weiteren Handlungsempfehlungen</w:t>
      </w:r>
    </w:p>
    <w:p w14:paraId="5E168C0D" w14:textId="77777777" w:rsidR="002C7E58" w:rsidRPr="00DD16A3" w:rsidRDefault="002C7E58" w:rsidP="002C7E58">
      <w:pPr>
        <w:pStyle w:val="Listenabsatz"/>
        <w:numPr>
          <w:ilvl w:val="0"/>
          <w:numId w:val="40"/>
        </w:numPr>
        <w:spacing w:after="160" w:line="259" w:lineRule="auto"/>
        <w:rPr>
          <w:szCs w:val="24"/>
        </w:rPr>
      </w:pPr>
      <w:r w:rsidRPr="00DD16A3">
        <w:rPr>
          <w:szCs w:val="24"/>
        </w:rPr>
        <w:t>Dokumentierte Python Skripte zur Implementierung in die Mining-Plattform</w:t>
      </w:r>
    </w:p>
    <w:p w14:paraId="2207C2A4" w14:textId="77777777" w:rsidR="002C7E58" w:rsidRPr="00DD16A3" w:rsidRDefault="002C7E58" w:rsidP="002C7E58">
      <w:pPr>
        <w:rPr>
          <w:szCs w:val="24"/>
        </w:rPr>
      </w:pPr>
      <w:r w:rsidRPr="00DD16A3">
        <w:rPr>
          <w:b/>
          <w:bCs/>
          <w:szCs w:val="24"/>
        </w:rPr>
        <w:t xml:space="preserve">[Erläuterung und Bewertung der Ergebnisse aus der Spiegelstrichliste] </w:t>
      </w:r>
      <w:r w:rsidRPr="00DD16A3">
        <w:rPr>
          <w:szCs w:val="24"/>
        </w:rPr>
        <w:t>Der Proof of Concept mit Handlungsempfehlungen und dokumentierten Python-Skripten konnte den Stakeholdern erfolgreich übergeben werden. Die Prüfung steht noch aus, da die Implementierung und weitere Tests auf das Jahr 2023 verschoben worden sind. Die vorläufigen Ergebnisse sind vielsprechend und zeigen, dass die Bestimmung von Beta-Klassen auf Basis der Pressetexte eingeschränkt möglich ist und somit die Recherche erleichtern kann.</w:t>
      </w:r>
    </w:p>
    <w:p w14:paraId="1EC2C0FB" w14:textId="77777777" w:rsidR="002C7E58" w:rsidRPr="00DD16A3" w:rsidRDefault="002C7E58" w:rsidP="002C7E58">
      <w:pPr>
        <w:rPr>
          <w:szCs w:val="24"/>
        </w:rPr>
      </w:pPr>
    </w:p>
    <w:p w14:paraId="307227E3" w14:textId="77777777" w:rsidR="002C7E58" w:rsidRPr="00DD16A3" w:rsidRDefault="002C7E58" w:rsidP="002C7E58">
      <w:pPr>
        <w:rPr>
          <w:b/>
          <w:bCs/>
          <w:szCs w:val="24"/>
        </w:rPr>
      </w:pPr>
      <w:r w:rsidRPr="00DD16A3">
        <w:rPr>
          <w:b/>
          <w:bCs/>
          <w:szCs w:val="24"/>
        </w:rPr>
        <w:t xml:space="preserve">4. Change </w:t>
      </w:r>
      <w:proofErr w:type="spellStart"/>
      <w:r w:rsidRPr="00DD16A3">
        <w:rPr>
          <w:b/>
          <w:bCs/>
          <w:szCs w:val="24"/>
        </w:rPr>
        <w:t>Requests</w:t>
      </w:r>
      <w:proofErr w:type="spellEnd"/>
    </w:p>
    <w:p w14:paraId="3A28F248" w14:textId="6E1E106D" w:rsidR="002C7E58" w:rsidRPr="00DD16A3" w:rsidRDefault="002C7E58" w:rsidP="00721CA5">
      <w:pPr>
        <w:rPr>
          <w:szCs w:val="24"/>
        </w:rPr>
      </w:pPr>
      <w:r w:rsidRPr="00DD16A3">
        <w:rPr>
          <w:szCs w:val="24"/>
        </w:rPr>
        <w:t>Die meisten Ergebnistypen konnten geliefert werden und das Projekt konnte in großen Teilen fertiggestellt werden. Verzögerungen im Prozessverlauf und vorstellbar-kritische Zwischenergebnisse führten zu einer Anpassung der Ergebnistypen. Die Implementierung in den Miningservice, sowie Tests von weiteren KI-Modellen wurden auf 2023 verschoben. Stattdessen wurden die programmierten Skripte dokumentiert und sind zur Weitergabe an die Entwickler*innen der Mining-Plattform bereit.</w:t>
      </w:r>
    </w:p>
    <w:p w14:paraId="460C756C" w14:textId="673367FB" w:rsidR="00BF1783" w:rsidRPr="00DD16A3" w:rsidRDefault="006743F1" w:rsidP="003C5F33">
      <w:pPr>
        <w:pStyle w:val="English0"/>
        <w:spacing w:before="480"/>
        <w:rPr>
          <w:lang w:val="de-DE"/>
        </w:rPr>
      </w:pPr>
      <w:proofErr w:type="spellStart"/>
      <w:r w:rsidRPr="00DD16A3">
        <w:rPr>
          <w:lang w:val="de-DE"/>
        </w:rPr>
        <w:t>A</w:t>
      </w:r>
      <w:bookmarkEnd w:id="1"/>
      <w:bookmarkEnd w:id="2"/>
      <w:bookmarkEnd w:id="3"/>
      <w:r w:rsidR="00BF1783" w:rsidRPr="00DD16A3">
        <w:rPr>
          <w:lang w:val="de-DE"/>
        </w:rPr>
        <w:t>nalytic</w:t>
      </w:r>
      <w:proofErr w:type="spellEnd"/>
      <w:r w:rsidR="00BF1783" w:rsidRPr="00DD16A3">
        <w:rPr>
          <w:lang w:val="de-DE"/>
        </w:rPr>
        <w:t xml:space="preserve"> Design and </w:t>
      </w:r>
      <w:proofErr w:type="spellStart"/>
      <w:r w:rsidR="00BF1783" w:rsidRPr="00DD16A3">
        <w:rPr>
          <w:lang w:val="de-DE"/>
        </w:rPr>
        <w:t>Results</w:t>
      </w:r>
      <w:proofErr w:type="spellEnd"/>
    </w:p>
    <w:p w14:paraId="6701776A" w14:textId="77777777" w:rsidR="003C5F33" w:rsidRPr="00DD16A3" w:rsidRDefault="003C5F33" w:rsidP="003C5F33">
      <w:pPr>
        <w:pStyle w:val="English"/>
        <w:rPr>
          <w:lang w:val="de-DE"/>
        </w:rPr>
      </w:pPr>
      <w:r w:rsidRPr="00DD16A3">
        <w:rPr>
          <w:lang w:val="de-DE"/>
        </w:rPr>
        <w:t>…</w:t>
      </w:r>
    </w:p>
    <w:p w14:paraId="3E4F0CC7" w14:textId="77777777" w:rsidR="00BF1783" w:rsidRPr="00DD16A3" w:rsidRDefault="00BF1783" w:rsidP="003C5F33">
      <w:pPr>
        <w:pStyle w:val="ZHead"/>
      </w:pPr>
      <w:r w:rsidRPr="00DD16A3">
        <w:t>Synopsis</w:t>
      </w:r>
    </w:p>
    <w:p w14:paraId="1452AB97" w14:textId="77777777" w:rsidR="00D50C3E" w:rsidRPr="00DD16A3" w:rsidRDefault="00D50C3E" w:rsidP="00D50C3E">
      <w:pPr>
        <w:pStyle w:val="ZHead"/>
        <w:rPr>
          <w:b w:val="0"/>
          <w:bCs/>
          <w:sz w:val="24"/>
          <w:szCs w:val="24"/>
        </w:rPr>
      </w:pPr>
      <w:r w:rsidRPr="00DD16A3">
        <w:rPr>
          <w:b w:val="0"/>
          <w:bCs/>
          <w:sz w:val="24"/>
          <w:szCs w:val="24"/>
        </w:rPr>
        <w:t>Spezifikation, Entwicklung und Implementierung eines KI-basierten Services zur Bestimmung der Präsentationsformen von Texten für die Presserecherche.</w:t>
      </w:r>
    </w:p>
    <w:p w14:paraId="0982C37C" w14:textId="77777777" w:rsidR="00BF1783" w:rsidRPr="00DD16A3" w:rsidRDefault="00BF1783" w:rsidP="003C5F33">
      <w:pPr>
        <w:pStyle w:val="ZHead"/>
      </w:pPr>
      <w:r w:rsidRPr="00DD16A3">
        <w:t>Schlagwörter</w:t>
      </w:r>
    </w:p>
    <w:p w14:paraId="78923267" w14:textId="5BC6ED7E" w:rsidR="003C5F33" w:rsidRPr="00DD16A3" w:rsidRDefault="00B7434D" w:rsidP="003C5F33">
      <w:r w:rsidRPr="00DD16A3">
        <w:t>Künstliche Intelligenz, Textklassifikation</w:t>
      </w:r>
      <w:r w:rsidR="00776424" w:rsidRPr="00DD16A3">
        <w:t>, Verschlagwortung, Presse</w:t>
      </w:r>
    </w:p>
    <w:p w14:paraId="1BA488C4" w14:textId="77777777" w:rsidR="00BF1783" w:rsidRPr="00DD16A3" w:rsidRDefault="00BF1783" w:rsidP="003C5F33">
      <w:pPr>
        <w:pStyle w:val="berschrift1ohneNummer"/>
      </w:pPr>
      <w:bookmarkStart w:id="4" w:name="_Toc117086227"/>
      <w:r w:rsidRPr="00DD16A3">
        <w:lastRenderedPageBreak/>
        <w:t>Vorwort/Persönliche Danksagung</w:t>
      </w:r>
      <w:bookmarkEnd w:id="4"/>
    </w:p>
    <w:p w14:paraId="121F77AF" w14:textId="77777777" w:rsidR="00DF7970" w:rsidRPr="00DD16A3" w:rsidRDefault="003C5F33" w:rsidP="003C5F33">
      <w:r w:rsidRPr="00DD16A3">
        <w:t>…</w:t>
      </w:r>
    </w:p>
    <w:p w14:paraId="5C3F3C0E" w14:textId="77777777" w:rsidR="003C5F33" w:rsidRPr="00DD16A3" w:rsidRDefault="003C5F33" w:rsidP="00BF1783">
      <w:pPr>
        <w:pStyle w:val="Ueberschr1ohneNummerNichtimToC"/>
        <w:rPr>
          <w:lang w:val="de-DE"/>
        </w:rPr>
      </w:pPr>
    </w:p>
    <w:p w14:paraId="00EFC9DE" w14:textId="77777777" w:rsidR="00C45289" w:rsidRPr="00DD16A3" w:rsidRDefault="00247980" w:rsidP="00247980">
      <w:pPr>
        <w:pStyle w:val="Inhaltsverzeichnisberschrift"/>
        <w:ind w:left="0"/>
      </w:pPr>
      <w:r w:rsidRPr="00DD16A3">
        <w:lastRenderedPageBreak/>
        <w:t>Inhaltsverzeichnis</w:t>
      </w:r>
    </w:p>
    <w:p w14:paraId="775FA5F7" w14:textId="7155CA62" w:rsidR="000F0774" w:rsidRPr="00DD16A3" w:rsidRDefault="00CF20EA">
      <w:pPr>
        <w:pStyle w:val="Verzeichnis1"/>
        <w:rPr>
          <w:rFonts w:asciiTheme="minorHAnsi" w:eastAsiaTheme="minorEastAsia" w:hAnsiTheme="minorHAnsi" w:cstheme="minorBidi"/>
          <w:b w:val="0"/>
          <w:bCs w:val="0"/>
          <w:noProof/>
          <w:sz w:val="22"/>
          <w:szCs w:val="22"/>
          <w:lang w:val="de-DE"/>
        </w:rPr>
      </w:pPr>
      <w:r w:rsidRPr="00DD16A3">
        <w:rPr>
          <w:spacing w:val="4"/>
          <w:sz w:val="20"/>
          <w:lang w:val="de-DE"/>
        </w:rPr>
        <w:fldChar w:fldCharType="begin"/>
      </w:r>
      <w:r w:rsidRPr="00DD16A3">
        <w:rPr>
          <w:spacing w:val="4"/>
          <w:sz w:val="20"/>
          <w:lang w:val="de-DE"/>
        </w:rPr>
        <w:instrText xml:space="preserve"> TOC \o "1-4" </w:instrText>
      </w:r>
      <w:r w:rsidRPr="00DD16A3">
        <w:rPr>
          <w:spacing w:val="4"/>
          <w:sz w:val="20"/>
          <w:lang w:val="de-DE"/>
        </w:rPr>
        <w:fldChar w:fldCharType="separate"/>
      </w:r>
      <w:r w:rsidR="000F0774" w:rsidRPr="00DD16A3">
        <w:rPr>
          <w:noProof/>
          <w:lang w:val="de-DE"/>
        </w:rPr>
        <w:t>Zusammenfassung / Abstract</w:t>
      </w:r>
      <w:r w:rsidR="000F0774" w:rsidRPr="00DD16A3">
        <w:rPr>
          <w:noProof/>
          <w:lang w:val="de-DE"/>
        </w:rPr>
        <w:tab/>
      </w:r>
      <w:r w:rsidR="000F0774" w:rsidRPr="00DD16A3">
        <w:rPr>
          <w:noProof/>
          <w:lang w:val="de-DE"/>
        </w:rPr>
        <w:fldChar w:fldCharType="begin"/>
      </w:r>
      <w:r w:rsidR="000F0774" w:rsidRPr="00DD16A3">
        <w:rPr>
          <w:noProof/>
          <w:lang w:val="de-DE"/>
        </w:rPr>
        <w:instrText xml:space="preserve"> PAGEREF _Toc117086226 \h </w:instrText>
      </w:r>
      <w:r w:rsidR="000F0774" w:rsidRPr="00DD16A3">
        <w:rPr>
          <w:noProof/>
          <w:lang w:val="de-DE"/>
        </w:rPr>
      </w:r>
      <w:r w:rsidR="000F0774" w:rsidRPr="00DD16A3">
        <w:rPr>
          <w:noProof/>
          <w:lang w:val="de-DE"/>
        </w:rPr>
        <w:fldChar w:fldCharType="separate"/>
      </w:r>
      <w:r w:rsidR="00934D3E">
        <w:rPr>
          <w:noProof/>
          <w:lang w:val="de-DE"/>
        </w:rPr>
        <w:t>1</w:t>
      </w:r>
      <w:r w:rsidR="000F0774" w:rsidRPr="00DD16A3">
        <w:rPr>
          <w:noProof/>
          <w:lang w:val="de-DE"/>
        </w:rPr>
        <w:fldChar w:fldCharType="end"/>
      </w:r>
    </w:p>
    <w:p w14:paraId="2B6EFD07" w14:textId="17366EA8" w:rsidR="000F0774" w:rsidRPr="00DD16A3" w:rsidRDefault="000F0774">
      <w:pPr>
        <w:pStyle w:val="Verzeichnis1"/>
        <w:rPr>
          <w:rFonts w:asciiTheme="minorHAnsi" w:eastAsiaTheme="minorEastAsia" w:hAnsiTheme="minorHAnsi" w:cstheme="minorBidi"/>
          <w:b w:val="0"/>
          <w:bCs w:val="0"/>
          <w:noProof/>
          <w:sz w:val="22"/>
          <w:szCs w:val="22"/>
          <w:lang w:val="de-DE"/>
        </w:rPr>
      </w:pPr>
      <w:r w:rsidRPr="00DD16A3">
        <w:rPr>
          <w:noProof/>
          <w:lang w:val="de-DE"/>
        </w:rPr>
        <w:t>Vorwort/Persönliche Danksagung</w:t>
      </w:r>
      <w:r w:rsidRPr="00DD16A3">
        <w:rPr>
          <w:noProof/>
          <w:lang w:val="de-DE"/>
        </w:rPr>
        <w:tab/>
      </w:r>
      <w:r w:rsidRPr="00DD16A3">
        <w:rPr>
          <w:noProof/>
          <w:lang w:val="de-DE"/>
        </w:rPr>
        <w:fldChar w:fldCharType="begin"/>
      </w:r>
      <w:r w:rsidRPr="00DD16A3">
        <w:rPr>
          <w:noProof/>
          <w:lang w:val="de-DE"/>
        </w:rPr>
        <w:instrText xml:space="preserve"> PAGEREF _Toc117086227 \h </w:instrText>
      </w:r>
      <w:r w:rsidRPr="00DD16A3">
        <w:rPr>
          <w:noProof/>
          <w:lang w:val="de-DE"/>
        </w:rPr>
      </w:r>
      <w:r w:rsidRPr="00DD16A3">
        <w:rPr>
          <w:noProof/>
          <w:lang w:val="de-DE"/>
        </w:rPr>
        <w:fldChar w:fldCharType="separate"/>
      </w:r>
      <w:r w:rsidR="00934D3E">
        <w:rPr>
          <w:noProof/>
          <w:lang w:val="de-DE"/>
        </w:rPr>
        <w:t>3</w:t>
      </w:r>
      <w:r w:rsidRPr="00DD16A3">
        <w:rPr>
          <w:noProof/>
          <w:lang w:val="de-DE"/>
        </w:rPr>
        <w:fldChar w:fldCharType="end"/>
      </w:r>
    </w:p>
    <w:p w14:paraId="5BEDB89A" w14:textId="1417AAC1" w:rsidR="000F0774" w:rsidRPr="00DD16A3" w:rsidRDefault="000F0774">
      <w:pPr>
        <w:pStyle w:val="Verzeichnis1"/>
        <w:rPr>
          <w:rFonts w:asciiTheme="minorHAnsi" w:eastAsiaTheme="minorEastAsia" w:hAnsiTheme="minorHAnsi" w:cstheme="minorBidi"/>
          <w:b w:val="0"/>
          <w:bCs w:val="0"/>
          <w:noProof/>
          <w:sz w:val="22"/>
          <w:szCs w:val="22"/>
          <w:lang w:val="de-DE"/>
        </w:rPr>
      </w:pPr>
      <w:r w:rsidRPr="00DD16A3">
        <w:rPr>
          <w:noProof/>
          <w:lang w:val="de-DE"/>
        </w:rPr>
        <w:t>1</w:t>
      </w:r>
      <w:r w:rsidRPr="00DD16A3">
        <w:rPr>
          <w:rFonts w:asciiTheme="minorHAnsi" w:eastAsiaTheme="minorEastAsia" w:hAnsiTheme="minorHAnsi" w:cstheme="minorBidi"/>
          <w:b w:val="0"/>
          <w:bCs w:val="0"/>
          <w:noProof/>
          <w:sz w:val="22"/>
          <w:szCs w:val="22"/>
          <w:lang w:val="de-DE"/>
        </w:rPr>
        <w:tab/>
      </w:r>
      <w:r w:rsidRPr="00DD16A3">
        <w:rPr>
          <w:noProof/>
          <w:lang w:val="de-DE"/>
        </w:rPr>
        <w:t>Einleitung</w:t>
      </w:r>
      <w:r w:rsidRPr="00DD16A3">
        <w:rPr>
          <w:noProof/>
          <w:lang w:val="de-DE"/>
        </w:rPr>
        <w:tab/>
      </w:r>
      <w:r w:rsidRPr="00DD16A3">
        <w:rPr>
          <w:noProof/>
          <w:lang w:val="de-DE"/>
        </w:rPr>
        <w:fldChar w:fldCharType="begin"/>
      </w:r>
      <w:r w:rsidRPr="00DD16A3">
        <w:rPr>
          <w:noProof/>
          <w:lang w:val="de-DE"/>
        </w:rPr>
        <w:instrText xml:space="preserve"> PAGEREF _Toc117086228 \h </w:instrText>
      </w:r>
      <w:r w:rsidRPr="00DD16A3">
        <w:rPr>
          <w:noProof/>
          <w:lang w:val="de-DE"/>
        </w:rPr>
      </w:r>
      <w:r w:rsidRPr="00DD16A3">
        <w:rPr>
          <w:noProof/>
          <w:lang w:val="de-DE"/>
        </w:rPr>
        <w:fldChar w:fldCharType="separate"/>
      </w:r>
      <w:r w:rsidR="00934D3E">
        <w:rPr>
          <w:noProof/>
          <w:lang w:val="de-DE"/>
        </w:rPr>
        <w:t>1</w:t>
      </w:r>
      <w:r w:rsidRPr="00DD16A3">
        <w:rPr>
          <w:noProof/>
          <w:lang w:val="de-DE"/>
        </w:rPr>
        <w:fldChar w:fldCharType="end"/>
      </w:r>
    </w:p>
    <w:p w14:paraId="49CFDB97" w14:textId="3EF50CDE" w:rsidR="000F0774" w:rsidRPr="00DD16A3" w:rsidRDefault="000F0774">
      <w:pPr>
        <w:pStyle w:val="Verzeichnis1"/>
        <w:rPr>
          <w:rFonts w:asciiTheme="minorHAnsi" w:eastAsiaTheme="minorEastAsia" w:hAnsiTheme="minorHAnsi" w:cstheme="minorBidi"/>
          <w:b w:val="0"/>
          <w:bCs w:val="0"/>
          <w:noProof/>
          <w:sz w:val="22"/>
          <w:szCs w:val="22"/>
          <w:lang w:val="de-DE"/>
        </w:rPr>
      </w:pPr>
      <w:r w:rsidRPr="00DD16A3">
        <w:rPr>
          <w:noProof/>
          <w:lang w:val="de-DE"/>
        </w:rPr>
        <w:t>2</w:t>
      </w:r>
      <w:r w:rsidRPr="00DD16A3">
        <w:rPr>
          <w:rFonts w:asciiTheme="minorHAnsi" w:eastAsiaTheme="minorEastAsia" w:hAnsiTheme="minorHAnsi" w:cstheme="minorBidi"/>
          <w:b w:val="0"/>
          <w:bCs w:val="0"/>
          <w:noProof/>
          <w:sz w:val="22"/>
          <w:szCs w:val="22"/>
          <w:lang w:val="de-DE"/>
        </w:rPr>
        <w:tab/>
      </w:r>
      <w:r w:rsidRPr="00DD16A3">
        <w:rPr>
          <w:noProof/>
          <w:lang w:val="de-DE"/>
        </w:rPr>
        <w:t>Projektbeschreibung und Einordnung</w:t>
      </w:r>
      <w:r w:rsidRPr="00DD16A3">
        <w:rPr>
          <w:noProof/>
          <w:lang w:val="de-DE"/>
        </w:rPr>
        <w:tab/>
      </w:r>
      <w:r w:rsidRPr="00DD16A3">
        <w:rPr>
          <w:noProof/>
          <w:lang w:val="de-DE"/>
        </w:rPr>
        <w:fldChar w:fldCharType="begin"/>
      </w:r>
      <w:r w:rsidRPr="00DD16A3">
        <w:rPr>
          <w:noProof/>
          <w:lang w:val="de-DE"/>
        </w:rPr>
        <w:instrText xml:space="preserve"> PAGEREF _Toc117086229 \h </w:instrText>
      </w:r>
      <w:r w:rsidRPr="00DD16A3">
        <w:rPr>
          <w:noProof/>
          <w:lang w:val="de-DE"/>
        </w:rPr>
      </w:r>
      <w:r w:rsidRPr="00DD16A3">
        <w:rPr>
          <w:noProof/>
          <w:lang w:val="de-DE"/>
        </w:rPr>
        <w:fldChar w:fldCharType="separate"/>
      </w:r>
      <w:r w:rsidR="00934D3E">
        <w:rPr>
          <w:noProof/>
          <w:lang w:val="de-DE"/>
        </w:rPr>
        <w:t>1</w:t>
      </w:r>
      <w:r w:rsidRPr="00DD16A3">
        <w:rPr>
          <w:noProof/>
          <w:lang w:val="de-DE"/>
        </w:rPr>
        <w:fldChar w:fldCharType="end"/>
      </w:r>
    </w:p>
    <w:p w14:paraId="4627FC0F" w14:textId="20C1D1A2" w:rsidR="000F0774" w:rsidRPr="00DD16A3" w:rsidRDefault="000F0774">
      <w:pPr>
        <w:pStyle w:val="Verzeichnis2"/>
        <w:rPr>
          <w:rFonts w:asciiTheme="minorHAnsi" w:eastAsiaTheme="minorEastAsia" w:hAnsiTheme="minorHAnsi" w:cstheme="minorBidi"/>
          <w:noProof/>
          <w:sz w:val="22"/>
        </w:rPr>
      </w:pPr>
      <w:r w:rsidRPr="00DD16A3">
        <w:rPr>
          <w:noProof/>
        </w:rPr>
        <w:t>2.1</w:t>
      </w:r>
      <w:r w:rsidRPr="00DD16A3">
        <w:rPr>
          <w:rFonts w:asciiTheme="minorHAnsi" w:eastAsiaTheme="minorEastAsia" w:hAnsiTheme="minorHAnsi" w:cstheme="minorBidi"/>
          <w:noProof/>
          <w:sz w:val="22"/>
        </w:rPr>
        <w:tab/>
      </w:r>
      <w:r w:rsidRPr="00DD16A3">
        <w:rPr>
          <w:noProof/>
        </w:rPr>
        <w:t>Zielsetzung und projektbezogene Ergebnistypen</w:t>
      </w:r>
      <w:r w:rsidRPr="00DD16A3">
        <w:rPr>
          <w:noProof/>
        </w:rPr>
        <w:tab/>
      </w:r>
      <w:r w:rsidRPr="00DD16A3">
        <w:rPr>
          <w:noProof/>
        </w:rPr>
        <w:fldChar w:fldCharType="begin"/>
      </w:r>
      <w:r w:rsidRPr="00DD16A3">
        <w:rPr>
          <w:noProof/>
        </w:rPr>
        <w:instrText xml:space="preserve"> PAGEREF _Toc117086230 \h </w:instrText>
      </w:r>
      <w:r w:rsidRPr="00DD16A3">
        <w:rPr>
          <w:noProof/>
        </w:rPr>
      </w:r>
      <w:r w:rsidRPr="00DD16A3">
        <w:rPr>
          <w:noProof/>
        </w:rPr>
        <w:fldChar w:fldCharType="separate"/>
      </w:r>
      <w:r w:rsidR="00934D3E">
        <w:rPr>
          <w:noProof/>
        </w:rPr>
        <w:t>11</w:t>
      </w:r>
      <w:r w:rsidRPr="00DD16A3">
        <w:rPr>
          <w:noProof/>
        </w:rPr>
        <w:fldChar w:fldCharType="end"/>
      </w:r>
    </w:p>
    <w:p w14:paraId="06FD9AE1" w14:textId="37CFDD21" w:rsidR="000F0774" w:rsidRPr="00DD16A3" w:rsidRDefault="000F0774">
      <w:pPr>
        <w:pStyle w:val="Verzeichnis2"/>
        <w:rPr>
          <w:rFonts w:asciiTheme="minorHAnsi" w:eastAsiaTheme="minorEastAsia" w:hAnsiTheme="minorHAnsi" w:cstheme="minorBidi"/>
          <w:noProof/>
          <w:sz w:val="22"/>
        </w:rPr>
      </w:pPr>
      <w:r w:rsidRPr="00DD16A3">
        <w:rPr>
          <w:noProof/>
        </w:rPr>
        <w:t>2.2</w:t>
      </w:r>
      <w:r w:rsidRPr="00DD16A3">
        <w:rPr>
          <w:rFonts w:asciiTheme="minorHAnsi" w:eastAsiaTheme="minorEastAsia" w:hAnsiTheme="minorHAnsi" w:cstheme="minorBidi"/>
          <w:noProof/>
          <w:sz w:val="22"/>
        </w:rPr>
        <w:tab/>
      </w:r>
      <w:r w:rsidRPr="00DD16A3">
        <w:rPr>
          <w:noProof/>
        </w:rPr>
        <w:t>Stakeholderanalyse</w:t>
      </w:r>
      <w:r w:rsidRPr="00DD16A3">
        <w:rPr>
          <w:noProof/>
        </w:rPr>
        <w:tab/>
      </w:r>
      <w:r w:rsidRPr="00DD16A3">
        <w:rPr>
          <w:noProof/>
        </w:rPr>
        <w:fldChar w:fldCharType="begin"/>
      </w:r>
      <w:r w:rsidRPr="00DD16A3">
        <w:rPr>
          <w:noProof/>
        </w:rPr>
        <w:instrText xml:space="preserve"> PAGEREF _Toc117086231 \h </w:instrText>
      </w:r>
      <w:r w:rsidRPr="00DD16A3">
        <w:rPr>
          <w:noProof/>
        </w:rPr>
      </w:r>
      <w:r w:rsidRPr="00DD16A3">
        <w:rPr>
          <w:noProof/>
        </w:rPr>
        <w:fldChar w:fldCharType="separate"/>
      </w:r>
      <w:r w:rsidR="00934D3E">
        <w:rPr>
          <w:noProof/>
        </w:rPr>
        <w:t>11</w:t>
      </w:r>
      <w:r w:rsidRPr="00DD16A3">
        <w:rPr>
          <w:noProof/>
        </w:rPr>
        <w:fldChar w:fldCharType="end"/>
      </w:r>
    </w:p>
    <w:p w14:paraId="4A2B4B88" w14:textId="40A154FF" w:rsidR="000F0774" w:rsidRPr="00DD16A3" w:rsidRDefault="000F0774">
      <w:pPr>
        <w:pStyle w:val="Verzeichnis2"/>
        <w:rPr>
          <w:rFonts w:asciiTheme="minorHAnsi" w:eastAsiaTheme="minorEastAsia" w:hAnsiTheme="minorHAnsi" w:cstheme="minorBidi"/>
          <w:noProof/>
          <w:sz w:val="22"/>
        </w:rPr>
      </w:pPr>
      <w:r w:rsidRPr="00DD16A3">
        <w:rPr>
          <w:noProof/>
        </w:rPr>
        <w:t>2.3</w:t>
      </w:r>
      <w:r w:rsidRPr="00DD16A3">
        <w:rPr>
          <w:rFonts w:asciiTheme="minorHAnsi" w:eastAsiaTheme="minorEastAsia" w:hAnsiTheme="minorHAnsi" w:cstheme="minorBidi"/>
          <w:noProof/>
          <w:sz w:val="22"/>
        </w:rPr>
        <w:tab/>
      </w:r>
      <w:r w:rsidRPr="00DD16A3">
        <w:rPr>
          <w:noProof/>
        </w:rPr>
        <w:t>SWOT-Analyse</w:t>
      </w:r>
      <w:r w:rsidRPr="00DD16A3">
        <w:rPr>
          <w:noProof/>
        </w:rPr>
        <w:tab/>
      </w:r>
      <w:r w:rsidRPr="00DD16A3">
        <w:rPr>
          <w:noProof/>
        </w:rPr>
        <w:fldChar w:fldCharType="begin"/>
      </w:r>
      <w:r w:rsidRPr="00DD16A3">
        <w:rPr>
          <w:noProof/>
        </w:rPr>
        <w:instrText xml:space="preserve"> PAGEREF _Toc117086232 \h </w:instrText>
      </w:r>
      <w:r w:rsidRPr="00DD16A3">
        <w:rPr>
          <w:noProof/>
        </w:rPr>
      </w:r>
      <w:r w:rsidRPr="00DD16A3">
        <w:rPr>
          <w:noProof/>
        </w:rPr>
        <w:fldChar w:fldCharType="separate"/>
      </w:r>
      <w:r w:rsidR="00934D3E">
        <w:rPr>
          <w:noProof/>
        </w:rPr>
        <w:t>14</w:t>
      </w:r>
      <w:r w:rsidRPr="00DD16A3">
        <w:rPr>
          <w:noProof/>
        </w:rPr>
        <w:fldChar w:fldCharType="end"/>
      </w:r>
    </w:p>
    <w:p w14:paraId="79FD772C" w14:textId="183C0CAA" w:rsidR="000F0774" w:rsidRPr="00DD16A3" w:rsidRDefault="000F0774">
      <w:pPr>
        <w:pStyle w:val="Verzeichnis1"/>
        <w:rPr>
          <w:rFonts w:asciiTheme="minorHAnsi" w:eastAsiaTheme="minorEastAsia" w:hAnsiTheme="minorHAnsi" w:cstheme="minorBidi"/>
          <w:b w:val="0"/>
          <w:bCs w:val="0"/>
          <w:noProof/>
          <w:sz w:val="22"/>
          <w:szCs w:val="22"/>
          <w:lang w:val="de-DE"/>
        </w:rPr>
      </w:pPr>
      <w:r w:rsidRPr="00DD16A3">
        <w:rPr>
          <w:noProof/>
          <w:lang w:val="de-DE"/>
        </w:rPr>
        <w:t>3</w:t>
      </w:r>
      <w:r w:rsidRPr="00DD16A3">
        <w:rPr>
          <w:rFonts w:asciiTheme="minorHAnsi" w:eastAsiaTheme="minorEastAsia" w:hAnsiTheme="minorHAnsi" w:cstheme="minorBidi"/>
          <w:b w:val="0"/>
          <w:bCs w:val="0"/>
          <w:noProof/>
          <w:sz w:val="22"/>
          <w:szCs w:val="22"/>
          <w:lang w:val="de-DE"/>
        </w:rPr>
        <w:tab/>
      </w:r>
      <w:r w:rsidRPr="00DD16A3">
        <w:rPr>
          <w:noProof/>
          <w:lang w:val="de-DE"/>
        </w:rPr>
        <w:t>Grundlagen und Forschungsstand</w:t>
      </w:r>
      <w:r w:rsidRPr="00DD16A3">
        <w:rPr>
          <w:noProof/>
          <w:lang w:val="de-DE"/>
        </w:rPr>
        <w:tab/>
      </w:r>
      <w:r w:rsidRPr="00DD16A3">
        <w:rPr>
          <w:noProof/>
          <w:lang w:val="de-DE"/>
        </w:rPr>
        <w:fldChar w:fldCharType="begin"/>
      </w:r>
      <w:r w:rsidRPr="00DD16A3">
        <w:rPr>
          <w:noProof/>
          <w:lang w:val="de-DE"/>
        </w:rPr>
        <w:instrText xml:space="preserve"> PAGEREF _Toc117086233 \h </w:instrText>
      </w:r>
      <w:r w:rsidRPr="00DD16A3">
        <w:rPr>
          <w:noProof/>
          <w:lang w:val="de-DE"/>
        </w:rPr>
      </w:r>
      <w:r w:rsidRPr="00DD16A3">
        <w:rPr>
          <w:noProof/>
          <w:lang w:val="de-DE"/>
        </w:rPr>
        <w:fldChar w:fldCharType="separate"/>
      </w:r>
      <w:r w:rsidR="00934D3E">
        <w:rPr>
          <w:noProof/>
          <w:lang w:val="de-DE"/>
        </w:rPr>
        <w:t>18</w:t>
      </w:r>
      <w:r w:rsidRPr="00DD16A3">
        <w:rPr>
          <w:noProof/>
          <w:lang w:val="de-DE"/>
        </w:rPr>
        <w:fldChar w:fldCharType="end"/>
      </w:r>
    </w:p>
    <w:p w14:paraId="0BD1B9DD" w14:textId="760D6D27" w:rsidR="000F0774" w:rsidRPr="00DD16A3" w:rsidRDefault="000F0774">
      <w:pPr>
        <w:pStyle w:val="Verzeichnis2"/>
        <w:rPr>
          <w:rFonts w:asciiTheme="minorHAnsi" w:eastAsiaTheme="minorEastAsia" w:hAnsiTheme="minorHAnsi" w:cstheme="minorBidi"/>
          <w:noProof/>
          <w:sz w:val="22"/>
        </w:rPr>
      </w:pPr>
      <w:r w:rsidRPr="00DD16A3">
        <w:rPr>
          <w:noProof/>
        </w:rPr>
        <w:t>3.1</w:t>
      </w:r>
      <w:r w:rsidRPr="00DD16A3">
        <w:rPr>
          <w:rFonts w:asciiTheme="minorHAnsi" w:eastAsiaTheme="minorEastAsia" w:hAnsiTheme="minorHAnsi" w:cstheme="minorBidi"/>
          <w:noProof/>
          <w:sz w:val="22"/>
        </w:rPr>
        <w:tab/>
      </w:r>
      <w:r w:rsidRPr="00DD16A3">
        <w:rPr>
          <w:noProof/>
        </w:rPr>
        <w:t>Natürliche Sprachverarbeitung</w:t>
      </w:r>
      <w:r w:rsidRPr="00DD16A3">
        <w:rPr>
          <w:noProof/>
        </w:rPr>
        <w:tab/>
      </w:r>
      <w:r w:rsidRPr="00DD16A3">
        <w:rPr>
          <w:noProof/>
        </w:rPr>
        <w:fldChar w:fldCharType="begin"/>
      </w:r>
      <w:r w:rsidRPr="00DD16A3">
        <w:rPr>
          <w:noProof/>
        </w:rPr>
        <w:instrText xml:space="preserve"> PAGEREF _Toc117086234 \h </w:instrText>
      </w:r>
      <w:r w:rsidRPr="00DD16A3">
        <w:rPr>
          <w:noProof/>
        </w:rPr>
      </w:r>
      <w:r w:rsidRPr="00DD16A3">
        <w:rPr>
          <w:noProof/>
        </w:rPr>
        <w:fldChar w:fldCharType="separate"/>
      </w:r>
      <w:r w:rsidR="00934D3E">
        <w:rPr>
          <w:noProof/>
        </w:rPr>
        <w:t>18</w:t>
      </w:r>
      <w:r w:rsidRPr="00DD16A3">
        <w:rPr>
          <w:noProof/>
        </w:rPr>
        <w:fldChar w:fldCharType="end"/>
      </w:r>
    </w:p>
    <w:p w14:paraId="07D415E6" w14:textId="2630077D" w:rsidR="000F0774" w:rsidRPr="00DD16A3" w:rsidRDefault="000F0774">
      <w:pPr>
        <w:pStyle w:val="Verzeichnis2"/>
        <w:rPr>
          <w:rFonts w:asciiTheme="minorHAnsi" w:eastAsiaTheme="minorEastAsia" w:hAnsiTheme="minorHAnsi" w:cstheme="minorBidi"/>
          <w:noProof/>
          <w:sz w:val="22"/>
        </w:rPr>
      </w:pPr>
      <w:r w:rsidRPr="00DD16A3">
        <w:rPr>
          <w:noProof/>
        </w:rPr>
        <w:t>3.2</w:t>
      </w:r>
      <w:r w:rsidRPr="00DD16A3">
        <w:rPr>
          <w:rFonts w:asciiTheme="minorHAnsi" w:eastAsiaTheme="minorEastAsia" w:hAnsiTheme="minorHAnsi" w:cstheme="minorBidi"/>
          <w:noProof/>
          <w:sz w:val="22"/>
        </w:rPr>
        <w:tab/>
      </w:r>
      <w:r w:rsidRPr="00DD16A3">
        <w:rPr>
          <w:noProof/>
        </w:rPr>
        <w:t>Vorprozessierung</w:t>
      </w:r>
      <w:r w:rsidRPr="00DD16A3">
        <w:rPr>
          <w:noProof/>
        </w:rPr>
        <w:tab/>
      </w:r>
      <w:r w:rsidRPr="00DD16A3">
        <w:rPr>
          <w:noProof/>
        </w:rPr>
        <w:fldChar w:fldCharType="begin"/>
      </w:r>
      <w:r w:rsidRPr="00DD16A3">
        <w:rPr>
          <w:noProof/>
        </w:rPr>
        <w:instrText xml:space="preserve"> PAGEREF _Toc117086235 \h </w:instrText>
      </w:r>
      <w:r w:rsidRPr="00DD16A3">
        <w:rPr>
          <w:noProof/>
        </w:rPr>
      </w:r>
      <w:r w:rsidRPr="00DD16A3">
        <w:rPr>
          <w:noProof/>
        </w:rPr>
        <w:fldChar w:fldCharType="separate"/>
      </w:r>
      <w:r w:rsidR="00934D3E">
        <w:rPr>
          <w:noProof/>
        </w:rPr>
        <w:t>21</w:t>
      </w:r>
      <w:r w:rsidRPr="00DD16A3">
        <w:rPr>
          <w:noProof/>
        </w:rPr>
        <w:fldChar w:fldCharType="end"/>
      </w:r>
    </w:p>
    <w:p w14:paraId="6E58DE63" w14:textId="4F09CEDF" w:rsidR="000F0774" w:rsidRPr="00DD16A3" w:rsidRDefault="000F0774">
      <w:pPr>
        <w:pStyle w:val="Verzeichnis3"/>
        <w:tabs>
          <w:tab w:val="left" w:pos="1320"/>
          <w:tab w:val="right" w:leader="dot" w:pos="8380"/>
        </w:tabs>
        <w:rPr>
          <w:rFonts w:asciiTheme="minorHAnsi" w:eastAsiaTheme="minorEastAsia" w:hAnsiTheme="minorHAnsi" w:cstheme="minorBidi"/>
          <w:noProof/>
        </w:rPr>
      </w:pPr>
      <w:r w:rsidRPr="00DD16A3">
        <w:rPr>
          <w:noProof/>
        </w:rPr>
        <w:t>3.2.1</w:t>
      </w:r>
      <w:r w:rsidRPr="00DD16A3">
        <w:rPr>
          <w:rFonts w:asciiTheme="minorHAnsi" w:eastAsiaTheme="minorEastAsia" w:hAnsiTheme="minorHAnsi" w:cstheme="minorBidi"/>
          <w:noProof/>
        </w:rPr>
        <w:tab/>
      </w:r>
      <w:r w:rsidRPr="00DD16A3">
        <w:rPr>
          <w:noProof/>
        </w:rPr>
        <w:t>Segmentierung und Tokenisierung</w:t>
      </w:r>
      <w:r w:rsidRPr="00DD16A3">
        <w:rPr>
          <w:noProof/>
        </w:rPr>
        <w:tab/>
      </w:r>
      <w:r w:rsidRPr="00DD16A3">
        <w:rPr>
          <w:noProof/>
        </w:rPr>
        <w:fldChar w:fldCharType="begin"/>
      </w:r>
      <w:r w:rsidRPr="00DD16A3">
        <w:rPr>
          <w:noProof/>
        </w:rPr>
        <w:instrText xml:space="preserve"> PAGEREF _Toc117086236 \h </w:instrText>
      </w:r>
      <w:r w:rsidRPr="00DD16A3">
        <w:rPr>
          <w:noProof/>
        </w:rPr>
      </w:r>
      <w:r w:rsidRPr="00DD16A3">
        <w:rPr>
          <w:noProof/>
        </w:rPr>
        <w:fldChar w:fldCharType="separate"/>
      </w:r>
      <w:r w:rsidR="00934D3E">
        <w:rPr>
          <w:noProof/>
        </w:rPr>
        <w:t>21</w:t>
      </w:r>
      <w:r w:rsidRPr="00DD16A3">
        <w:rPr>
          <w:noProof/>
        </w:rPr>
        <w:fldChar w:fldCharType="end"/>
      </w:r>
    </w:p>
    <w:p w14:paraId="625860E4" w14:textId="56757386" w:rsidR="000F0774" w:rsidRPr="00DD16A3" w:rsidRDefault="000F0774">
      <w:pPr>
        <w:pStyle w:val="Verzeichnis3"/>
        <w:tabs>
          <w:tab w:val="left" w:pos="1320"/>
          <w:tab w:val="right" w:leader="dot" w:pos="8380"/>
        </w:tabs>
        <w:rPr>
          <w:rFonts w:asciiTheme="minorHAnsi" w:eastAsiaTheme="minorEastAsia" w:hAnsiTheme="minorHAnsi" w:cstheme="minorBidi"/>
          <w:noProof/>
        </w:rPr>
      </w:pPr>
      <w:r w:rsidRPr="00DD16A3">
        <w:rPr>
          <w:noProof/>
        </w:rPr>
        <w:t>3.2.2</w:t>
      </w:r>
      <w:r w:rsidRPr="00DD16A3">
        <w:rPr>
          <w:rFonts w:asciiTheme="minorHAnsi" w:eastAsiaTheme="minorEastAsia" w:hAnsiTheme="minorHAnsi" w:cstheme="minorBidi"/>
          <w:noProof/>
        </w:rPr>
        <w:tab/>
      </w:r>
      <w:r w:rsidRPr="00DD16A3">
        <w:rPr>
          <w:noProof/>
        </w:rPr>
        <w:t>Stammformreduktion und Lemmatisierung</w:t>
      </w:r>
      <w:r w:rsidRPr="00DD16A3">
        <w:rPr>
          <w:noProof/>
        </w:rPr>
        <w:tab/>
      </w:r>
      <w:r w:rsidRPr="00DD16A3">
        <w:rPr>
          <w:noProof/>
        </w:rPr>
        <w:fldChar w:fldCharType="begin"/>
      </w:r>
      <w:r w:rsidRPr="00DD16A3">
        <w:rPr>
          <w:noProof/>
        </w:rPr>
        <w:instrText xml:space="preserve"> PAGEREF _Toc117086237 \h </w:instrText>
      </w:r>
      <w:r w:rsidRPr="00DD16A3">
        <w:rPr>
          <w:noProof/>
        </w:rPr>
      </w:r>
      <w:r w:rsidRPr="00DD16A3">
        <w:rPr>
          <w:noProof/>
        </w:rPr>
        <w:fldChar w:fldCharType="separate"/>
      </w:r>
      <w:r w:rsidR="00934D3E">
        <w:rPr>
          <w:noProof/>
        </w:rPr>
        <w:t>28</w:t>
      </w:r>
      <w:r w:rsidRPr="00DD16A3">
        <w:rPr>
          <w:noProof/>
        </w:rPr>
        <w:fldChar w:fldCharType="end"/>
      </w:r>
    </w:p>
    <w:p w14:paraId="7389FE71" w14:textId="3DB4CA8F" w:rsidR="000F0774" w:rsidRPr="00DD16A3" w:rsidRDefault="000F0774">
      <w:pPr>
        <w:pStyle w:val="Verzeichnis3"/>
        <w:tabs>
          <w:tab w:val="left" w:pos="1320"/>
          <w:tab w:val="right" w:leader="dot" w:pos="8380"/>
        </w:tabs>
        <w:rPr>
          <w:rFonts w:asciiTheme="minorHAnsi" w:eastAsiaTheme="minorEastAsia" w:hAnsiTheme="minorHAnsi" w:cstheme="minorBidi"/>
          <w:noProof/>
        </w:rPr>
      </w:pPr>
      <w:r w:rsidRPr="00DD16A3">
        <w:rPr>
          <w:noProof/>
        </w:rPr>
        <w:t>3.2.3</w:t>
      </w:r>
      <w:r w:rsidRPr="00DD16A3">
        <w:rPr>
          <w:rFonts w:asciiTheme="minorHAnsi" w:eastAsiaTheme="minorEastAsia" w:hAnsiTheme="minorHAnsi" w:cstheme="minorBidi"/>
          <w:noProof/>
        </w:rPr>
        <w:tab/>
      </w:r>
      <w:r w:rsidRPr="00DD16A3">
        <w:rPr>
          <w:noProof/>
        </w:rPr>
        <w:t>Stoppwortentfernung</w:t>
      </w:r>
      <w:r w:rsidRPr="00DD16A3">
        <w:rPr>
          <w:noProof/>
        </w:rPr>
        <w:tab/>
      </w:r>
      <w:r w:rsidRPr="00DD16A3">
        <w:rPr>
          <w:noProof/>
        </w:rPr>
        <w:fldChar w:fldCharType="begin"/>
      </w:r>
      <w:r w:rsidRPr="00DD16A3">
        <w:rPr>
          <w:noProof/>
        </w:rPr>
        <w:instrText xml:space="preserve"> PAGEREF _Toc117086238 \h </w:instrText>
      </w:r>
      <w:r w:rsidRPr="00DD16A3">
        <w:rPr>
          <w:noProof/>
        </w:rPr>
      </w:r>
      <w:r w:rsidRPr="00DD16A3">
        <w:rPr>
          <w:noProof/>
        </w:rPr>
        <w:fldChar w:fldCharType="separate"/>
      </w:r>
      <w:r w:rsidR="00934D3E">
        <w:rPr>
          <w:noProof/>
        </w:rPr>
        <w:t>28</w:t>
      </w:r>
      <w:r w:rsidRPr="00DD16A3">
        <w:rPr>
          <w:noProof/>
        </w:rPr>
        <w:fldChar w:fldCharType="end"/>
      </w:r>
    </w:p>
    <w:p w14:paraId="0FF3194F" w14:textId="2EE18032" w:rsidR="000F0774" w:rsidRPr="00DD16A3" w:rsidRDefault="000F0774">
      <w:pPr>
        <w:pStyle w:val="Verzeichnis3"/>
        <w:tabs>
          <w:tab w:val="left" w:pos="1320"/>
          <w:tab w:val="right" w:leader="dot" w:pos="8380"/>
        </w:tabs>
        <w:rPr>
          <w:rFonts w:asciiTheme="minorHAnsi" w:eastAsiaTheme="minorEastAsia" w:hAnsiTheme="minorHAnsi" w:cstheme="minorBidi"/>
          <w:noProof/>
        </w:rPr>
      </w:pPr>
      <w:r w:rsidRPr="00DD16A3">
        <w:rPr>
          <w:noProof/>
        </w:rPr>
        <w:t>3.2.4</w:t>
      </w:r>
      <w:r w:rsidRPr="00DD16A3">
        <w:rPr>
          <w:rFonts w:asciiTheme="minorHAnsi" w:eastAsiaTheme="minorEastAsia" w:hAnsiTheme="minorHAnsi" w:cstheme="minorBidi"/>
          <w:noProof/>
        </w:rPr>
        <w:tab/>
      </w:r>
      <w:r w:rsidRPr="00DD16A3">
        <w:rPr>
          <w:noProof/>
        </w:rPr>
        <w:t>Part-of-speech Tagging</w:t>
      </w:r>
      <w:r w:rsidRPr="00DD16A3">
        <w:rPr>
          <w:noProof/>
        </w:rPr>
        <w:tab/>
      </w:r>
      <w:r w:rsidRPr="00DD16A3">
        <w:rPr>
          <w:noProof/>
        </w:rPr>
        <w:fldChar w:fldCharType="begin"/>
      </w:r>
      <w:r w:rsidRPr="00DD16A3">
        <w:rPr>
          <w:noProof/>
        </w:rPr>
        <w:instrText xml:space="preserve"> PAGEREF _Toc117086239 \h </w:instrText>
      </w:r>
      <w:r w:rsidRPr="00DD16A3">
        <w:rPr>
          <w:noProof/>
        </w:rPr>
      </w:r>
      <w:r w:rsidRPr="00DD16A3">
        <w:rPr>
          <w:noProof/>
        </w:rPr>
        <w:fldChar w:fldCharType="separate"/>
      </w:r>
      <w:r w:rsidR="00934D3E">
        <w:rPr>
          <w:noProof/>
        </w:rPr>
        <w:t>28</w:t>
      </w:r>
      <w:r w:rsidRPr="00DD16A3">
        <w:rPr>
          <w:noProof/>
        </w:rPr>
        <w:fldChar w:fldCharType="end"/>
      </w:r>
    </w:p>
    <w:p w14:paraId="7C1EA0AC" w14:textId="3DC1560F" w:rsidR="000F0774" w:rsidRPr="00DD16A3" w:rsidRDefault="000F0774">
      <w:pPr>
        <w:pStyle w:val="Verzeichnis2"/>
        <w:rPr>
          <w:rFonts w:asciiTheme="minorHAnsi" w:eastAsiaTheme="minorEastAsia" w:hAnsiTheme="minorHAnsi" w:cstheme="minorBidi"/>
          <w:noProof/>
          <w:sz w:val="22"/>
        </w:rPr>
      </w:pPr>
      <w:r w:rsidRPr="00DD16A3">
        <w:rPr>
          <w:noProof/>
        </w:rPr>
        <w:t>3.3</w:t>
      </w:r>
      <w:r w:rsidRPr="00DD16A3">
        <w:rPr>
          <w:rFonts w:asciiTheme="minorHAnsi" w:eastAsiaTheme="minorEastAsia" w:hAnsiTheme="minorHAnsi" w:cstheme="minorBidi"/>
          <w:noProof/>
          <w:sz w:val="22"/>
        </w:rPr>
        <w:tab/>
      </w:r>
      <w:r w:rsidRPr="00DD16A3">
        <w:rPr>
          <w:noProof/>
        </w:rPr>
        <w:t>Text als Zahlen</w:t>
      </w:r>
      <w:r w:rsidRPr="00DD16A3">
        <w:rPr>
          <w:noProof/>
        </w:rPr>
        <w:tab/>
      </w:r>
      <w:r w:rsidRPr="00DD16A3">
        <w:rPr>
          <w:noProof/>
        </w:rPr>
        <w:fldChar w:fldCharType="begin"/>
      </w:r>
      <w:r w:rsidRPr="00DD16A3">
        <w:rPr>
          <w:noProof/>
        </w:rPr>
        <w:instrText xml:space="preserve"> PAGEREF _Toc117086240 \h </w:instrText>
      </w:r>
      <w:r w:rsidRPr="00DD16A3">
        <w:rPr>
          <w:noProof/>
        </w:rPr>
      </w:r>
      <w:r w:rsidRPr="00DD16A3">
        <w:rPr>
          <w:noProof/>
        </w:rPr>
        <w:fldChar w:fldCharType="separate"/>
      </w:r>
      <w:r w:rsidR="00934D3E">
        <w:rPr>
          <w:noProof/>
        </w:rPr>
        <w:t>28</w:t>
      </w:r>
      <w:r w:rsidRPr="00DD16A3">
        <w:rPr>
          <w:noProof/>
        </w:rPr>
        <w:fldChar w:fldCharType="end"/>
      </w:r>
    </w:p>
    <w:p w14:paraId="3E06D06F" w14:textId="0E1C2002" w:rsidR="000F0774" w:rsidRPr="00DD16A3" w:rsidRDefault="000F0774">
      <w:pPr>
        <w:pStyle w:val="Verzeichnis3"/>
        <w:tabs>
          <w:tab w:val="left" w:pos="1320"/>
          <w:tab w:val="right" w:leader="dot" w:pos="8380"/>
        </w:tabs>
        <w:rPr>
          <w:rFonts w:asciiTheme="minorHAnsi" w:eastAsiaTheme="minorEastAsia" w:hAnsiTheme="minorHAnsi" w:cstheme="minorBidi"/>
          <w:noProof/>
        </w:rPr>
      </w:pPr>
      <w:r w:rsidRPr="00DD16A3">
        <w:rPr>
          <w:noProof/>
        </w:rPr>
        <w:t>3.3.1</w:t>
      </w:r>
      <w:r w:rsidRPr="00DD16A3">
        <w:rPr>
          <w:rFonts w:asciiTheme="minorHAnsi" w:eastAsiaTheme="minorEastAsia" w:hAnsiTheme="minorHAnsi" w:cstheme="minorBidi"/>
          <w:noProof/>
        </w:rPr>
        <w:tab/>
      </w:r>
      <w:r w:rsidRPr="00DD16A3">
        <w:rPr>
          <w:noProof/>
        </w:rPr>
        <w:t>Sprachmodelle</w:t>
      </w:r>
      <w:r w:rsidRPr="00DD16A3">
        <w:rPr>
          <w:noProof/>
        </w:rPr>
        <w:tab/>
      </w:r>
      <w:r w:rsidRPr="00DD16A3">
        <w:rPr>
          <w:noProof/>
        </w:rPr>
        <w:fldChar w:fldCharType="begin"/>
      </w:r>
      <w:r w:rsidRPr="00DD16A3">
        <w:rPr>
          <w:noProof/>
        </w:rPr>
        <w:instrText xml:space="preserve"> PAGEREF _Toc117086241 \h </w:instrText>
      </w:r>
      <w:r w:rsidRPr="00DD16A3">
        <w:rPr>
          <w:noProof/>
        </w:rPr>
      </w:r>
      <w:r w:rsidRPr="00DD16A3">
        <w:rPr>
          <w:noProof/>
        </w:rPr>
        <w:fldChar w:fldCharType="separate"/>
      </w:r>
      <w:r w:rsidR="00934D3E">
        <w:rPr>
          <w:noProof/>
        </w:rPr>
        <w:t>28</w:t>
      </w:r>
      <w:r w:rsidRPr="00DD16A3">
        <w:rPr>
          <w:noProof/>
        </w:rPr>
        <w:fldChar w:fldCharType="end"/>
      </w:r>
    </w:p>
    <w:p w14:paraId="2677062C" w14:textId="1814D371" w:rsidR="000F0774" w:rsidRPr="00DD16A3" w:rsidRDefault="000F0774">
      <w:pPr>
        <w:pStyle w:val="Verzeichnis3"/>
        <w:tabs>
          <w:tab w:val="left" w:pos="1320"/>
          <w:tab w:val="right" w:leader="dot" w:pos="8380"/>
        </w:tabs>
        <w:rPr>
          <w:rFonts w:asciiTheme="minorHAnsi" w:eastAsiaTheme="minorEastAsia" w:hAnsiTheme="minorHAnsi" w:cstheme="minorBidi"/>
          <w:noProof/>
        </w:rPr>
      </w:pPr>
      <w:r w:rsidRPr="00DD16A3">
        <w:rPr>
          <w:noProof/>
        </w:rPr>
        <w:t>3.3.2</w:t>
      </w:r>
      <w:r w:rsidRPr="00DD16A3">
        <w:rPr>
          <w:rFonts w:asciiTheme="minorHAnsi" w:eastAsiaTheme="minorEastAsia" w:hAnsiTheme="minorHAnsi" w:cstheme="minorBidi"/>
          <w:noProof/>
        </w:rPr>
        <w:tab/>
      </w:r>
      <w:r w:rsidRPr="00DD16A3">
        <w:rPr>
          <w:noProof/>
        </w:rPr>
        <w:t>Vektorisierung und Gewichtung</w:t>
      </w:r>
      <w:r w:rsidRPr="00DD16A3">
        <w:rPr>
          <w:noProof/>
        </w:rPr>
        <w:tab/>
      </w:r>
      <w:r w:rsidRPr="00DD16A3">
        <w:rPr>
          <w:noProof/>
        </w:rPr>
        <w:fldChar w:fldCharType="begin"/>
      </w:r>
      <w:r w:rsidRPr="00DD16A3">
        <w:rPr>
          <w:noProof/>
        </w:rPr>
        <w:instrText xml:space="preserve"> PAGEREF _Toc117086242 \h </w:instrText>
      </w:r>
      <w:r w:rsidRPr="00DD16A3">
        <w:rPr>
          <w:noProof/>
        </w:rPr>
      </w:r>
      <w:r w:rsidRPr="00DD16A3">
        <w:rPr>
          <w:noProof/>
        </w:rPr>
        <w:fldChar w:fldCharType="separate"/>
      </w:r>
      <w:r w:rsidR="00934D3E">
        <w:rPr>
          <w:noProof/>
        </w:rPr>
        <w:t>28</w:t>
      </w:r>
      <w:r w:rsidRPr="00DD16A3">
        <w:rPr>
          <w:noProof/>
        </w:rPr>
        <w:fldChar w:fldCharType="end"/>
      </w:r>
    </w:p>
    <w:p w14:paraId="3F348347" w14:textId="0F149D19" w:rsidR="000F0774" w:rsidRPr="00DD16A3" w:rsidRDefault="000F0774">
      <w:pPr>
        <w:pStyle w:val="Verzeichnis2"/>
        <w:rPr>
          <w:rFonts w:asciiTheme="minorHAnsi" w:eastAsiaTheme="minorEastAsia" w:hAnsiTheme="minorHAnsi" w:cstheme="minorBidi"/>
          <w:noProof/>
          <w:sz w:val="22"/>
        </w:rPr>
      </w:pPr>
      <w:r w:rsidRPr="00DD16A3">
        <w:rPr>
          <w:noProof/>
        </w:rPr>
        <w:t>3.4</w:t>
      </w:r>
      <w:r w:rsidRPr="00DD16A3">
        <w:rPr>
          <w:rFonts w:asciiTheme="minorHAnsi" w:eastAsiaTheme="minorEastAsia" w:hAnsiTheme="minorHAnsi" w:cstheme="minorBidi"/>
          <w:noProof/>
          <w:sz w:val="22"/>
        </w:rPr>
        <w:tab/>
      </w:r>
      <w:r w:rsidRPr="00DD16A3">
        <w:rPr>
          <w:noProof/>
        </w:rPr>
        <w:t>Textklassifkation</w:t>
      </w:r>
      <w:r w:rsidRPr="00DD16A3">
        <w:rPr>
          <w:noProof/>
        </w:rPr>
        <w:tab/>
      </w:r>
      <w:r w:rsidRPr="00DD16A3">
        <w:rPr>
          <w:noProof/>
        </w:rPr>
        <w:fldChar w:fldCharType="begin"/>
      </w:r>
      <w:r w:rsidRPr="00DD16A3">
        <w:rPr>
          <w:noProof/>
        </w:rPr>
        <w:instrText xml:space="preserve"> PAGEREF _Toc117086243 \h </w:instrText>
      </w:r>
      <w:r w:rsidRPr="00DD16A3">
        <w:rPr>
          <w:noProof/>
        </w:rPr>
      </w:r>
      <w:r w:rsidRPr="00DD16A3">
        <w:rPr>
          <w:noProof/>
        </w:rPr>
        <w:fldChar w:fldCharType="separate"/>
      </w:r>
      <w:r w:rsidR="00934D3E">
        <w:rPr>
          <w:noProof/>
        </w:rPr>
        <w:t>32</w:t>
      </w:r>
      <w:r w:rsidRPr="00DD16A3">
        <w:rPr>
          <w:noProof/>
        </w:rPr>
        <w:fldChar w:fldCharType="end"/>
      </w:r>
    </w:p>
    <w:p w14:paraId="5C9D0499" w14:textId="15AF5123" w:rsidR="000F0774" w:rsidRPr="00DD16A3" w:rsidRDefault="000F0774">
      <w:pPr>
        <w:pStyle w:val="Verzeichnis3"/>
        <w:tabs>
          <w:tab w:val="left" w:pos="1320"/>
          <w:tab w:val="right" w:leader="dot" w:pos="8380"/>
        </w:tabs>
        <w:rPr>
          <w:rFonts w:asciiTheme="minorHAnsi" w:eastAsiaTheme="minorEastAsia" w:hAnsiTheme="minorHAnsi" w:cstheme="minorBidi"/>
          <w:noProof/>
        </w:rPr>
      </w:pPr>
      <w:r w:rsidRPr="00DD16A3">
        <w:rPr>
          <w:noProof/>
        </w:rPr>
        <w:t>3.4.1</w:t>
      </w:r>
      <w:r w:rsidRPr="00DD16A3">
        <w:rPr>
          <w:rFonts w:asciiTheme="minorHAnsi" w:eastAsiaTheme="minorEastAsia" w:hAnsiTheme="minorHAnsi" w:cstheme="minorBidi"/>
          <w:noProof/>
        </w:rPr>
        <w:tab/>
      </w:r>
      <w:r w:rsidRPr="00DD16A3">
        <w:rPr>
          <w:noProof/>
        </w:rPr>
        <w:t>Machine Learning zur Textklassifikation</w:t>
      </w:r>
      <w:r w:rsidRPr="00DD16A3">
        <w:rPr>
          <w:noProof/>
        </w:rPr>
        <w:tab/>
      </w:r>
      <w:r w:rsidRPr="00DD16A3">
        <w:rPr>
          <w:noProof/>
        </w:rPr>
        <w:fldChar w:fldCharType="begin"/>
      </w:r>
      <w:r w:rsidRPr="00DD16A3">
        <w:rPr>
          <w:noProof/>
        </w:rPr>
        <w:instrText xml:space="preserve"> PAGEREF _Toc117086244 \h </w:instrText>
      </w:r>
      <w:r w:rsidRPr="00DD16A3">
        <w:rPr>
          <w:noProof/>
        </w:rPr>
      </w:r>
      <w:r w:rsidRPr="00DD16A3">
        <w:rPr>
          <w:noProof/>
        </w:rPr>
        <w:fldChar w:fldCharType="separate"/>
      </w:r>
      <w:r w:rsidR="00934D3E">
        <w:rPr>
          <w:noProof/>
        </w:rPr>
        <w:t>32</w:t>
      </w:r>
      <w:r w:rsidRPr="00DD16A3">
        <w:rPr>
          <w:noProof/>
        </w:rPr>
        <w:fldChar w:fldCharType="end"/>
      </w:r>
    </w:p>
    <w:p w14:paraId="0EC63834" w14:textId="01D2CBA1" w:rsidR="000F0774" w:rsidRPr="00DD16A3" w:rsidRDefault="000F0774">
      <w:pPr>
        <w:pStyle w:val="Verzeichnis3"/>
        <w:tabs>
          <w:tab w:val="left" w:pos="1320"/>
          <w:tab w:val="right" w:leader="dot" w:pos="8380"/>
        </w:tabs>
        <w:rPr>
          <w:rFonts w:asciiTheme="minorHAnsi" w:eastAsiaTheme="minorEastAsia" w:hAnsiTheme="minorHAnsi" w:cstheme="minorBidi"/>
          <w:noProof/>
        </w:rPr>
      </w:pPr>
      <w:r w:rsidRPr="00DD16A3">
        <w:rPr>
          <w:noProof/>
        </w:rPr>
        <w:t>3.4.2</w:t>
      </w:r>
      <w:r w:rsidRPr="00DD16A3">
        <w:rPr>
          <w:rFonts w:asciiTheme="minorHAnsi" w:eastAsiaTheme="minorEastAsia" w:hAnsiTheme="minorHAnsi" w:cstheme="minorBidi"/>
          <w:noProof/>
        </w:rPr>
        <w:tab/>
      </w:r>
      <w:r w:rsidRPr="00DD16A3">
        <w:rPr>
          <w:noProof/>
        </w:rPr>
        <w:t>Logistische Regression</w:t>
      </w:r>
      <w:r w:rsidRPr="00DD16A3">
        <w:rPr>
          <w:noProof/>
        </w:rPr>
        <w:tab/>
      </w:r>
      <w:r w:rsidRPr="00DD16A3">
        <w:rPr>
          <w:noProof/>
        </w:rPr>
        <w:fldChar w:fldCharType="begin"/>
      </w:r>
      <w:r w:rsidRPr="00DD16A3">
        <w:rPr>
          <w:noProof/>
        </w:rPr>
        <w:instrText xml:space="preserve"> PAGEREF _Toc117086245 \h </w:instrText>
      </w:r>
      <w:r w:rsidRPr="00DD16A3">
        <w:rPr>
          <w:noProof/>
        </w:rPr>
      </w:r>
      <w:r w:rsidRPr="00DD16A3">
        <w:rPr>
          <w:noProof/>
        </w:rPr>
        <w:fldChar w:fldCharType="separate"/>
      </w:r>
      <w:r w:rsidR="00934D3E">
        <w:rPr>
          <w:noProof/>
        </w:rPr>
        <w:t>36</w:t>
      </w:r>
      <w:r w:rsidRPr="00DD16A3">
        <w:rPr>
          <w:noProof/>
        </w:rPr>
        <w:fldChar w:fldCharType="end"/>
      </w:r>
    </w:p>
    <w:p w14:paraId="6566D577" w14:textId="70900A0E" w:rsidR="000F0774" w:rsidRPr="00DD16A3" w:rsidRDefault="000F0774">
      <w:pPr>
        <w:pStyle w:val="Verzeichnis3"/>
        <w:tabs>
          <w:tab w:val="left" w:pos="1320"/>
          <w:tab w:val="right" w:leader="dot" w:pos="8380"/>
        </w:tabs>
        <w:rPr>
          <w:rFonts w:asciiTheme="minorHAnsi" w:eastAsiaTheme="minorEastAsia" w:hAnsiTheme="minorHAnsi" w:cstheme="minorBidi"/>
          <w:noProof/>
        </w:rPr>
      </w:pPr>
      <w:r w:rsidRPr="00DD16A3">
        <w:rPr>
          <w:noProof/>
        </w:rPr>
        <w:t>3.4.3</w:t>
      </w:r>
      <w:r w:rsidRPr="00DD16A3">
        <w:rPr>
          <w:rFonts w:asciiTheme="minorHAnsi" w:eastAsiaTheme="minorEastAsia" w:hAnsiTheme="minorHAnsi" w:cstheme="minorBidi"/>
          <w:noProof/>
        </w:rPr>
        <w:tab/>
      </w:r>
      <w:r w:rsidRPr="00DD16A3">
        <w:rPr>
          <w:noProof/>
        </w:rPr>
        <w:t>Support Vektor Machine</w:t>
      </w:r>
      <w:r w:rsidRPr="00DD16A3">
        <w:rPr>
          <w:noProof/>
        </w:rPr>
        <w:tab/>
      </w:r>
      <w:r w:rsidRPr="00DD16A3">
        <w:rPr>
          <w:noProof/>
        </w:rPr>
        <w:fldChar w:fldCharType="begin"/>
      </w:r>
      <w:r w:rsidRPr="00DD16A3">
        <w:rPr>
          <w:noProof/>
        </w:rPr>
        <w:instrText xml:space="preserve"> PAGEREF _Toc117086246 \h </w:instrText>
      </w:r>
      <w:r w:rsidRPr="00DD16A3">
        <w:rPr>
          <w:noProof/>
        </w:rPr>
      </w:r>
      <w:r w:rsidRPr="00DD16A3">
        <w:rPr>
          <w:noProof/>
        </w:rPr>
        <w:fldChar w:fldCharType="separate"/>
      </w:r>
      <w:r w:rsidR="00934D3E">
        <w:rPr>
          <w:noProof/>
        </w:rPr>
        <w:t>41</w:t>
      </w:r>
      <w:r w:rsidRPr="00DD16A3">
        <w:rPr>
          <w:noProof/>
        </w:rPr>
        <w:fldChar w:fldCharType="end"/>
      </w:r>
    </w:p>
    <w:p w14:paraId="35182760" w14:textId="5B153777" w:rsidR="000F0774" w:rsidRPr="00DD16A3" w:rsidRDefault="000F0774">
      <w:pPr>
        <w:pStyle w:val="Verzeichnis3"/>
        <w:tabs>
          <w:tab w:val="left" w:pos="1320"/>
          <w:tab w:val="right" w:leader="dot" w:pos="8380"/>
        </w:tabs>
        <w:rPr>
          <w:rFonts w:asciiTheme="minorHAnsi" w:eastAsiaTheme="minorEastAsia" w:hAnsiTheme="minorHAnsi" w:cstheme="minorBidi"/>
          <w:noProof/>
        </w:rPr>
      </w:pPr>
      <w:r w:rsidRPr="00DD16A3">
        <w:rPr>
          <w:noProof/>
        </w:rPr>
        <w:t>3.4.4</w:t>
      </w:r>
      <w:r w:rsidRPr="00DD16A3">
        <w:rPr>
          <w:rFonts w:asciiTheme="minorHAnsi" w:eastAsiaTheme="minorEastAsia" w:hAnsiTheme="minorHAnsi" w:cstheme="minorBidi"/>
          <w:noProof/>
        </w:rPr>
        <w:tab/>
      </w:r>
      <w:r w:rsidRPr="00DD16A3">
        <w:rPr>
          <w:noProof/>
        </w:rPr>
        <w:t>BERT / Deep Learning</w:t>
      </w:r>
      <w:r w:rsidRPr="00DD16A3">
        <w:rPr>
          <w:noProof/>
        </w:rPr>
        <w:tab/>
      </w:r>
      <w:r w:rsidRPr="00DD16A3">
        <w:rPr>
          <w:noProof/>
        </w:rPr>
        <w:fldChar w:fldCharType="begin"/>
      </w:r>
      <w:r w:rsidRPr="00DD16A3">
        <w:rPr>
          <w:noProof/>
        </w:rPr>
        <w:instrText xml:space="preserve"> PAGEREF _Toc117086247 \h </w:instrText>
      </w:r>
      <w:r w:rsidRPr="00DD16A3">
        <w:rPr>
          <w:noProof/>
        </w:rPr>
      </w:r>
      <w:r w:rsidRPr="00DD16A3">
        <w:rPr>
          <w:noProof/>
        </w:rPr>
        <w:fldChar w:fldCharType="separate"/>
      </w:r>
      <w:r w:rsidR="00934D3E">
        <w:rPr>
          <w:noProof/>
        </w:rPr>
        <w:t>46</w:t>
      </w:r>
      <w:r w:rsidRPr="00DD16A3">
        <w:rPr>
          <w:noProof/>
        </w:rPr>
        <w:fldChar w:fldCharType="end"/>
      </w:r>
    </w:p>
    <w:p w14:paraId="7AAB4BFD" w14:textId="3D2F7B25" w:rsidR="000F0774" w:rsidRPr="00DD16A3" w:rsidRDefault="000F0774">
      <w:pPr>
        <w:pStyle w:val="Verzeichnis3"/>
        <w:tabs>
          <w:tab w:val="left" w:pos="1320"/>
          <w:tab w:val="right" w:leader="dot" w:pos="8380"/>
        </w:tabs>
        <w:rPr>
          <w:rFonts w:asciiTheme="minorHAnsi" w:eastAsiaTheme="minorEastAsia" w:hAnsiTheme="minorHAnsi" w:cstheme="minorBidi"/>
          <w:noProof/>
        </w:rPr>
      </w:pPr>
      <w:r w:rsidRPr="00DD16A3">
        <w:rPr>
          <w:noProof/>
        </w:rPr>
        <w:t>3.4.5</w:t>
      </w:r>
      <w:r w:rsidRPr="00DD16A3">
        <w:rPr>
          <w:rFonts w:asciiTheme="minorHAnsi" w:eastAsiaTheme="minorEastAsia" w:hAnsiTheme="minorHAnsi" w:cstheme="minorBidi"/>
          <w:noProof/>
        </w:rPr>
        <w:tab/>
      </w:r>
      <w:r w:rsidRPr="00DD16A3">
        <w:rPr>
          <w:noProof/>
        </w:rPr>
        <w:t>Evaluation von Modellen</w:t>
      </w:r>
      <w:r w:rsidRPr="00DD16A3">
        <w:rPr>
          <w:noProof/>
        </w:rPr>
        <w:tab/>
      </w:r>
      <w:r w:rsidRPr="00DD16A3">
        <w:rPr>
          <w:noProof/>
        </w:rPr>
        <w:fldChar w:fldCharType="begin"/>
      </w:r>
      <w:r w:rsidRPr="00DD16A3">
        <w:rPr>
          <w:noProof/>
        </w:rPr>
        <w:instrText xml:space="preserve"> PAGEREF _Toc117086248 \h </w:instrText>
      </w:r>
      <w:r w:rsidRPr="00DD16A3">
        <w:rPr>
          <w:noProof/>
        </w:rPr>
      </w:r>
      <w:r w:rsidRPr="00DD16A3">
        <w:rPr>
          <w:noProof/>
        </w:rPr>
        <w:fldChar w:fldCharType="separate"/>
      </w:r>
      <w:r w:rsidR="00934D3E">
        <w:rPr>
          <w:noProof/>
        </w:rPr>
        <w:t>46</w:t>
      </w:r>
      <w:r w:rsidRPr="00DD16A3">
        <w:rPr>
          <w:noProof/>
        </w:rPr>
        <w:fldChar w:fldCharType="end"/>
      </w:r>
    </w:p>
    <w:p w14:paraId="188F1901" w14:textId="0A19F17A" w:rsidR="000F0774" w:rsidRPr="00DD16A3" w:rsidRDefault="000F0774">
      <w:pPr>
        <w:pStyle w:val="Verzeichnis3"/>
        <w:tabs>
          <w:tab w:val="left" w:pos="1320"/>
          <w:tab w:val="right" w:leader="dot" w:pos="8380"/>
        </w:tabs>
        <w:rPr>
          <w:rFonts w:asciiTheme="minorHAnsi" w:eastAsiaTheme="minorEastAsia" w:hAnsiTheme="minorHAnsi" w:cstheme="minorBidi"/>
          <w:noProof/>
        </w:rPr>
      </w:pPr>
      <w:r w:rsidRPr="00DD16A3">
        <w:rPr>
          <w:noProof/>
        </w:rPr>
        <w:t>3.4.6</w:t>
      </w:r>
      <w:r w:rsidRPr="00DD16A3">
        <w:rPr>
          <w:rFonts w:asciiTheme="minorHAnsi" w:eastAsiaTheme="minorEastAsia" w:hAnsiTheme="minorHAnsi" w:cstheme="minorBidi"/>
          <w:noProof/>
        </w:rPr>
        <w:tab/>
      </w:r>
      <w:r w:rsidRPr="00DD16A3">
        <w:rPr>
          <w:noProof/>
        </w:rPr>
        <w:t>Warum Python</w:t>
      </w:r>
      <w:r w:rsidRPr="00DD16A3">
        <w:rPr>
          <w:noProof/>
        </w:rPr>
        <w:tab/>
      </w:r>
      <w:r w:rsidRPr="00DD16A3">
        <w:rPr>
          <w:noProof/>
        </w:rPr>
        <w:fldChar w:fldCharType="begin"/>
      </w:r>
      <w:r w:rsidRPr="00DD16A3">
        <w:rPr>
          <w:noProof/>
        </w:rPr>
        <w:instrText xml:space="preserve"> PAGEREF _Toc117086249 \h </w:instrText>
      </w:r>
      <w:r w:rsidRPr="00DD16A3">
        <w:rPr>
          <w:noProof/>
        </w:rPr>
      </w:r>
      <w:r w:rsidRPr="00DD16A3">
        <w:rPr>
          <w:noProof/>
        </w:rPr>
        <w:fldChar w:fldCharType="separate"/>
      </w:r>
      <w:r w:rsidR="00934D3E">
        <w:rPr>
          <w:noProof/>
        </w:rPr>
        <w:t>46</w:t>
      </w:r>
      <w:r w:rsidRPr="00DD16A3">
        <w:rPr>
          <w:noProof/>
        </w:rPr>
        <w:fldChar w:fldCharType="end"/>
      </w:r>
    </w:p>
    <w:p w14:paraId="44BF0B03" w14:textId="7358A783" w:rsidR="000F0774" w:rsidRPr="00DD16A3" w:rsidRDefault="000F0774">
      <w:pPr>
        <w:pStyle w:val="Verzeichnis1"/>
        <w:rPr>
          <w:rFonts w:asciiTheme="minorHAnsi" w:eastAsiaTheme="minorEastAsia" w:hAnsiTheme="minorHAnsi" w:cstheme="minorBidi"/>
          <w:b w:val="0"/>
          <w:bCs w:val="0"/>
          <w:noProof/>
          <w:sz w:val="22"/>
          <w:szCs w:val="22"/>
          <w:lang w:val="de-DE"/>
        </w:rPr>
      </w:pPr>
      <w:r w:rsidRPr="00DD16A3">
        <w:rPr>
          <w:noProof/>
          <w:lang w:val="de-DE"/>
        </w:rPr>
        <w:t>4</w:t>
      </w:r>
      <w:r w:rsidRPr="00DD16A3">
        <w:rPr>
          <w:rFonts w:asciiTheme="minorHAnsi" w:eastAsiaTheme="minorEastAsia" w:hAnsiTheme="minorHAnsi" w:cstheme="minorBidi"/>
          <w:b w:val="0"/>
          <w:bCs w:val="0"/>
          <w:noProof/>
          <w:sz w:val="22"/>
          <w:szCs w:val="22"/>
          <w:lang w:val="de-DE"/>
        </w:rPr>
        <w:tab/>
      </w:r>
      <w:r w:rsidRPr="00DD16A3">
        <w:rPr>
          <w:noProof/>
          <w:lang w:val="de-DE"/>
        </w:rPr>
        <w:t>Datengrundlage</w:t>
      </w:r>
      <w:r w:rsidRPr="00DD16A3">
        <w:rPr>
          <w:noProof/>
          <w:lang w:val="de-DE"/>
        </w:rPr>
        <w:tab/>
      </w:r>
      <w:r w:rsidRPr="00DD16A3">
        <w:rPr>
          <w:noProof/>
          <w:lang w:val="de-DE"/>
        </w:rPr>
        <w:fldChar w:fldCharType="begin"/>
      </w:r>
      <w:r w:rsidRPr="00DD16A3">
        <w:rPr>
          <w:noProof/>
          <w:lang w:val="de-DE"/>
        </w:rPr>
        <w:instrText xml:space="preserve"> PAGEREF _Toc117086250 \h </w:instrText>
      </w:r>
      <w:r w:rsidRPr="00DD16A3">
        <w:rPr>
          <w:noProof/>
          <w:lang w:val="de-DE"/>
        </w:rPr>
      </w:r>
      <w:r w:rsidRPr="00DD16A3">
        <w:rPr>
          <w:noProof/>
          <w:lang w:val="de-DE"/>
        </w:rPr>
        <w:fldChar w:fldCharType="separate"/>
      </w:r>
      <w:r w:rsidR="00934D3E">
        <w:rPr>
          <w:noProof/>
          <w:lang w:val="de-DE"/>
        </w:rPr>
        <w:t>47</w:t>
      </w:r>
      <w:r w:rsidRPr="00DD16A3">
        <w:rPr>
          <w:noProof/>
          <w:lang w:val="de-DE"/>
        </w:rPr>
        <w:fldChar w:fldCharType="end"/>
      </w:r>
    </w:p>
    <w:p w14:paraId="70164F26" w14:textId="679E9E6C" w:rsidR="000F0774" w:rsidRPr="00DD16A3" w:rsidRDefault="000F0774">
      <w:pPr>
        <w:pStyle w:val="Verzeichnis2"/>
        <w:rPr>
          <w:rFonts w:asciiTheme="minorHAnsi" w:eastAsiaTheme="minorEastAsia" w:hAnsiTheme="minorHAnsi" w:cstheme="minorBidi"/>
          <w:noProof/>
          <w:sz w:val="22"/>
        </w:rPr>
      </w:pPr>
      <w:r w:rsidRPr="00DD16A3">
        <w:rPr>
          <w:noProof/>
        </w:rPr>
        <w:t>4.1</w:t>
      </w:r>
      <w:r w:rsidRPr="00DD16A3">
        <w:rPr>
          <w:rFonts w:asciiTheme="minorHAnsi" w:eastAsiaTheme="minorEastAsia" w:hAnsiTheme="minorHAnsi" w:cstheme="minorBidi"/>
          <w:noProof/>
          <w:sz w:val="22"/>
        </w:rPr>
        <w:tab/>
      </w:r>
      <w:r w:rsidRPr="00DD16A3">
        <w:rPr>
          <w:noProof/>
        </w:rPr>
        <w:t>Struktur</w:t>
      </w:r>
      <w:r w:rsidRPr="00DD16A3">
        <w:rPr>
          <w:noProof/>
        </w:rPr>
        <w:tab/>
      </w:r>
      <w:r w:rsidRPr="00DD16A3">
        <w:rPr>
          <w:noProof/>
        </w:rPr>
        <w:fldChar w:fldCharType="begin"/>
      </w:r>
      <w:r w:rsidRPr="00DD16A3">
        <w:rPr>
          <w:noProof/>
        </w:rPr>
        <w:instrText xml:space="preserve"> PAGEREF _Toc117086251 \h </w:instrText>
      </w:r>
      <w:r w:rsidRPr="00DD16A3">
        <w:rPr>
          <w:noProof/>
        </w:rPr>
      </w:r>
      <w:r w:rsidRPr="00DD16A3">
        <w:rPr>
          <w:noProof/>
        </w:rPr>
        <w:fldChar w:fldCharType="separate"/>
      </w:r>
      <w:r w:rsidR="00934D3E">
        <w:rPr>
          <w:noProof/>
        </w:rPr>
        <w:t>47</w:t>
      </w:r>
      <w:r w:rsidRPr="00DD16A3">
        <w:rPr>
          <w:noProof/>
        </w:rPr>
        <w:fldChar w:fldCharType="end"/>
      </w:r>
    </w:p>
    <w:p w14:paraId="22E75593" w14:textId="21B0DD8F" w:rsidR="000F0774" w:rsidRPr="00DD16A3" w:rsidRDefault="000F0774">
      <w:pPr>
        <w:pStyle w:val="Verzeichnis2"/>
        <w:rPr>
          <w:rFonts w:asciiTheme="minorHAnsi" w:eastAsiaTheme="minorEastAsia" w:hAnsiTheme="minorHAnsi" w:cstheme="minorBidi"/>
          <w:noProof/>
          <w:sz w:val="22"/>
        </w:rPr>
      </w:pPr>
      <w:r w:rsidRPr="00DD16A3">
        <w:rPr>
          <w:noProof/>
        </w:rPr>
        <w:t>4.2</w:t>
      </w:r>
      <w:r w:rsidRPr="00DD16A3">
        <w:rPr>
          <w:rFonts w:asciiTheme="minorHAnsi" w:eastAsiaTheme="minorEastAsia" w:hAnsiTheme="minorHAnsi" w:cstheme="minorBidi"/>
          <w:noProof/>
          <w:sz w:val="22"/>
        </w:rPr>
        <w:tab/>
      </w:r>
      <w:r w:rsidRPr="00DD16A3">
        <w:rPr>
          <w:noProof/>
        </w:rPr>
        <w:t>Statistiken</w:t>
      </w:r>
      <w:r w:rsidRPr="00DD16A3">
        <w:rPr>
          <w:noProof/>
        </w:rPr>
        <w:tab/>
      </w:r>
      <w:r w:rsidRPr="00DD16A3">
        <w:rPr>
          <w:noProof/>
        </w:rPr>
        <w:fldChar w:fldCharType="begin"/>
      </w:r>
      <w:r w:rsidRPr="00DD16A3">
        <w:rPr>
          <w:noProof/>
        </w:rPr>
        <w:instrText xml:space="preserve"> PAGEREF _Toc117086252 \h </w:instrText>
      </w:r>
      <w:r w:rsidRPr="00DD16A3">
        <w:rPr>
          <w:noProof/>
        </w:rPr>
      </w:r>
      <w:r w:rsidRPr="00DD16A3">
        <w:rPr>
          <w:noProof/>
        </w:rPr>
        <w:fldChar w:fldCharType="separate"/>
      </w:r>
      <w:r w:rsidR="00934D3E">
        <w:rPr>
          <w:noProof/>
        </w:rPr>
        <w:t>47</w:t>
      </w:r>
      <w:r w:rsidRPr="00DD16A3">
        <w:rPr>
          <w:noProof/>
        </w:rPr>
        <w:fldChar w:fldCharType="end"/>
      </w:r>
    </w:p>
    <w:p w14:paraId="1FCAAA1E" w14:textId="761E5356" w:rsidR="000F0774" w:rsidRPr="00DD16A3" w:rsidRDefault="000F0774">
      <w:pPr>
        <w:pStyle w:val="Verzeichnis1"/>
        <w:rPr>
          <w:rFonts w:asciiTheme="minorHAnsi" w:eastAsiaTheme="minorEastAsia" w:hAnsiTheme="minorHAnsi" w:cstheme="minorBidi"/>
          <w:b w:val="0"/>
          <w:bCs w:val="0"/>
          <w:noProof/>
          <w:sz w:val="22"/>
          <w:szCs w:val="22"/>
          <w:lang w:val="de-DE"/>
        </w:rPr>
      </w:pPr>
      <w:r w:rsidRPr="00DD16A3">
        <w:rPr>
          <w:noProof/>
          <w:lang w:val="de-DE"/>
        </w:rPr>
        <w:t>5</w:t>
      </w:r>
      <w:r w:rsidRPr="00DD16A3">
        <w:rPr>
          <w:rFonts w:asciiTheme="minorHAnsi" w:eastAsiaTheme="minorEastAsia" w:hAnsiTheme="minorHAnsi" w:cstheme="minorBidi"/>
          <w:b w:val="0"/>
          <w:bCs w:val="0"/>
          <w:noProof/>
          <w:sz w:val="22"/>
          <w:szCs w:val="22"/>
          <w:lang w:val="de-DE"/>
        </w:rPr>
        <w:tab/>
      </w:r>
      <w:r w:rsidRPr="00DD16A3">
        <w:rPr>
          <w:noProof/>
          <w:lang w:val="de-DE"/>
        </w:rPr>
        <w:t>Methodik</w:t>
      </w:r>
      <w:r w:rsidRPr="00DD16A3">
        <w:rPr>
          <w:noProof/>
          <w:lang w:val="de-DE"/>
        </w:rPr>
        <w:tab/>
      </w:r>
      <w:r w:rsidRPr="00DD16A3">
        <w:rPr>
          <w:noProof/>
          <w:lang w:val="de-DE"/>
        </w:rPr>
        <w:fldChar w:fldCharType="begin"/>
      </w:r>
      <w:r w:rsidRPr="00DD16A3">
        <w:rPr>
          <w:noProof/>
          <w:lang w:val="de-DE"/>
        </w:rPr>
        <w:instrText xml:space="preserve"> PAGEREF _Toc117086253 \h </w:instrText>
      </w:r>
      <w:r w:rsidRPr="00DD16A3">
        <w:rPr>
          <w:noProof/>
          <w:lang w:val="de-DE"/>
        </w:rPr>
      </w:r>
      <w:r w:rsidRPr="00DD16A3">
        <w:rPr>
          <w:noProof/>
          <w:lang w:val="de-DE"/>
        </w:rPr>
        <w:fldChar w:fldCharType="separate"/>
      </w:r>
      <w:r w:rsidR="00934D3E">
        <w:rPr>
          <w:noProof/>
          <w:lang w:val="de-DE"/>
        </w:rPr>
        <w:t>51</w:t>
      </w:r>
      <w:r w:rsidRPr="00DD16A3">
        <w:rPr>
          <w:noProof/>
          <w:lang w:val="de-DE"/>
        </w:rPr>
        <w:fldChar w:fldCharType="end"/>
      </w:r>
    </w:p>
    <w:p w14:paraId="3CECFFD7" w14:textId="5A6A1C6E" w:rsidR="000F0774" w:rsidRPr="00DD16A3" w:rsidRDefault="000F0774">
      <w:pPr>
        <w:pStyle w:val="Verzeichnis2"/>
        <w:rPr>
          <w:rFonts w:asciiTheme="minorHAnsi" w:eastAsiaTheme="minorEastAsia" w:hAnsiTheme="minorHAnsi" w:cstheme="minorBidi"/>
          <w:noProof/>
          <w:sz w:val="22"/>
        </w:rPr>
      </w:pPr>
      <w:r w:rsidRPr="00DD16A3">
        <w:rPr>
          <w:noProof/>
        </w:rPr>
        <w:t>5.1</w:t>
      </w:r>
      <w:r w:rsidRPr="00DD16A3">
        <w:rPr>
          <w:rFonts w:asciiTheme="minorHAnsi" w:eastAsiaTheme="minorEastAsia" w:hAnsiTheme="minorHAnsi" w:cstheme="minorBidi"/>
          <w:noProof/>
          <w:sz w:val="22"/>
        </w:rPr>
        <w:tab/>
      </w:r>
      <w:r w:rsidRPr="00DD16A3">
        <w:rPr>
          <w:noProof/>
        </w:rPr>
        <w:t>Warum Python</w:t>
      </w:r>
      <w:r w:rsidRPr="00DD16A3">
        <w:rPr>
          <w:noProof/>
        </w:rPr>
        <w:tab/>
      </w:r>
      <w:r w:rsidRPr="00DD16A3">
        <w:rPr>
          <w:noProof/>
        </w:rPr>
        <w:fldChar w:fldCharType="begin"/>
      </w:r>
      <w:r w:rsidRPr="00DD16A3">
        <w:rPr>
          <w:noProof/>
        </w:rPr>
        <w:instrText xml:space="preserve"> PAGEREF _Toc117086254 \h </w:instrText>
      </w:r>
      <w:r w:rsidRPr="00DD16A3">
        <w:rPr>
          <w:noProof/>
        </w:rPr>
      </w:r>
      <w:r w:rsidRPr="00DD16A3">
        <w:rPr>
          <w:noProof/>
        </w:rPr>
        <w:fldChar w:fldCharType="separate"/>
      </w:r>
      <w:r w:rsidR="00934D3E">
        <w:rPr>
          <w:noProof/>
        </w:rPr>
        <w:t>51</w:t>
      </w:r>
      <w:r w:rsidRPr="00DD16A3">
        <w:rPr>
          <w:noProof/>
        </w:rPr>
        <w:fldChar w:fldCharType="end"/>
      </w:r>
    </w:p>
    <w:p w14:paraId="6B1FA4C2" w14:textId="0B8C57AF" w:rsidR="000F0774" w:rsidRPr="00DD16A3" w:rsidRDefault="000F0774">
      <w:pPr>
        <w:pStyle w:val="Verzeichnis2"/>
        <w:rPr>
          <w:rFonts w:asciiTheme="minorHAnsi" w:eastAsiaTheme="minorEastAsia" w:hAnsiTheme="minorHAnsi" w:cstheme="minorBidi"/>
          <w:noProof/>
          <w:sz w:val="22"/>
        </w:rPr>
      </w:pPr>
      <w:r w:rsidRPr="00DD16A3">
        <w:rPr>
          <w:noProof/>
        </w:rPr>
        <w:lastRenderedPageBreak/>
        <w:t>5.2</w:t>
      </w:r>
      <w:r w:rsidRPr="00DD16A3">
        <w:rPr>
          <w:rFonts w:asciiTheme="minorHAnsi" w:eastAsiaTheme="minorEastAsia" w:hAnsiTheme="minorHAnsi" w:cstheme="minorBidi"/>
          <w:noProof/>
          <w:sz w:val="22"/>
        </w:rPr>
        <w:tab/>
      </w:r>
      <w:r w:rsidRPr="00DD16A3">
        <w:rPr>
          <w:noProof/>
        </w:rPr>
        <w:t>Pipeline</w:t>
      </w:r>
      <w:r w:rsidRPr="00DD16A3">
        <w:rPr>
          <w:noProof/>
        </w:rPr>
        <w:tab/>
      </w:r>
      <w:r w:rsidRPr="00DD16A3">
        <w:rPr>
          <w:noProof/>
        </w:rPr>
        <w:fldChar w:fldCharType="begin"/>
      </w:r>
      <w:r w:rsidRPr="00DD16A3">
        <w:rPr>
          <w:noProof/>
        </w:rPr>
        <w:instrText xml:space="preserve"> PAGEREF _Toc117086255 \h </w:instrText>
      </w:r>
      <w:r w:rsidRPr="00DD16A3">
        <w:rPr>
          <w:noProof/>
        </w:rPr>
      </w:r>
      <w:r w:rsidRPr="00DD16A3">
        <w:rPr>
          <w:noProof/>
        </w:rPr>
        <w:fldChar w:fldCharType="separate"/>
      </w:r>
      <w:r w:rsidR="00934D3E">
        <w:rPr>
          <w:noProof/>
        </w:rPr>
        <w:t>52</w:t>
      </w:r>
      <w:r w:rsidRPr="00DD16A3">
        <w:rPr>
          <w:noProof/>
        </w:rPr>
        <w:fldChar w:fldCharType="end"/>
      </w:r>
    </w:p>
    <w:p w14:paraId="38009585" w14:textId="590AE705" w:rsidR="000F0774" w:rsidRPr="00DD16A3" w:rsidRDefault="000F0774">
      <w:pPr>
        <w:pStyle w:val="Verzeichnis2"/>
        <w:rPr>
          <w:rFonts w:asciiTheme="minorHAnsi" w:eastAsiaTheme="minorEastAsia" w:hAnsiTheme="minorHAnsi" w:cstheme="minorBidi"/>
          <w:noProof/>
          <w:sz w:val="22"/>
        </w:rPr>
      </w:pPr>
      <w:r w:rsidRPr="00DD16A3">
        <w:rPr>
          <w:noProof/>
        </w:rPr>
        <w:t>5.3</w:t>
      </w:r>
      <w:r w:rsidRPr="00DD16A3">
        <w:rPr>
          <w:rFonts w:asciiTheme="minorHAnsi" w:eastAsiaTheme="minorEastAsia" w:hAnsiTheme="minorHAnsi" w:cstheme="minorBidi"/>
          <w:noProof/>
          <w:sz w:val="22"/>
        </w:rPr>
        <w:tab/>
      </w:r>
      <w:r w:rsidRPr="00DD16A3">
        <w:rPr>
          <w:noProof/>
        </w:rPr>
        <w:t>Parameter</w:t>
      </w:r>
      <w:r w:rsidRPr="00DD16A3">
        <w:rPr>
          <w:noProof/>
        </w:rPr>
        <w:tab/>
      </w:r>
      <w:r w:rsidRPr="00DD16A3">
        <w:rPr>
          <w:noProof/>
        </w:rPr>
        <w:fldChar w:fldCharType="begin"/>
      </w:r>
      <w:r w:rsidRPr="00DD16A3">
        <w:rPr>
          <w:noProof/>
        </w:rPr>
        <w:instrText xml:space="preserve"> PAGEREF _Toc117086256 \h </w:instrText>
      </w:r>
      <w:r w:rsidRPr="00DD16A3">
        <w:rPr>
          <w:noProof/>
        </w:rPr>
      </w:r>
      <w:r w:rsidRPr="00DD16A3">
        <w:rPr>
          <w:noProof/>
        </w:rPr>
        <w:fldChar w:fldCharType="separate"/>
      </w:r>
      <w:r w:rsidR="00934D3E">
        <w:rPr>
          <w:noProof/>
        </w:rPr>
        <w:t>56</w:t>
      </w:r>
      <w:r w:rsidRPr="00DD16A3">
        <w:rPr>
          <w:noProof/>
        </w:rPr>
        <w:fldChar w:fldCharType="end"/>
      </w:r>
    </w:p>
    <w:p w14:paraId="0974F0A7" w14:textId="42939674" w:rsidR="000F0774" w:rsidRPr="00DD16A3" w:rsidRDefault="000F0774">
      <w:pPr>
        <w:pStyle w:val="Verzeichnis1"/>
        <w:rPr>
          <w:rFonts w:asciiTheme="minorHAnsi" w:eastAsiaTheme="minorEastAsia" w:hAnsiTheme="minorHAnsi" w:cstheme="minorBidi"/>
          <w:b w:val="0"/>
          <w:bCs w:val="0"/>
          <w:noProof/>
          <w:sz w:val="22"/>
          <w:szCs w:val="22"/>
          <w:lang w:val="de-DE"/>
        </w:rPr>
      </w:pPr>
      <w:r w:rsidRPr="00DD16A3">
        <w:rPr>
          <w:noProof/>
          <w:lang w:val="de-DE"/>
        </w:rPr>
        <w:t>6</w:t>
      </w:r>
      <w:r w:rsidRPr="00DD16A3">
        <w:rPr>
          <w:rFonts w:asciiTheme="minorHAnsi" w:eastAsiaTheme="minorEastAsia" w:hAnsiTheme="minorHAnsi" w:cstheme="minorBidi"/>
          <w:b w:val="0"/>
          <w:bCs w:val="0"/>
          <w:noProof/>
          <w:sz w:val="22"/>
          <w:szCs w:val="22"/>
          <w:lang w:val="de-DE"/>
        </w:rPr>
        <w:tab/>
      </w:r>
      <w:r w:rsidRPr="00DD16A3">
        <w:rPr>
          <w:noProof/>
          <w:lang w:val="de-DE"/>
        </w:rPr>
        <w:t>Ergebnisse</w:t>
      </w:r>
      <w:r w:rsidRPr="00DD16A3">
        <w:rPr>
          <w:noProof/>
          <w:lang w:val="de-DE"/>
        </w:rPr>
        <w:tab/>
      </w:r>
      <w:r w:rsidRPr="00DD16A3">
        <w:rPr>
          <w:noProof/>
          <w:lang w:val="de-DE"/>
        </w:rPr>
        <w:fldChar w:fldCharType="begin"/>
      </w:r>
      <w:r w:rsidRPr="00DD16A3">
        <w:rPr>
          <w:noProof/>
          <w:lang w:val="de-DE"/>
        </w:rPr>
        <w:instrText xml:space="preserve"> PAGEREF _Toc117086257 \h </w:instrText>
      </w:r>
      <w:r w:rsidRPr="00DD16A3">
        <w:rPr>
          <w:noProof/>
          <w:lang w:val="de-DE"/>
        </w:rPr>
      </w:r>
      <w:r w:rsidRPr="00DD16A3">
        <w:rPr>
          <w:noProof/>
          <w:lang w:val="de-DE"/>
        </w:rPr>
        <w:fldChar w:fldCharType="separate"/>
      </w:r>
      <w:r w:rsidR="00934D3E">
        <w:rPr>
          <w:noProof/>
          <w:lang w:val="de-DE"/>
        </w:rPr>
        <w:t>59</w:t>
      </w:r>
      <w:r w:rsidRPr="00DD16A3">
        <w:rPr>
          <w:noProof/>
          <w:lang w:val="de-DE"/>
        </w:rPr>
        <w:fldChar w:fldCharType="end"/>
      </w:r>
    </w:p>
    <w:p w14:paraId="6640E845" w14:textId="1826FD01" w:rsidR="000F0774" w:rsidRPr="00DD16A3" w:rsidRDefault="000F0774">
      <w:pPr>
        <w:pStyle w:val="Verzeichnis2"/>
        <w:rPr>
          <w:rFonts w:asciiTheme="minorHAnsi" w:eastAsiaTheme="minorEastAsia" w:hAnsiTheme="minorHAnsi" w:cstheme="minorBidi"/>
          <w:noProof/>
          <w:sz w:val="22"/>
        </w:rPr>
      </w:pPr>
      <w:r w:rsidRPr="00DD16A3">
        <w:rPr>
          <w:noProof/>
        </w:rPr>
        <w:t>6.1</w:t>
      </w:r>
      <w:r w:rsidRPr="00DD16A3">
        <w:rPr>
          <w:rFonts w:asciiTheme="minorHAnsi" w:eastAsiaTheme="minorEastAsia" w:hAnsiTheme="minorHAnsi" w:cstheme="minorBidi"/>
          <w:noProof/>
          <w:sz w:val="22"/>
        </w:rPr>
        <w:tab/>
      </w:r>
      <w:r w:rsidRPr="00DD16A3">
        <w:rPr>
          <w:noProof/>
        </w:rPr>
        <w:t>Proof of Concept</w:t>
      </w:r>
      <w:r w:rsidRPr="00DD16A3">
        <w:rPr>
          <w:noProof/>
        </w:rPr>
        <w:tab/>
      </w:r>
      <w:r w:rsidRPr="00DD16A3">
        <w:rPr>
          <w:noProof/>
        </w:rPr>
        <w:fldChar w:fldCharType="begin"/>
      </w:r>
      <w:r w:rsidRPr="00DD16A3">
        <w:rPr>
          <w:noProof/>
        </w:rPr>
        <w:instrText xml:space="preserve"> PAGEREF _Toc117086258 \h </w:instrText>
      </w:r>
      <w:r w:rsidRPr="00DD16A3">
        <w:rPr>
          <w:noProof/>
        </w:rPr>
      </w:r>
      <w:r w:rsidRPr="00DD16A3">
        <w:rPr>
          <w:noProof/>
        </w:rPr>
        <w:fldChar w:fldCharType="separate"/>
      </w:r>
      <w:r w:rsidR="00934D3E">
        <w:rPr>
          <w:noProof/>
        </w:rPr>
        <w:t>59</w:t>
      </w:r>
      <w:r w:rsidRPr="00DD16A3">
        <w:rPr>
          <w:noProof/>
        </w:rPr>
        <w:fldChar w:fldCharType="end"/>
      </w:r>
    </w:p>
    <w:p w14:paraId="631B8258" w14:textId="5B25903F" w:rsidR="000F0774" w:rsidRPr="00DD16A3" w:rsidRDefault="000F0774">
      <w:pPr>
        <w:pStyle w:val="Verzeichnis1"/>
        <w:rPr>
          <w:rFonts w:asciiTheme="minorHAnsi" w:eastAsiaTheme="minorEastAsia" w:hAnsiTheme="minorHAnsi" w:cstheme="minorBidi"/>
          <w:b w:val="0"/>
          <w:bCs w:val="0"/>
          <w:noProof/>
          <w:sz w:val="22"/>
          <w:szCs w:val="22"/>
          <w:lang w:val="de-DE"/>
        </w:rPr>
      </w:pPr>
      <w:r w:rsidRPr="00DD16A3">
        <w:rPr>
          <w:noProof/>
          <w:lang w:val="de-DE"/>
        </w:rPr>
        <w:t>7</w:t>
      </w:r>
      <w:r w:rsidRPr="00DD16A3">
        <w:rPr>
          <w:rFonts w:asciiTheme="minorHAnsi" w:eastAsiaTheme="minorEastAsia" w:hAnsiTheme="minorHAnsi" w:cstheme="minorBidi"/>
          <w:b w:val="0"/>
          <w:bCs w:val="0"/>
          <w:noProof/>
          <w:sz w:val="22"/>
          <w:szCs w:val="22"/>
          <w:lang w:val="de-DE"/>
        </w:rPr>
        <w:tab/>
      </w:r>
      <w:r w:rsidRPr="00DD16A3">
        <w:rPr>
          <w:noProof/>
          <w:lang w:val="de-DE"/>
        </w:rPr>
        <w:t>Schluss</w:t>
      </w:r>
      <w:r w:rsidRPr="00DD16A3">
        <w:rPr>
          <w:noProof/>
          <w:lang w:val="de-DE"/>
        </w:rPr>
        <w:tab/>
      </w:r>
      <w:r w:rsidRPr="00DD16A3">
        <w:rPr>
          <w:noProof/>
          <w:lang w:val="de-DE"/>
        </w:rPr>
        <w:fldChar w:fldCharType="begin"/>
      </w:r>
      <w:r w:rsidRPr="00DD16A3">
        <w:rPr>
          <w:noProof/>
          <w:lang w:val="de-DE"/>
        </w:rPr>
        <w:instrText xml:space="preserve"> PAGEREF _Toc117086259 \h </w:instrText>
      </w:r>
      <w:r w:rsidRPr="00DD16A3">
        <w:rPr>
          <w:noProof/>
          <w:lang w:val="de-DE"/>
        </w:rPr>
      </w:r>
      <w:r w:rsidRPr="00DD16A3">
        <w:rPr>
          <w:noProof/>
          <w:lang w:val="de-DE"/>
        </w:rPr>
        <w:fldChar w:fldCharType="separate"/>
      </w:r>
      <w:r w:rsidR="00934D3E">
        <w:rPr>
          <w:noProof/>
          <w:lang w:val="de-DE"/>
        </w:rPr>
        <w:t>60</w:t>
      </w:r>
      <w:r w:rsidRPr="00DD16A3">
        <w:rPr>
          <w:noProof/>
          <w:lang w:val="de-DE"/>
        </w:rPr>
        <w:fldChar w:fldCharType="end"/>
      </w:r>
    </w:p>
    <w:p w14:paraId="31645DA9" w14:textId="0175506C" w:rsidR="000F0774" w:rsidRPr="00DD16A3" w:rsidRDefault="000F0774">
      <w:pPr>
        <w:pStyle w:val="Verzeichnis2"/>
        <w:rPr>
          <w:rFonts w:asciiTheme="minorHAnsi" w:eastAsiaTheme="minorEastAsia" w:hAnsiTheme="minorHAnsi" w:cstheme="minorBidi"/>
          <w:noProof/>
          <w:sz w:val="22"/>
        </w:rPr>
      </w:pPr>
      <w:r w:rsidRPr="00DD16A3">
        <w:rPr>
          <w:noProof/>
        </w:rPr>
        <w:t>7.1</w:t>
      </w:r>
      <w:r w:rsidRPr="00DD16A3">
        <w:rPr>
          <w:rFonts w:asciiTheme="minorHAnsi" w:eastAsiaTheme="minorEastAsia" w:hAnsiTheme="minorHAnsi" w:cstheme="minorBidi"/>
          <w:noProof/>
          <w:sz w:val="22"/>
        </w:rPr>
        <w:tab/>
      </w:r>
      <w:r w:rsidRPr="00DD16A3">
        <w:rPr>
          <w:noProof/>
        </w:rPr>
        <w:t>Best practices</w:t>
      </w:r>
      <w:r w:rsidRPr="00DD16A3">
        <w:rPr>
          <w:noProof/>
        </w:rPr>
        <w:tab/>
      </w:r>
      <w:r w:rsidRPr="00DD16A3">
        <w:rPr>
          <w:noProof/>
        </w:rPr>
        <w:fldChar w:fldCharType="begin"/>
      </w:r>
      <w:r w:rsidRPr="00DD16A3">
        <w:rPr>
          <w:noProof/>
        </w:rPr>
        <w:instrText xml:space="preserve"> PAGEREF _Toc117086260 \h </w:instrText>
      </w:r>
      <w:r w:rsidRPr="00DD16A3">
        <w:rPr>
          <w:noProof/>
        </w:rPr>
      </w:r>
      <w:r w:rsidRPr="00DD16A3">
        <w:rPr>
          <w:noProof/>
        </w:rPr>
        <w:fldChar w:fldCharType="separate"/>
      </w:r>
      <w:r w:rsidR="00934D3E">
        <w:rPr>
          <w:noProof/>
        </w:rPr>
        <w:t>60</w:t>
      </w:r>
      <w:r w:rsidRPr="00DD16A3">
        <w:rPr>
          <w:noProof/>
        </w:rPr>
        <w:fldChar w:fldCharType="end"/>
      </w:r>
    </w:p>
    <w:p w14:paraId="7269E140" w14:textId="2E0DB0EC" w:rsidR="000F0774" w:rsidRPr="00DD16A3" w:rsidRDefault="000F0774">
      <w:pPr>
        <w:pStyle w:val="Verzeichnis2"/>
        <w:rPr>
          <w:rFonts w:asciiTheme="minorHAnsi" w:eastAsiaTheme="minorEastAsia" w:hAnsiTheme="minorHAnsi" w:cstheme="minorBidi"/>
          <w:noProof/>
          <w:sz w:val="22"/>
        </w:rPr>
      </w:pPr>
      <w:r w:rsidRPr="00DD16A3">
        <w:rPr>
          <w:noProof/>
        </w:rPr>
        <w:t>7.2</w:t>
      </w:r>
      <w:r w:rsidRPr="00DD16A3">
        <w:rPr>
          <w:rFonts w:asciiTheme="minorHAnsi" w:eastAsiaTheme="minorEastAsia" w:hAnsiTheme="minorHAnsi" w:cstheme="minorBidi"/>
          <w:noProof/>
          <w:sz w:val="22"/>
        </w:rPr>
        <w:tab/>
      </w:r>
      <w:r w:rsidRPr="00DD16A3">
        <w:rPr>
          <w:noProof/>
        </w:rPr>
        <w:t>Lessons learned</w:t>
      </w:r>
      <w:r w:rsidRPr="00DD16A3">
        <w:rPr>
          <w:noProof/>
        </w:rPr>
        <w:tab/>
      </w:r>
      <w:r w:rsidRPr="00DD16A3">
        <w:rPr>
          <w:noProof/>
        </w:rPr>
        <w:fldChar w:fldCharType="begin"/>
      </w:r>
      <w:r w:rsidRPr="00DD16A3">
        <w:rPr>
          <w:noProof/>
        </w:rPr>
        <w:instrText xml:space="preserve"> PAGEREF _Toc117086261 \h </w:instrText>
      </w:r>
      <w:r w:rsidRPr="00DD16A3">
        <w:rPr>
          <w:noProof/>
        </w:rPr>
      </w:r>
      <w:r w:rsidRPr="00DD16A3">
        <w:rPr>
          <w:noProof/>
        </w:rPr>
        <w:fldChar w:fldCharType="separate"/>
      </w:r>
      <w:r w:rsidR="00934D3E">
        <w:rPr>
          <w:noProof/>
        </w:rPr>
        <w:t>60</w:t>
      </w:r>
      <w:r w:rsidRPr="00DD16A3">
        <w:rPr>
          <w:noProof/>
        </w:rPr>
        <w:fldChar w:fldCharType="end"/>
      </w:r>
    </w:p>
    <w:p w14:paraId="62F351AE" w14:textId="36ACBD95" w:rsidR="000F0774" w:rsidRPr="00DD16A3" w:rsidRDefault="000F0774">
      <w:pPr>
        <w:pStyle w:val="Verzeichnis2"/>
        <w:rPr>
          <w:rFonts w:asciiTheme="minorHAnsi" w:eastAsiaTheme="minorEastAsia" w:hAnsiTheme="minorHAnsi" w:cstheme="minorBidi"/>
          <w:noProof/>
          <w:sz w:val="22"/>
        </w:rPr>
      </w:pPr>
      <w:r w:rsidRPr="00DD16A3">
        <w:rPr>
          <w:noProof/>
        </w:rPr>
        <w:t>7.3</w:t>
      </w:r>
      <w:r w:rsidRPr="00DD16A3">
        <w:rPr>
          <w:rFonts w:asciiTheme="minorHAnsi" w:eastAsiaTheme="minorEastAsia" w:hAnsiTheme="minorHAnsi" w:cstheme="minorBidi"/>
          <w:noProof/>
          <w:sz w:val="22"/>
        </w:rPr>
        <w:tab/>
      </w:r>
      <w:r w:rsidRPr="00DD16A3">
        <w:rPr>
          <w:noProof/>
        </w:rPr>
        <w:t>Ausblick</w:t>
      </w:r>
      <w:r w:rsidRPr="00DD16A3">
        <w:rPr>
          <w:noProof/>
        </w:rPr>
        <w:tab/>
      </w:r>
      <w:r w:rsidRPr="00DD16A3">
        <w:rPr>
          <w:noProof/>
        </w:rPr>
        <w:fldChar w:fldCharType="begin"/>
      </w:r>
      <w:r w:rsidRPr="00DD16A3">
        <w:rPr>
          <w:noProof/>
        </w:rPr>
        <w:instrText xml:space="preserve"> PAGEREF _Toc117086262 \h </w:instrText>
      </w:r>
      <w:r w:rsidRPr="00DD16A3">
        <w:rPr>
          <w:noProof/>
        </w:rPr>
      </w:r>
      <w:r w:rsidRPr="00DD16A3">
        <w:rPr>
          <w:noProof/>
        </w:rPr>
        <w:fldChar w:fldCharType="separate"/>
      </w:r>
      <w:r w:rsidR="00934D3E">
        <w:rPr>
          <w:noProof/>
        </w:rPr>
        <w:t>60</w:t>
      </w:r>
      <w:r w:rsidRPr="00DD16A3">
        <w:rPr>
          <w:noProof/>
        </w:rPr>
        <w:fldChar w:fldCharType="end"/>
      </w:r>
    </w:p>
    <w:p w14:paraId="2B915CC0" w14:textId="24474281" w:rsidR="000F0774" w:rsidRPr="00DD16A3" w:rsidRDefault="000F0774">
      <w:pPr>
        <w:pStyle w:val="Verzeichnis1"/>
        <w:rPr>
          <w:rFonts w:asciiTheme="minorHAnsi" w:eastAsiaTheme="minorEastAsia" w:hAnsiTheme="minorHAnsi" w:cstheme="minorBidi"/>
          <w:b w:val="0"/>
          <w:bCs w:val="0"/>
          <w:noProof/>
          <w:sz w:val="22"/>
          <w:szCs w:val="22"/>
          <w:lang w:val="de-DE"/>
        </w:rPr>
      </w:pPr>
      <w:r w:rsidRPr="00DD16A3">
        <w:rPr>
          <w:noProof/>
          <w:lang w:val="de-DE"/>
        </w:rPr>
        <w:t>8</w:t>
      </w:r>
      <w:r w:rsidRPr="00DD16A3">
        <w:rPr>
          <w:rFonts w:asciiTheme="minorHAnsi" w:eastAsiaTheme="minorEastAsia" w:hAnsiTheme="minorHAnsi" w:cstheme="minorBidi"/>
          <w:b w:val="0"/>
          <w:bCs w:val="0"/>
          <w:noProof/>
          <w:sz w:val="22"/>
          <w:szCs w:val="22"/>
          <w:lang w:val="de-DE"/>
        </w:rPr>
        <w:tab/>
      </w:r>
      <w:r w:rsidRPr="00DD16A3">
        <w:rPr>
          <w:noProof/>
          <w:lang w:val="de-DE"/>
        </w:rPr>
        <w:t>Projektbeschreibung und Einordnung</w:t>
      </w:r>
      <w:r w:rsidRPr="00DD16A3">
        <w:rPr>
          <w:noProof/>
          <w:lang w:val="de-DE"/>
        </w:rPr>
        <w:tab/>
      </w:r>
      <w:r w:rsidRPr="00DD16A3">
        <w:rPr>
          <w:noProof/>
          <w:lang w:val="de-DE"/>
        </w:rPr>
        <w:fldChar w:fldCharType="begin"/>
      </w:r>
      <w:r w:rsidRPr="00DD16A3">
        <w:rPr>
          <w:noProof/>
          <w:lang w:val="de-DE"/>
        </w:rPr>
        <w:instrText xml:space="preserve"> PAGEREF _Toc117086263 \h </w:instrText>
      </w:r>
      <w:r w:rsidRPr="00DD16A3">
        <w:rPr>
          <w:noProof/>
          <w:lang w:val="de-DE"/>
        </w:rPr>
      </w:r>
      <w:r w:rsidRPr="00DD16A3">
        <w:rPr>
          <w:noProof/>
          <w:lang w:val="de-DE"/>
        </w:rPr>
        <w:fldChar w:fldCharType="separate"/>
      </w:r>
      <w:r w:rsidR="00934D3E">
        <w:rPr>
          <w:noProof/>
          <w:lang w:val="de-DE"/>
        </w:rPr>
        <w:t>61</w:t>
      </w:r>
      <w:r w:rsidRPr="00DD16A3">
        <w:rPr>
          <w:noProof/>
          <w:lang w:val="de-DE"/>
        </w:rPr>
        <w:fldChar w:fldCharType="end"/>
      </w:r>
    </w:p>
    <w:p w14:paraId="029FF1BE" w14:textId="11597E93" w:rsidR="000F0774" w:rsidRPr="00DD16A3" w:rsidRDefault="000F0774">
      <w:pPr>
        <w:pStyle w:val="Verzeichnis1"/>
        <w:rPr>
          <w:rFonts w:asciiTheme="minorHAnsi" w:eastAsiaTheme="minorEastAsia" w:hAnsiTheme="minorHAnsi" w:cstheme="minorBidi"/>
          <w:b w:val="0"/>
          <w:bCs w:val="0"/>
          <w:noProof/>
          <w:sz w:val="22"/>
          <w:szCs w:val="22"/>
          <w:lang w:val="de-DE"/>
        </w:rPr>
      </w:pPr>
      <w:r w:rsidRPr="00DD16A3">
        <w:rPr>
          <w:noProof/>
          <w:lang w:val="de-DE"/>
        </w:rPr>
        <w:t>Dies ist eine Überschrift ohne Zahl – Ebene 1</w:t>
      </w:r>
      <w:r w:rsidRPr="00DD16A3">
        <w:rPr>
          <w:noProof/>
          <w:lang w:val="de-DE"/>
        </w:rPr>
        <w:tab/>
      </w:r>
      <w:r w:rsidRPr="00DD16A3">
        <w:rPr>
          <w:noProof/>
          <w:lang w:val="de-DE"/>
        </w:rPr>
        <w:fldChar w:fldCharType="begin"/>
      </w:r>
      <w:r w:rsidRPr="00DD16A3">
        <w:rPr>
          <w:noProof/>
          <w:lang w:val="de-DE"/>
        </w:rPr>
        <w:instrText xml:space="preserve"> PAGEREF _Toc117086264 \h </w:instrText>
      </w:r>
      <w:r w:rsidRPr="00DD16A3">
        <w:rPr>
          <w:noProof/>
          <w:lang w:val="de-DE"/>
        </w:rPr>
      </w:r>
      <w:r w:rsidRPr="00DD16A3">
        <w:rPr>
          <w:noProof/>
          <w:lang w:val="de-DE"/>
        </w:rPr>
        <w:fldChar w:fldCharType="separate"/>
      </w:r>
      <w:r w:rsidR="00934D3E">
        <w:rPr>
          <w:noProof/>
          <w:lang w:val="de-DE"/>
        </w:rPr>
        <w:t>62</w:t>
      </w:r>
      <w:r w:rsidRPr="00DD16A3">
        <w:rPr>
          <w:noProof/>
          <w:lang w:val="de-DE"/>
        </w:rPr>
        <w:fldChar w:fldCharType="end"/>
      </w:r>
    </w:p>
    <w:p w14:paraId="4D09BE25" w14:textId="54D9C512" w:rsidR="000F0774" w:rsidRPr="00DD16A3" w:rsidRDefault="000F0774">
      <w:pPr>
        <w:pStyle w:val="Verzeichnis2"/>
        <w:rPr>
          <w:rFonts w:asciiTheme="minorHAnsi" w:eastAsiaTheme="minorEastAsia" w:hAnsiTheme="minorHAnsi" w:cstheme="minorBidi"/>
          <w:noProof/>
          <w:sz w:val="22"/>
        </w:rPr>
      </w:pPr>
      <w:r w:rsidRPr="00DD16A3">
        <w:rPr>
          <w:noProof/>
        </w:rPr>
        <w:t>8.1</w:t>
      </w:r>
      <w:r w:rsidRPr="00DD16A3">
        <w:rPr>
          <w:rFonts w:asciiTheme="minorHAnsi" w:eastAsiaTheme="minorEastAsia" w:hAnsiTheme="minorHAnsi" w:cstheme="minorBidi"/>
          <w:noProof/>
          <w:sz w:val="22"/>
        </w:rPr>
        <w:tab/>
      </w:r>
      <w:r w:rsidRPr="00DD16A3">
        <w:rPr>
          <w:noProof/>
        </w:rPr>
        <w:t>Dies ist eine Überschrift x.x (z.B. 1.1.) – Ebene 2</w:t>
      </w:r>
      <w:r w:rsidRPr="00DD16A3">
        <w:rPr>
          <w:noProof/>
        </w:rPr>
        <w:tab/>
      </w:r>
      <w:r w:rsidRPr="00DD16A3">
        <w:rPr>
          <w:noProof/>
        </w:rPr>
        <w:fldChar w:fldCharType="begin"/>
      </w:r>
      <w:r w:rsidRPr="00DD16A3">
        <w:rPr>
          <w:noProof/>
        </w:rPr>
        <w:instrText xml:space="preserve"> PAGEREF _Toc117086265 \h </w:instrText>
      </w:r>
      <w:r w:rsidRPr="00DD16A3">
        <w:rPr>
          <w:noProof/>
        </w:rPr>
      </w:r>
      <w:r w:rsidRPr="00DD16A3">
        <w:rPr>
          <w:noProof/>
        </w:rPr>
        <w:fldChar w:fldCharType="separate"/>
      </w:r>
      <w:r w:rsidR="00934D3E">
        <w:rPr>
          <w:noProof/>
        </w:rPr>
        <w:t>62</w:t>
      </w:r>
      <w:r w:rsidRPr="00DD16A3">
        <w:rPr>
          <w:noProof/>
        </w:rPr>
        <w:fldChar w:fldCharType="end"/>
      </w:r>
    </w:p>
    <w:p w14:paraId="09D06D29" w14:textId="1DD390F9" w:rsidR="000F0774" w:rsidRPr="00DD16A3" w:rsidRDefault="000F0774">
      <w:pPr>
        <w:pStyle w:val="Verzeichnis2"/>
        <w:rPr>
          <w:rFonts w:asciiTheme="minorHAnsi" w:eastAsiaTheme="minorEastAsia" w:hAnsiTheme="minorHAnsi" w:cstheme="minorBidi"/>
          <w:noProof/>
          <w:sz w:val="22"/>
        </w:rPr>
      </w:pPr>
      <w:r w:rsidRPr="00DD16A3">
        <w:rPr>
          <w:noProof/>
        </w:rPr>
        <w:t>8.2</w:t>
      </w:r>
      <w:r w:rsidRPr="00DD16A3">
        <w:rPr>
          <w:rFonts w:asciiTheme="minorHAnsi" w:eastAsiaTheme="minorEastAsia" w:hAnsiTheme="minorHAnsi" w:cstheme="minorBidi"/>
          <w:noProof/>
          <w:sz w:val="22"/>
        </w:rPr>
        <w:tab/>
      </w:r>
      <w:r w:rsidRPr="00DD16A3">
        <w:rPr>
          <w:noProof/>
        </w:rPr>
        <w:t>Zielsetzung und projektbezogene Ergebnistypen</w:t>
      </w:r>
      <w:r w:rsidRPr="00DD16A3">
        <w:rPr>
          <w:noProof/>
        </w:rPr>
        <w:tab/>
      </w:r>
      <w:r w:rsidRPr="00DD16A3">
        <w:rPr>
          <w:noProof/>
        </w:rPr>
        <w:fldChar w:fldCharType="begin"/>
      </w:r>
      <w:r w:rsidRPr="00DD16A3">
        <w:rPr>
          <w:noProof/>
        </w:rPr>
        <w:instrText xml:space="preserve"> PAGEREF _Toc117086266 \h </w:instrText>
      </w:r>
      <w:r w:rsidRPr="00DD16A3">
        <w:rPr>
          <w:noProof/>
        </w:rPr>
      </w:r>
      <w:r w:rsidRPr="00DD16A3">
        <w:rPr>
          <w:noProof/>
        </w:rPr>
        <w:fldChar w:fldCharType="separate"/>
      </w:r>
      <w:r w:rsidR="00934D3E">
        <w:rPr>
          <w:noProof/>
        </w:rPr>
        <w:t>62</w:t>
      </w:r>
      <w:r w:rsidRPr="00DD16A3">
        <w:rPr>
          <w:noProof/>
        </w:rPr>
        <w:fldChar w:fldCharType="end"/>
      </w:r>
    </w:p>
    <w:p w14:paraId="1BF86E9A" w14:textId="7A0AF203" w:rsidR="000F0774" w:rsidRPr="00DD16A3" w:rsidRDefault="000F0774">
      <w:pPr>
        <w:pStyle w:val="Verzeichnis2"/>
        <w:rPr>
          <w:rFonts w:asciiTheme="minorHAnsi" w:eastAsiaTheme="minorEastAsia" w:hAnsiTheme="minorHAnsi" w:cstheme="minorBidi"/>
          <w:noProof/>
          <w:sz w:val="22"/>
        </w:rPr>
      </w:pPr>
      <w:r w:rsidRPr="00DD16A3">
        <w:rPr>
          <w:noProof/>
        </w:rPr>
        <w:t>8.3</w:t>
      </w:r>
      <w:r w:rsidRPr="00DD16A3">
        <w:rPr>
          <w:rFonts w:asciiTheme="minorHAnsi" w:eastAsiaTheme="minorEastAsia" w:hAnsiTheme="minorHAnsi" w:cstheme="minorBidi"/>
          <w:noProof/>
          <w:sz w:val="22"/>
        </w:rPr>
        <w:tab/>
      </w:r>
      <w:r w:rsidRPr="00DD16A3">
        <w:rPr>
          <w:noProof/>
        </w:rPr>
        <w:t>Konkrete Lieferobjekte</w:t>
      </w:r>
      <w:r w:rsidRPr="00DD16A3">
        <w:rPr>
          <w:noProof/>
        </w:rPr>
        <w:tab/>
      </w:r>
      <w:r w:rsidRPr="00DD16A3">
        <w:rPr>
          <w:noProof/>
        </w:rPr>
        <w:fldChar w:fldCharType="begin"/>
      </w:r>
      <w:r w:rsidRPr="00DD16A3">
        <w:rPr>
          <w:noProof/>
        </w:rPr>
        <w:instrText xml:space="preserve"> PAGEREF _Toc117086267 \h </w:instrText>
      </w:r>
      <w:r w:rsidRPr="00DD16A3">
        <w:rPr>
          <w:noProof/>
        </w:rPr>
      </w:r>
      <w:r w:rsidRPr="00DD16A3">
        <w:rPr>
          <w:noProof/>
        </w:rPr>
        <w:fldChar w:fldCharType="separate"/>
      </w:r>
      <w:r w:rsidR="00934D3E">
        <w:rPr>
          <w:noProof/>
        </w:rPr>
        <w:t>62</w:t>
      </w:r>
      <w:r w:rsidRPr="00DD16A3">
        <w:rPr>
          <w:noProof/>
        </w:rPr>
        <w:fldChar w:fldCharType="end"/>
      </w:r>
    </w:p>
    <w:p w14:paraId="24B7BFF8" w14:textId="62C1FE67" w:rsidR="000F0774" w:rsidRPr="00DD16A3" w:rsidRDefault="000F0774">
      <w:pPr>
        <w:pStyle w:val="Verzeichnis3"/>
        <w:tabs>
          <w:tab w:val="left" w:pos="1320"/>
          <w:tab w:val="right" w:leader="dot" w:pos="8380"/>
        </w:tabs>
        <w:rPr>
          <w:rFonts w:asciiTheme="minorHAnsi" w:eastAsiaTheme="minorEastAsia" w:hAnsiTheme="minorHAnsi" w:cstheme="minorBidi"/>
          <w:noProof/>
        </w:rPr>
      </w:pPr>
      <w:r w:rsidRPr="00DD16A3">
        <w:rPr>
          <w:noProof/>
        </w:rPr>
        <w:t>8.3.1</w:t>
      </w:r>
      <w:r w:rsidRPr="00DD16A3">
        <w:rPr>
          <w:rFonts w:asciiTheme="minorHAnsi" w:eastAsiaTheme="minorEastAsia" w:hAnsiTheme="minorHAnsi" w:cstheme="minorBidi"/>
          <w:noProof/>
        </w:rPr>
        <w:tab/>
      </w:r>
      <w:r w:rsidRPr="00DD16A3">
        <w:rPr>
          <w:noProof/>
        </w:rPr>
        <w:t>Dies ist eine Überschrift n.n.n – Ebene 3</w:t>
      </w:r>
      <w:r w:rsidRPr="00DD16A3">
        <w:rPr>
          <w:noProof/>
        </w:rPr>
        <w:tab/>
      </w:r>
      <w:r w:rsidRPr="00DD16A3">
        <w:rPr>
          <w:noProof/>
        </w:rPr>
        <w:fldChar w:fldCharType="begin"/>
      </w:r>
      <w:r w:rsidRPr="00DD16A3">
        <w:rPr>
          <w:noProof/>
        </w:rPr>
        <w:instrText xml:space="preserve"> PAGEREF _Toc117086268 \h </w:instrText>
      </w:r>
      <w:r w:rsidRPr="00DD16A3">
        <w:rPr>
          <w:noProof/>
        </w:rPr>
      </w:r>
      <w:r w:rsidRPr="00DD16A3">
        <w:rPr>
          <w:noProof/>
        </w:rPr>
        <w:fldChar w:fldCharType="separate"/>
      </w:r>
      <w:r w:rsidR="00934D3E">
        <w:rPr>
          <w:noProof/>
        </w:rPr>
        <w:t>62</w:t>
      </w:r>
      <w:r w:rsidRPr="00DD16A3">
        <w:rPr>
          <w:noProof/>
        </w:rPr>
        <w:fldChar w:fldCharType="end"/>
      </w:r>
    </w:p>
    <w:p w14:paraId="384C6583" w14:textId="6F931FE8" w:rsidR="000F0774" w:rsidRPr="00DD16A3" w:rsidRDefault="000F0774">
      <w:pPr>
        <w:pStyle w:val="Verzeichnis2"/>
        <w:rPr>
          <w:rFonts w:asciiTheme="minorHAnsi" w:eastAsiaTheme="minorEastAsia" w:hAnsiTheme="minorHAnsi" w:cstheme="minorBidi"/>
          <w:noProof/>
          <w:sz w:val="22"/>
        </w:rPr>
      </w:pPr>
      <w:r w:rsidRPr="00DD16A3">
        <w:rPr>
          <w:noProof/>
        </w:rPr>
        <w:t>8.4</w:t>
      </w:r>
      <w:r w:rsidRPr="00DD16A3">
        <w:rPr>
          <w:rFonts w:asciiTheme="minorHAnsi" w:eastAsiaTheme="minorEastAsia" w:hAnsiTheme="minorHAnsi" w:cstheme="minorBidi"/>
          <w:noProof/>
          <w:sz w:val="22"/>
        </w:rPr>
        <w:tab/>
      </w:r>
      <w:r w:rsidRPr="00DD16A3">
        <w:rPr>
          <w:noProof/>
        </w:rPr>
        <w:t>Analyse, Ist-Zustand und Rahmenbedingungen</w:t>
      </w:r>
      <w:r w:rsidRPr="00DD16A3">
        <w:rPr>
          <w:noProof/>
        </w:rPr>
        <w:tab/>
      </w:r>
      <w:r w:rsidRPr="00DD16A3">
        <w:rPr>
          <w:noProof/>
        </w:rPr>
        <w:fldChar w:fldCharType="begin"/>
      </w:r>
      <w:r w:rsidRPr="00DD16A3">
        <w:rPr>
          <w:noProof/>
        </w:rPr>
        <w:instrText xml:space="preserve"> PAGEREF _Toc117086269 \h </w:instrText>
      </w:r>
      <w:r w:rsidRPr="00DD16A3">
        <w:rPr>
          <w:noProof/>
        </w:rPr>
      </w:r>
      <w:r w:rsidRPr="00DD16A3">
        <w:rPr>
          <w:noProof/>
        </w:rPr>
        <w:fldChar w:fldCharType="separate"/>
      </w:r>
      <w:r w:rsidR="00934D3E">
        <w:rPr>
          <w:noProof/>
        </w:rPr>
        <w:t>63</w:t>
      </w:r>
      <w:r w:rsidRPr="00DD16A3">
        <w:rPr>
          <w:noProof/>
        </w:rPr>
        <w:fldChar w:fldCharType="end"/>
      </w:r>
    </w:p>
    <w:p w14:paraId="65DF12F4" w14:textId="6CD547C2" w:rsidR="000F0774" w:rsidRPr="00DD16A3" w:rsidRDefault="000F0774">
      <w:pPr>
        <w:pStyle w:val="Verzeichnis2"/>
        <w:rPr>
          <w:rFonts w:asciiTheme="minorHAnsi" w:eastAsiaTheme="minorEastAsia" w:hAnsiTheme="minorHAnsi" w:cstheme="minorBidi"/>
          <w:noProof/>
          <w:sz w:val="22"/>
        </w:rPr>
      </w:pPr>
      <w:r w:rsidRPr="00DD16A3">
        <w:rPr>
          <w:noProof/>
        </w:rPr>
        <w:t>8.5</w:t>
      </w:r>
      <w:r w:rsidRPr="00DD16A3">
        <w:rPr>
          <w:rFonts w:asciiTheme="minorHAnsi" w:eastAsiaTheme="minorEastAsia" w:hAnsiTheme="minorHAnsi" w:cstheme="minorBidi"/>
          <w:noProof/>
          <w:sz w:val="22"/>
        </w:rPr>
        <w:tab/>
      </w:r>
      <w:r w:rsidRPr="00DD16A3">
        <w:rPr>
          <w:noProof/>
          <w:color w:val="FF0000"/>
        </w:rPr>
        <w:t xml:space="preserve">Brauch ich nicht </w:t>
      </w:r>
      <w:r w:rsidRPr="00DD16A3">
        <w:rPr>
          <w:noProof/>
        </w:rPr>
        <w:t>Vorgehensweise und Methoden zur Bedarfsanalyse</w:t>
      </w:r>
      <w:r w:rsidRPr="00DD16A3">
        <w:rPr>
          <w:noProof/>
        </w:rPr>
        <w:tab/>
      </w:r>
      <w:r w:rsidRPr="00DD16A3">
        <w:rPr>
          <w:noProof/>
        </w:rPr>
        <w:fldChar w:fldCharType="begin"/>
      </w:r>
      <w:r w:rsidRPr="00DD16A3">
        <w:rPr>
          <w:noProof/>
        </w:rPr>
        <w:instrText xml:space="preserve"> PAGEREF _Toc117086270 \h </w:instrText>
      </w:r>
      <w:r w:rsidRPr="00DD16A3">
        <w:rPr>
          <w:noProof/>
        </w:rPr>
      </w:r>
      <w:r w:rsidRPr="00DD16A3">
        <w:rPr>
          <w:noProof/>
        </w:rPr>
        <w:fldChar w:fldCharType="separate"/>
      </w:r>
      <w:r w:rsidR="00934D3E">
        <w:rPr>
          <w:noProof/>
        </w:rPr>
        <w:t>63</w:t>
      </w:r>
      <w:r w:rsidRPr="00DD16A3">
        <w:rPr>
          <w:noProof/>
        </w:rPr>
        <w:fldChar w:fldCharType="end"/>
      </w:r>
    </w:p>
    <w:p w14:paraId="39E6F59B" w14:textId="185D4095" w:rsidR="000F0774" w:rsidRPr="00DD16A3" w:rsidRDefault="000F0774">
      <w:pPr>
        <w:pStyle w:val="Verzeichnis1"/>
        <w:rPr>
          <w:rFonts w:asciiTheme="minorHAnsi" w:eastAsiaTheme="minorEastAsia" w:hAnsiTheme="minorHAnsi" w:cstheme="minorBidi"/>
          <w:b w:val="0"/>
          <w:bCs w:val="0"/>
          <w:noProof/>
          <w:sz w:val="22"/>
          <w:szCs w:val="22"/>
          <w:lang w:val="de-DE"/>
        </w:rPr>
      </w:pPr>
      <w:r w:rsidRPr="00DD16A3">
        <w:rPr>
          <w:noProof/>
          <w:spacing w:val="4"/>
          <w:lang w:val="de-DE"/>
        </w:rPr>
        <w:t>9</w:t>
      </w:r>
      <w:r w:rsidRPr="00DD16A3">
        <w:rPr>
          <w:rFonts w:asciiTheme="minorHAnsi" w:eastAsiaTheme="minorEastAsia" w:hAnsiTheme="minorHAnsi" w:cstheme="minorBidi"/>
          <w:b w:val="0"/>
          <w:bCs w:val="0"/>
          <w:noProof/>
          <w:sz w:val="22"/>
          <w:szCs w:val="22"/>
          <w:lang w:val="de-DE"/>
        </w:rPr>
        <w:tab/>
      </w:r>
      <w:r w:rsidRPr="00DD16A3">
        <w:rPr>
          <w:noProof/>
          <w:spacing w:val="4"/>
          <w:lang w:val="de-DE"/>
        </w:rPr>
        <w:t>Analyse- und Gestaltungsteil</w:t>
      </w:r>
      <w:r w:rsidRPr="00DD16A3">
        <w:rPr>
          <w:noProof/>
          <w:lang w:val="de-DE"/>
        </w:rPr>
        <w:tab/>
      </w:r>
      <w:r w:rsidRPr="00DD16A3">
        <w:rPr>
          <w:noProof/>
          <w:lang w:val="de-DE"/>
        </w:rPr>
        <w:fldChar w:fldCharType="begin"/>
      </w:r>
      <w:r w:rsidRPr="00DD16A3">
        <w:rPr>
          <w:noProof/>
          <w:lang w:val="de-DE"/>
        </w:rPr>
        <w:instrText xml:space="preserve"> PAGEREF _Toc117086271 \h </w:instrText>
      </w:r>
      <w:r w:rsidRPr="00DD16A3">
        <w:rPr>
          <w:noProof/>
          <w:lang w:val="de-DE"/>
        </w:rPr>
      </w:r>
      <w:r w:rsidRPr="00DD16A3">
        <w:rPr>
          <w:noProof/>
          <w:lang w:val="de-DE"/>
        </w:rPr>
        <w:fldChar w:fldCharType="separate"/>
      </w:r>
      <w:r w:rsidR="00934D3E">
        <w:rPr>
          <w:noProof/>
          <w:lang w:val="de-DE"/>
        </w:rPr>
        <w:t>64</w:t>
      </w:r>
      <w:r w:rsidRPr="00DD16A3">
        <w:rPr>
          <w:noProof/>
          <w:lang w:val="de-DE"/>
        </w:rPr>
        <w:fldChar w:fldCharType="end"/>
      </w:r>
    </w:p>
    <w:p w14:paraId="6C69026A" w14:textId="670ACCB0" w:rsidR="000F0774" w:rsidRPr="00DD16A3" w:rsidRDefault="000F0774">
      <w:pPr>
        <w:pStyle w:val="Verzeichnis2"/>
        <w:rPr>
          <w:rFonts w:asciiTheme="minorHAnsi" w:eastAsiaTheme="minorEastAsia" w:hAnsiTheme="minorHAnsi" w:cstheme="minorBidi"/>
          <w:noProof/>
          <w:sz w:val="22"/>
        </w:rPr>
      </w:pPr>
      <w:r w:rsidRPr="00DD16A3">
        <w:rPr>
          <w:noProof/>
        </w:rPr>
        <w:t>9.1</w:t>
      </w:r>
      <w:r w:rsidRPr="00DD16A3">
        <w:rPr>
          <w:rFonts w:asciiTheme="minorHAnsi" w:eastAsiaTheme="minorEastAsia" w:hAnsiTheme="minorHAnsi" w:cstheme="minorBidi"/>
          <w:noProof/>
          <w:sz w:val="22"/>
        </w:rPr>
        <w:tab/>
      </w:r>
      <w:r w:rsidRPr="00DD16A3">
        <w:rPr>
          <w:noProof/>
        </w:rPr>
        <w:t>Stakeholderanalyse</w:t>
      </w:r>
      <w:r w:rsidRPr="00DD16A3">
        <w:rPr>
          <w:noProof/>
        </w:rPr>
        <w:tab/>
      </w:r>
      <w:r w:rsidRPr="00DD16A3">
        <w:rPr>
          <w:noProof/>
        </w:rPr>
        <w:fldChar w:fldCharType="begin"/>
      </w:r>
      <w:r w:rsidRPr="00DD16A3">
        <w:rPr>
          <w:noProof/>
        </w:rPr>
        <w:instrText xml:space="preserve"> PAGEREF _Toc117086272 \h </w:instrText>
      </w:r>
      <w:r w:rsidRPr="00DD16A3">
        <w:rPr>
          <w:noProof/>
        </w:rPr>
      </w:r>
      <w:r w:rsidRPr="00DD16A3">
        <w:rPr>
          <w:noProof/>
        </w:rPr>
        <w:fldChar w:fldCharType="separate"/>
      </w:r>
      <w:r w:rsidR="00934D3E">
        <w:rPr>
          <w:noProof/>
        </w:rPr>
        <w:t>64</w:t>
      </w:r>
      <w:r w:rsidRPr="00DD16A3">
        <w:rPr>
          <w:noProof/>
        </w:rPr>
        <w:fldChar w:fldCharType="end"/>
      </w:r>
    </w:p>
    <w:p w14:paraId="138E84D0" w14:textId="63EA2BEE" w:rsidR="000F0774" w:rsidRPr="00DD16A3" w:rsidRDefault="000F0774">
      <w:pPr>
        <w:pStyle w:val="Verzeichnis2"/>
        <w:rPr>
          <w:rFonts w:asciiTheme="minorHAnsi" w:eastAsiaTheme="minorEastAsia" w:hAnsiTheme="minorHAnsi" w:cstheme="minorBidi"/>
          <w:noProof/>
          <w:sz w:val="22"/>
        </w:rPr>
      </w:pPr>
      <w:r w:rsidRPr="00DD16A3">
        <w:rPr>
          <w:noProof/>
        </w:rPr>
        <w:t>9.2</w:t>
      </w:r>
      <w:r w:rsidRPr="00DD16A3">
        <w:rPr>
          <w:rFonts w:asciiTheme="minorHAnsi" w:eastAsiaTheme="minorEastAsia" w:hAnsiTheme="minorHAnsi" w:cstheme="minorBidi"/>
          <w:noProof/>
          <w:sz w:val="22"/>
        </w:rPr>
        <w:tab/>
      </w:r>
      <w:r w:rsidRPr="00DD16A3">
        <w:rPr>
          <w:noProof/>
        </w:rPr>
        <w:t>SWOT-Analyse</w:t>
      </w:r>
      <w:r w:rsidRPr="00DD16A3">
        <w:rPr>
          <w:noProof/>
        </w:rPr>
        <w:tab/>
      </w:r>
      <w:r w:rsidRPr="00DD16A3">
        <w:rPr>
          <w:noProof/>
        </w:rPr>
        <w:fldChar w:fldCharType="begin"/>
      </w:r>
      <w:r w:rsidRPr="00DD16A3">
        <w:rPr>
          <w:noProof/>
        </w:rPr>
        <w:instrText xml:space="preserve"> PAGEREF _Toc117086273 \h </w:instrText>
      </w:r>
      <w:r w:rsidRPr="00DD16A3">
        <w:rPr>
          <w:noProof/>
        </w:rPr>
      </w:r>
      <w:r w:rsidRPr="00DD16A3">
        <w:rPr>
          <w:noProof/>
        </w:rPr>
        <w:fldChar w:fldCharType="separate"/>
      </w:r>
      <w:r w:rsidR="00934D3E">
        <w:rPr>
          <w:noProof/>
        </w:rPr>
        <w:t>64</w:t>
      </w:r>
      <w:r w:rsidRPr="00DD16A3">
        <w:rPr>
          <w:noProof/>
        </w:rPr>
        <w:fldChar w:fldCharType="end"/>
      </w:r>
    </w:p>
    <w:p w14:paraId="5D89CD0B" w14:textId="1C7489E9" w:rsidR="000F0774" w:rsidRPr="00DD16A3" w:rsidRDefault="000F0774">
      <w:pPr>
        <w:pStyle w:val="Verzeichnis1"/>
        <w:rPr>
          <w:rFonts w:asciiTheme="minorHAnsi" w:eastAsiaTheme="minorEastAsia" w:hAnsiTheme="minorHAnsi" w:cstheme="minorBidi"/>
          <w:b w:val="0"/>
          <w:bCs w:val="0"/>
          <w:noProof/>
          <w:sz w:val="22"/>
          <w:szCs w:val="22"/>
          <w:lang w:val="de-DE"/>
        </w:rPr>
      </w:pPr>
      <w:r w:rsidRPr="00DD16A3">
        <w:rPr>
          <w:noProof/>
          <w:lang w:val="de-DE"/>
        </w:rPr>
        <w:t>Quellen</w:t>
      </w:r>
      <w:r w:rsidRPr="00DD16A3">
        <w:rPr>
          <w:noProof/>
          <w:lang w:val="de-DE"/>
        </w:rPr>
        <w:tab/>
      </w:r>
      <w:r w:rsidRPr="00DD16A3">
        <w:rPr>
          <w:noProof/>
          <w:lang w:val="de-DE"/>
        </w:rPr>
        <w:fldChar w:fldCharType="begin"/>
      </w:r>
      <w:r w:rsidRPr="00DD16A3">
        <w:rPr>
          <w:noProof/>
          <w:lang w:val="de-DE"/>
        </w:rPr>
        <w:instrText xml:space="preserve"> PAGEREF _Toc117086274 \h </w:instrText>
      </w:r>
      <w:r w:rsidRPr="00DD16A3">
        <w:rPr>
          <w:noProof/>
          <w:lang w:val="de-DE"/>
        </w:rPr>
      </w:r>
      <w:r w:rsidRPr="00DD16A3">
        <w:rPr>
          <w:noProof/>
          <w:lang w:val="de-DE"/>
        </w:rPr>
        <w:fldChar w:fldCharType="separate"/>
      </w:r>
      <w:r w:rsidR="00934D3E">
        <w:rPr>
          <w:noProof/>
          <w:lang w:val="de-DE"/>
        </w:rPr>
        <w:t>65</w:t>
      </w:r>
      <w:r w:rsidRPr="00DD16A3">
        <w:rPr>
          <w:noProof/>
          <w:lang w:val="de-DE"/>
        </w:rPr>
        <w:fldChar w:fldCharType="end"/>
      </w:r>
    </w:p>
    <w:p w14:paraId="0A8C02A8" w14:textId="2553C3FA" w:rsidR="000F0774" w:rsidRPr="00DD16A3" w:rsidRDefault="000F0774">
      <w:pPr>
        <w:pStyle w:val="Verzeichnis1"/>
        <w:rPr>
          <w:rFonts w:asciiTheme="minorHAnsi" w:eastAsiaTheme="minorEastAsia" w:hAnsiTheme="minorHAnsi" w:cstheme="minorBidi"/>
          <w:b w:val="0"/>
          <w:bCs w:val="0"/>
          <w:noProof/>
          <w:sz w:val="22"/>
          <w:szCs w:val="22"/>
          <w:lang w:val="de-DE"/>
        </w:rPr>
      </w:pPr>
      <w:r w:rsidRPr="00DD16A3">
        <w:rPr>
          <w:noProof/>
          <w:lang w:val="de-DE"/>
        </w:rPr>
        <w:t>Abbildungen</w:t>
      </w:r>
      <w:r w:rsidRPr="00DD16A3">
        <w:rPr>
          <w:noProof/>
          <w:lang w:val="de-DE"/>
        </w:rPr>
        <w:tab/>
      </w:r>
      <w:r w:rsidRPr="00DD16A3">
        <w:rPr>
          <w:noProof/>
          <w:lang w:val="de-DE"/>
        </w:rPr>
        <w:fldChar w:fldCharType="begin"/>
      </w:r>
      <w:r w:rsidRPr="00DD16A3">
        <w:rPr>
          <w:noProof/>
          <w:lang w:val="de-DE"/>
        </w:rPr>
        <w:instrText xml:space="preserve"> PAGEREF _Toc117086275 \h </w:instrText>
      </w:r>
      <w:r w:rsidRPr="00DD16A3">
        <w:rPr>
          <w:noProof/>
          <w:lang w:val="de-DE"/>
        </w:rPr>
      </w:r>
      <w:r w:rsidRPr="00DD16A3">
        <w:rPr>
          <w:noProof/>
          <w:lang w:val="de-DE"/>
        </w:rPr>
        <w:fldChar w:fldCharType="separate"/>
      </w:r>
      <w:r w:rsidR="00934D3E">
        <w:rPr>
          <w:noProof/>
          <w:lang w:val="de-DE"/>
        </w:rPr>
        <w:t>66</w:t>
      </w:r>
      <w:r w:rsidRPr="00DD16A3">
        <w:rPr>
          <w:noProof/>
          <w:lang w:val="de-DE"/>
        </w:rPr>
        <w:fldChar w:fldCharType="end"/>
      </w:r>
    </w:p>
    <w:p w14:paraId="384E8A79" w14:textId="156782D2" w:rsidR="000F0774" w:rsidRPr="00DD16A3" w:rsidRDefault="000F0774">
      <w:pPr>
        <w:pStyle w:val="Verzeichnis1"/>
        <w:rPr>
          <w:rFonts w:asciiTheme="minorHAnsi" w:eastAsiaTheme="minorEastAsia" w:hAnsiTheme="minorHAnsi" w:cstheme="minorBidi"/>
          <w:b w:val="0"/>
          <w:bCs w:val="0"/>
          <w:noProof/>
          <w:sz w:val="22"/>
          <w:szCs w:val="22"/>
          <w:lang w:val="de-DE"/>
        </w:rPr>
      </w:pPr>
      <w:r w:rsidRPr="00DD16A3">
        <w:rPr>
          <w:noProof/>
          <w:lang w:val="de-DE"/>
        </w:rPr>
        <w:t>Tabellen</w:t>
      </w:r>
      <w:r w:rsidRPr="00DD16A3">
        <w:rPr>
          <w:noProof/>
          <w:lang w:val="de-DE"/>
        </w:rPr>
        <w:tab/>
      </w:r>
      <w:r w:rsidRPr="00DD16A3">
        <w:rPr>
          <w:noProof/>
          <w:lang w:val="de-DE"/>
        </w:rPr>
        <w:fldChar w:fldCharType="begin"/>
      </w:r>
      <w:r w:rsidRPr="00DD16A3">
        <w:rPr>
          <w:noProof/>
          <w:lang w:val="de-DE"/>
        </w:rPr>
        <w:instrText xml:space="preserve"> PAGEREF _Toc117086276 \h </w:instrText>
      </w:r>
      <w:r w:rsidRPr="00DD16A3">
        <w:rPr>
          <w:noProof/>
          <w:lang w:val="de-DE"/>
        </w:rPr>
      </w:r>
      <w:r w:rsidRPr="00DD16A3">
        <w:rPr>
          <w:noProof/>
          <w:lang w:val="de-DE"/>
        </w:rPr>
        <w:fldChar w:fldCharType="separate"/>
      </w:r>
      <w:r w:rsidR="00934D3E">
        <w:rPr>
          <w:noProof/>
          <w:lang w:val="de-DE"/>
        </w:rPr>
        <w:t>67</w:t>
      </w:r>
      <w:r w:rsidRPr="00DD16A3">
        <w:rPr>
          <w:noProof/>
          <w:lang w:val="de-DE"/>
        </w:rPr>
        <w:fldChar w:fldCharType="end"/>
      </w:r>
    </w:p>
    <w:p w14:paraId="38231A93" w14:textId="43159C80" w:rsidR="000F0774" w:rsidRPr="00DD16A3" w:rsidRDefault="000F0774">
      <w:pPr>
        <w:pStyle w:val="Verzeichnis1"/>
        <w:rPr>
          <w:rFonts w:asciiTheme="minorHAnsi" w:eastAsiaTheme="minorEastAsia" w:hAnsiTheme="minorHAnsi" w:cstheme="minorBidi"/>
          <w:b w:val="0"/>
          <w:bCs w:val="0"/>
          <w:noProof/>
          <w:sz w:val="22"/>
          <w:szCs w:val="22"/>
          <w:lang w:val="de-DE"/>
        </w:rPr>
      </w:pPr>
      <w:r w:rsidRPr="00DD16A3">
        <w:rPr>
          <w:noProof/>
          <w:lang w:val="de-DE"/>
        </w:rPr>
        <w:t>Abkürzungen und Akronyme</w:t>
      </w:r>
      <w:r w:rsidRPr="00DD16A3">
        <w:rPr>
          <w:noProof/>
          <w:lang w:val="de-DE"/>
        </w:rPr>
        <w:tab/>
      </w:r>
      <w:r w:rsidRPr="00DD16A3">
        <w:rPr>
          <w:noProof/>
          <w:lang w:val="de-DE"/>
        </w:rPr>
        <w:fldChar w:fldCharType="begin"/>
      </w:r>
      <w:r w:rsidRPr="00DD16A3">
        <w:rPr>
          <w:noProof/>
          <w:lang w:val="de-DE"/>
        </w:rPr>
        <w:instrText xml:space="preserve"> PAGEREF _Toc117086277 \h </w:instrText>
      </w:r>
      <w:r w:rsidRPr="00DD16A3">
        <w:rPr>
          <w:noProof/>
          <w:lang w:val="de-DE"/>
        </w:rPr>
      </w:r>
      <w:r w:rsidRPr="00DD16A3">
        <w:rPr>
          <w:noProof/>
          <w:lang w:val="de-DE"/>
        </w:rPr>
        <w:fldChar w:fldCharType="separate"/>
      </w:r>
      <w:r w:rsidR="00934D3E">
        <w:rPr>
          <w:noProof/>
          <w:lang w:val="de-DE"/>
        </w:rPr>
        <w:t>68</w:t>
      </w:r>
      <w:r w:rsidRPr="00DD16A3">
        <w:rPr>
          <w:noProof/>
          <w:lang w:val="de-DE"/>
        </w:rPr>
        <w:fldChar w:fldCharType="end"/>
      </w:r>
    </w:p>
    <w:p w14:paraId="35BF5258" w14:textId="3ABCE307" w:rsidR="000F0774" w:rsidRPr="00DD16A3" w:rsidRDefault="000F0774">
      <w:pPr>
        <w:pStyle w:val="Verzeichnis1"/>
        <w:rPr>
          <w:rFonts w:asciiTheme="minorHAnsi" w:eastAsiaTheme="minorEastAsia" w:hAnsiTheme="minorHAnsi" w:cstheme="minorBidi"/>
          <w:b w:val="0"/>
          <w:bCs w:val="0"/>
          <w:noProof/>
          <w:sz w:val="22"/>
          <w:szCs w:val="22"/>
          <w:lang w:val="de-DE"/>
        </w:rPr>
      </w:pPr>
      <w:r w:rsidRPr="00DD16A3">
        <w:rPr>
          <w:noProof/>
          <w:lang w:val="de-DE"/>
        </w:rPr>
        <w:t>Anhang</w:t>
      </w:r>
      <w:r w:rsidRPr="00DD16A3">
        <w:rPr>
          <w:noProof/>
          <w:lang w:val="de-DE"/>
        </w:rPr>
        <w:tab/>
      </w:r>
      <w:r w:rsidRPr="00DD16A3">
        <w:rPr>
          <w:noProof/>
          <w:lang w:val="de-DE"/>
        </w:rPr>
        <w:fldChar w:fldCharType="begin"/>
      </w:r>
      <w:r w:rsidRPr="00DD16A3">
        <w:rPr>
          <w:noProof/>
          <w:lang w:val="de-DE"/>
        </w:rPr>
        <w:instrText xml:space="preserve"> PAGEREF _Toc117086278 \h </w:instrText>
      </w:r>
      <w:r w:rsidRPr="00DD16A3">
        <w:rPr>
          <w:noProof/>
          <w:lang w:val="de-DE"/>
        </w:rPr>
      </w:r>
      <w:r w:rsidRPr="00DD16A3">
        <w:rPr>
          <w:noProof/>
          <w:lang w:val="de-DE"/>
        </w:rPr>
        <w:fldChar w:fldCharType="separate"/>
      </w:r>
      <w:r w:rsidR="00934D3E">
        <w:rPr>
          <w:noProof/>
          <w:lang w:val="de-DE"/>
        </w:rPr>
        <w:t>69</w:t>
      </w:r>
      <w:r w:rsidRPr="00DD16A3">
        <w:rPr>
          <w:noProof/>
          <w:lang w:val="de-DE"/>
        </w:rPr>
        <w:fldChar w:fldCharType="end"/>
      </w:r>
    </w:p>
    <w:p w14:paraId="07C6C4C0" w14:textId="6EC9A36B" w:rsidR="000F0774" w:rsidRPr="00DD16A3" w:rsidRDefault="000F0774">
      <w:pPr>
        <w:pStyle w:val="Verzeichnis1"/>
        <w:rPr>
          <w:rFonts w:asciiTheme="minorHAnsi" w:eastAsiaTheme="minorEastAsia" w:hAnsiTheme="minorHAnsi" w:cstheme="minorBidi"/>
          <w:b w:val="0"/>
          <w:bCs w:val="0"/>
          <w:noProof/>
          <w:sz w:val="22"/>
          <w:szCs w:val="22"/>
          <w:lang w:val="de-DE"/>
        </w:rPr>
      </w:pPr>
      <w:r w:rsidRPr="00DD16A3">
        <w:rPr>
          <w:noProof/>
          <w:lang w:val="de-DE"/>
        </w:rPr>
        <w:t>Eidesstattliche Erklärung</w:t>
      </w:r>
      <w:r w:rsidRPr="00DD16A3">
        <w:rPr>
          <w:noProof/>
          <w:lang w:val="de-DE"/>
        </w:rPr>
        <w:tab/>
      </w:r>
      <w:r w:rsidRPr="00DD16A3">
        <w:rPr>
          <w:noProof/>
          <w:lang w:val="de-DE"/>
        </w:rPr>
        <w:fldChar w:fldCharType="begin"/>
      </w:r>
      <w:r w:rsidRPr="00DD16A3">
        <w:rPr>
          <w:noProof/>
          <w:lang w:val="de-DE"/>
        </w:rPr>
        <w:instrText xml:space="preserve"> PAGEREF _Toc117086279 \h </w:instrText>
      </w:r>
      <w:r w:rsidRPr="00DD16A3">
        <w:rPr>
          <w:noProof/>
          <w:lang w:val="de-DE"/>
        </w:rPr>
      </w:r>
      <w:r w:rsidRPr="00DD16A3">
        <w:rPr>
          <w:noProof/>
          <w:lang w:val="de-DE"/>
        </w:rPr>
        <w:fldChar w:fldCharType="separate"/>
      </w:r>
      <w:r w:rsidR="00934D3E">
        <w:rPr>
          <w:noProof/>
          <w:lang w:val="de-DE"/>
        </w:rPr>
        <w:t>70</w:t>
      </w:r>
      <w:r w:rsidRPr="00DD16A3">
        <w:rPr>
          <w:noProof/>
          <w:lang w:val="de-DE"/>
        </w:rPr>
        <w:fldChar w:fldCharType="end"/>
      </w:r>
    </w:p>
    <w:p w14:paraId="163A30FF" w14:textId="6F76B7DD" w:rsidR="00BB2B6A" w:rsidRPr="00DD16A3" w:rsidRDefault="00CF20EA" w:rsidP="002C38C6">
      <w:pPr>
        <w:pStyle w:val="Mareike"/>
        <w:spacing w:line="360" w:lineRule="auto"/>
        <w:rPr>
          <w:spacing w:val="4"/>
          <w:lang w:val="de-DE"/>
        </w:rPr>
      </w:pPr>
      <w:r w:rsidRPr="00DD16A3">
        <w:rPr>
          <w:b/>
          <w:bCs/>
          <w:spacing w:val="4"/>
          <w:sz w:val="20"/>
          <w:lang w:val="de-DE"/>
        </w:rPr>
        <w:fldChar w:fldCharType="end"/>
      </w:r>
    </w:p>
    <w:p w14:paraId="5176741D" w14:textId="77777777" w:rsidR="00AD4DA0" w:rsidRPr="00DD16A3" w:rsidRDefault="00AD4DA0" w:rsidP="00BB2B6A">
      <w:pPr>
        <w:rPr>
          <w:spacing w:val="4"/>
        </w:rPr>
      </w:pPr>
    </w:p>
    <w:p w14:paraId="48514F55" w14:textId="77777777" w:rsidR="00BF1783" w:rsidRPr="00DD16A3" w:rsidRDefault="00BF1783" w:rsidP="00BB2B6A">
      <w:pPr>
        <w:rPr>
          <w:spacing w:val="4"/>
        </w:rPr>
        <w:sectPr w:rsidR="00BF1783" w:rsidRPr="00DD16A3" w:rsidSect="00636347">
          <w:headerReference w:type="default" r:id="rId19"/>
          <w:footerReference w:type="first" r:id="rId20"/>
          <w:type w:val="nextColumn"/>
          <w:pgSz w:w="11906" w:h="16838" w:code="9"/>
          <w:pgMar w:top="1474" w:right="1985" w:bottom="1474" w:left="1531" w:header="709" w:footer="1134" w:gutter="0"/>
          <w:pgNumType w:start="1"/>
          <w:cols w:space="708"/>
          <w:docGrid w:linePitch="360"/>
        </w:sectPr>
      </w:pPr>
    </w:p>
    <w:p w14:paraId="725D3EB3" w14:textId="55B672F4" w:rsidR="00612737" w:rsidRPr="00DD16A3" w:rsidRDefault="00BF1783" w:rsidP="004C743F">
      <w:pPr>
        <w:pStyle w:val="berschrift1"/>
      </w:pPr>
      <w:bookmarkStart w:id="5" w:name="_Toc117086228"/>
      <w:bookmarkStart w:id="6" w:name="_Toc192238345"/>
      <w:bookmarkStart w:id="7" w:name="_Toc193204559"/>
      <w:bookmarkStart w:id="8" w:name="_Toc319484393"/>
      <w:bookmarkStart w:id="9" w:name="_Toc319505405"/>
      <w:r w:rsidRPr="00DD16A3">
        <w:rPr>
          <w:sz w:val="32"/>
          <w:szCs w:val="28"/>
        </w:rPr>
        <w:lastRenderedPageBreak/>
        <w:t>Einleitun</w:t>
      </w:r>
      <w:r w:rsidR="00282437" w:rsidRPr="00DD16A3">
        <w:rPr>
          <w:sz w:val="32"/>
          <w:szCs w:val="28"/>
        </w:rPr>
        <w:t>g</w:t>
      </w:r>
      <w:bookmarkEnd w:id="5"/>
      <w:r w:rsidR="00282437" w:rsidRPr="00DD16A3">
        <w:t xml:space="preserve"> </w:t>
      </w:r>
    </w:p>
    <w:p w14:paraId="235815EE" w14:textId="77777777" w:rsidR="0096581A" w:rsidRPr="00DD16A3" w:rsidRDefault="0096581A" w:rsidP="0096581A">
      <w:pPr>
        <w:rPr>
          <w:szCs w:val="24"/>
        </w:rPr>
      </w:pPr>
      <w:bookmarkStart w:id="10" w:name="_Toc117086229"/>
      <w:r w:rsidRPr="00DD16A3">
        <w:rPr>
          <w:szCs w:val="24"/>
        </w:rPr>
        <w:t>Um mit wachsenden Datenmengen umzugehen sind die privaten und öffentlich-rechtlichen Rundfunkarchive einerseits gefordert Innovationen voranzutreiben, um sie zu verarbeiten. Andererseits sehen sie sich mit strengen Kostensparzielen konfrontiert, die die Kapazitäten in Form von human Ressourcen für die Entwicklung solcher Innovationen beschränken.</w:t>
      </w:r>
    </w:p>
    <w:p w14:paraId="054E18DE" w14:textId="77777777" w:rsidR="0096581A" w:rsidRPr="00DD16A3" w:rsidRDefault="0096581A" w:rsidP="0096581A">
      <w:pPr>
        <w:rPr>
          <w:szCs w:val="24"/>
        </w:rPr>
      </w:pPr>
      <w:r w:rsidRPr="00DD16A3">
        <w:rPr>
          <w:szCs w:val="24"/>
        </w:rPr>
        <w:t xml:space="preserve">Technische Innovationen beruhen dabei häufig auf Verfahren des maschinellen Lernens. Ein Teilgebiet davon ist die natürliche Sprachverarbeitung oder im Englischen </w:t>
      </w:r>
      <w:r w:rsidRPr="00DD16A3">
        <w:rPr>
          <w:i/>
          <w:szCs w:val="24"/>
        </w:rPr>
        <w:t xml:space="preserve">Natural Language Processing </w:t>
      </w:r>
      <w:r w:rsidRPr="00DD16A3">
        <w:rPr>
          <w:szCs w:val="24"/>
        </w:rPr>
        <w:t>(</w:t>
      </w:r>
      <w:r w:rsidRPr="00DD16A3">
        <w:rPr>
          <w:b/>
          <w:bCs/>
          <w:szCs w:val="24"/>
        </w:rPr>
        <w:t>NLP</w:t>
      </w:r>
      <w:r w:rsidRPr="00DD16A3">
        <w:rPr>
          <w:szCs w:val="24"/>
        </w:rPr>
        <w:t xml:space="preserve">). Viele Archivanwendungen inkorporieren bereits Verfahren zur Verarbeitung von natürlicher Sprache. In der ARD werden für das Audiomining beispielweise </w:t>
      </w:r>
      <w:r w:rsidRPr="00DD16A3">
        <w:rPr>
          <w:i/>
          <w:iCs/>
          <w:szCs w:val="24"/>
        </w:rPr>
        <w:t>Speech-</w:t>
      </w:r>
      <w:proofErr w:type="spellStart"/>
      <w:r w:rsidRPr="00DD16A3">
        <w:rPr>
          <w:i/>
          <w:iCs/>
          <w:szCs w:val="24"/>
        </w:rPr>
        <w:t>To</w:t>
      </w:r>
      <w:proofErr w:type="spellEnd"/>
      <w:r w:rsidRPr="00DD16A3">
        <w:rPr>
          <w:i/>
          <w:iCs/>
          <w:szCs w:val="24"/>
        </w:rPr>
        <w:t>-Text</w:t>
      </w:r>
      <w:r w:rsidRPr="00DD16A3">
        <w:rPr>
          <w:szCs w:val="24"/>
        </w:rPr>
        <w:t>-Verfahren angewendet, um Wort- und Bewegtbildbeiträge zu verschriftlichen. Auf Grundlage dieser Transkripte können Rechercheur*innen Suchabfragen in den jeweiligen Datenbanken starten. Dokumentar*innen nutzen die Transkripte dagegen für die Erschließung. Die Transkripte können zudem als Grundlage für weitere Verfahren wie die Erkennung von Entitäten oder die inhaltliche Verschlagwortung (Indexierung) verwendet werden</w:t>
      </w:r>
      <w:r w:rsidRPr="00DD16A3">
        <w:rPr>
          <w:rStyle w:val="Funotenzeichen"/>
          <w:szCs w:val="24"/>
        </w:rPr>
        <w:footnoteReference w:id="1"/>
      </w:r>
      <w:r w:rsidRPr="00DD16A3">
        <w:rPr>
          <w:szCs w:val="24"/>
        </w:rPr>
        <w:t xml:space="preserve">. </w:t>
      </w:r>
      <w:r w:rsidRPr="00DD16A3">
        <w:rPr>
          <w:szCs w:val="24"/>
        </w:rPr>
        <w:br/>
        <w:t>In den Workflows der Pressearchive sind diese Verfahren bereits fester Bestandteil. Dennoch muss an vielen Stellen noch händisch nachbearbeitet oder fehlende Metadaten ergänzt werden. Das liegt zum einen an der teilweise mangelnden Qualität der automatisierten Verfahren. Zum anderen liegt es daran, dass manche Aspekte noch nicht automatisch erschlossen werden können oder die bereits angesprochenen Kapazitäten fehlen, um Innovationen voranzutreiben. Aktuell werden deshalb die verschiedenen Arbeiten und Workflows priorisiert. Das hat zur Folge, dass nicht mehr alle Quellen voll erschlossen werden und somit potenziell-wichtige Metadaten in der Recherche fehlen oder den Dokumentar*innen bei der Erschließung nicht zur Verfügung stehen. Deshalb sind stetige Innovationen und Verbesserungen der Workflows in den Archiven durch Verfahren der natürlichen Sprachverarbeitung von großer Bedeutung, da sie bereits jetzt viele Aufgaben ohne menschlichen Input übernehmen und der Trend hin zu weiteren vollautomatischen Anwendungen geht.</w:t>
      </w:r>
      <w:r w:rsidRPr="00DD16A3">
        <w:rPr>
          <w:szCs w:val="24"/>
        </w:rPr>
        <w:br/>
      </w:r>
      <w:r w:rsidRPr="00DD16A3">
        <w:rPr>
          <w:szCs w:val="24"/>
        </w:rPr>
        <w:lastRenderedPageBreak/>
        <w:t xml:space="preserve">So sagen </w:t>
      </w:r>
      <w:r w:rsidRPr="00DD16A3">
        <w:rPr>
          <w:szCs w:val="24"/>
          <w:highlight w:val="yellow"/>
        </w:rPr>
        <w:t>\</w:t>
      </w:r>
      <w:proofErr w:type="spellStart"/>
      <w:r w:rsidRPr="00DD16A3">
        <w:rPr>
          <w:szCs w:val="24"/>
          <w:highlight w:val="yellow"/>
        </w:rPr>
        <w:t>citet</w:t>
      </w:r>
      <w:proofErr w:type="spellEnd"/>
      <w:r w:rsidRPr="00DD16A3">
        <w:rPr>
          <w:szCs w:val="24"/>
          <w:highlight w:val="yellow"/>
        </w:rPr>
        <w:t>[1]{bengfortAppliedTextAnalysis2018}</w:t>
      </w:r>
      <w:r w:rsidRPr="00DD16A3">
        <w:rPr>
          <w:szCs w:val="24"/>
        </w:rPr>
        <w:t xml:space="preserve"> unabhängig von den Anwendungsmöglichkeiten in den Archiven für die Zukunft von NLP-Anwendungen folgendes voraus:</w:t>
      </w:r>
    </w:p>
    <w:p w14:paraId="201CA21D" w14:textId="77777777" w:rsidR="0096581A" w:rsidRPr="00DD16A3" w:rsidRDefault="0096581A" w:rsidP="0096581A">
      <w:pPr>
        <w:rPr>
          <w:i/>
          <w:iCs/>
          <w:szCs w:val="24"/>
        </w:rPr>
      </w:pPr>
    </w:p>
    <w:p w14:paraId="0584057C" w14:textId="77777777" w:rsidR="0096581A" w:rsidRPr="00DD16A3" w:rsidRDefault="0096581A" w:rsidP="0096581A">
      <w:pPr>
        <w:rPr>
          <w:i/>
          <w:iCs/>
          <w:szCs w:val="24"/>
        </w:rPr>
      </w:pPr>
      <w:r w:rsidRPr="00DD16A3">
        <w:rPr>
          <w:i/>
          <w:iCs/>
          <w:szCs w:val="24"/>
        </w:rPr>
        <w:t>„</w:t>
      </w:r>
      <w:proofErr w:type="spellStart"/>
      <w:r w:rsidRPr="00DD16A3">
        <w:rPr>
          <w:i/>
          <w:iCs/>
          <w:szCs w:val="24"/>
        </w:rPr>
        <w:t>We</w:t>
      </w:r>
      <w:proofErr w:type="spellEnd"/>
      <w:r w:rsidRPr="00DD16A3">
        <w:rPr>
          <w:i/>
          <w:iCs/>
          <w:szCs w:val="24"/>
        </w:rPr>
        <w:t xml:space="preserve"> </w:t>
      </w:r>
      <w:proofErr w:type="spellStart"/>
      <w:r w:rsidRPr="00DD16A3">
        <w:rPr>
          <w:i/>
          <w:iCs/>
          <w:szCs w:val="24"/>
        </w:rPr>
        <w:t>believe</w:t>
      </w:r>
      <w:proofErr w:type="spellEnd"/>
      <w:r w:rsidRPr="00DD16A3">
        <w:rPr>
          <w:i/>
          <w:iCs/>
          <w:szCs w:val="24"/>
        </w:rPr>
        <w:t xml:space="preserve"> </w:t>
      </w:r>
      <w:proofErr w:type="spellStart"/>
      <w:r w:rsidRPr="00DD16A3">
        <w:rPr>
          <w:i/>
          <w:iCs/>
          <w:szCs w:val="24"/>
        </w:rPr>
        <w:t>applications</w:t>
      </w:r>
      <w:proofErr w:type="spellEnd"/>
      <w:r w:rsidRPr="00DD16A3">
        <w:rPr>
          <w:i/>
          <w:iCs/>
          <w:szCs w:val="24"/>
        </w:rPr>
        <w:t xml:space="preserve"> </w:t>
      </w:r>
      <w:proofErr w:type="spellStart"/>
      <w:r w:rsidRPr="00DD16A3">
        <w:rPr>
          <w:i/>
          <w:iCs/>
          <w:szCs w:val="24"/>
        </w:rPr>
        <w:t>that</w:t>
      </w:r>
      <w:proofErr w:type="spellEnd"/>
      <w:r w:rsidRPr="00DD16A3">
        <w:rPr>
          <w:i/>
          <w:iCs/>
          <w:szCs w:val="24"/>
        </w:rPr>
        <w:t xml:space="preserve"> </w:t>
      </w:r>
      <w:proofErr w:type="spellStart"/>
      <w:r w:rsidRPr="00DD16A3">
        <w:rPr>
          <w:i/>
          <w:iCs/>
          <w:szCs w:val="24"/>
        </w:rPr>
        <w:t>rely</w:t>
      </w:r>
      <w:proofErr w:type="spellEnd"/>
      <w:r w:rsidRPr="00DD16A3">
        <w:rPr>
          <w:i/>
          <w:iCs/>
          <w:szCs w:val="24"/>
        </w:rPr>
        <w:t xml:space="preserve"> on </w:t>
      </w:r>
      <w:proofErr w:type="spellStart"/>
      <w:r w:rsidRPr="00DD16A3">
        <w:rPr>
          <w:i/>
          <w:iCs/>
          <w:szCs w:val="24"/>
        </w:rPr>
        <w:t>natural</w:t>
      </w:r>
      <w:proofErr w:type="spellEnd"/>
      <w:r w:rsidRPr="00DD16A3">
        <w:rPr>
          <w:i/>
          <w:iCs/>
          <w:szCs w:val="24"/>
        </w:rPr>
        <w:t xml:space="preserve"> </w:t>
      </w:r>
      <w:proofErr w:type="spellStart"/>
      <w:r w:rsidRPr="00DD16A3">
        <w:rPr>
          <w:i/>
          <w:iCs/>
          <w:szCs w:val="24"/>
        </w:rPr>
        <w:t>language</w:t>
      </w:r>
      <w:proofErr w:type="spellEnd"/>
      <w:r w:rsidRPr="00DD16A3">
        <w:rPr>
          <w:i/>
          <w:iCs/>
          <w:szCs w:val="24"/>
        </w:rPr>
        <w:t xml:space="preserve"> </w:t>
      </w:r>
      <w:proofErr w:type="spellStart"/>
      <w:r w:rsidRPr="00DD16A3">
        <w:rPr>
          <w:i/>
          <w:iCs/>
          <w:szCs w:val="24"/>
        </w:rPr>
        <w:t>interfaces</w:t>
      </w:r>
      <w:proofErr w:type="spellEnd"/>
      <w:r w:rsidRPr="00DD16A3">
        <w:rPr>
          <w:i/>
          <w:iCs/>
          <w:szCs w:val="24"/>
        </w:rPr>
        <w:t xml:space="preserve"> </w:t>
      </w:r>
      <w:proofErr w:type="spellStart"/>
      <w:r w:rsidRPr="00DD16A3">
        <w:rPr>
          <w:i/>
          <w:iCs/>
          <w:szCs w:val="24"/>
        </w:rPr>
        <w:t>are</w:t>
      </w:r>
      <w:proofErr w:type="spellEnd"/>
      <w:r w:rsidRPr="00DD16A3">
        <w:rPr>
          <w:i/>
          <w:iCs/>
          <w:szCs w:val="24"/>
        </w:rPr>
        <w:t xml:space="preserve"> </w:t>
      </w:r>
      <w:proofErr w:type="spellStart"/>
      <w:r w:rsidRPr="00DD16A3">
        <w:rPr>
          <w:i/>
          <w:iCs/>
          <w:szCs w:val="24"/>
        </w:rPr>
        <w:t>only</w:t>
      </w:r>
      <w:proofErr w:type="spellEnd"/>
      <w:r w:rsidRPr="00DD16A3">
        <w:rPr>
          <w:i/>
          <w:iCs/>
          <w:szCs w:val="24"/>
        </w:rPr>
        <w:t xml:space="preserve"> </w:t>
      </w:r>
      <w:proofErr w:type="spellStart"/>
      <w:r w:rsidRPr="00DD16A3">
        <w:rPr>
          <w:i/>
          <w:iCs/>
          <w:szCs w:val="24"/>
        </w:rPr>
        <w:t>going</w:t>
      </w:r>
      <w:proofErr w:type="spellEnd"/>
      <w:r w:rsidRPr="00DD16A3">
        <w:rPr>
          <w:i/>
          <w:iCs/>
          <w:szCs w:val="24"/>
        </w:rPr>
        <w:t xml:space="preserve"> </w:t>
      </w:r>
      <w:proofErr w:type="spellStart"/>
      <w:r w:rsidRPr="00DD16A3">
        <w:rPr>
          <w:i/>
          <w:iCs/>
          <w:szCs w:val="24"/>
        </w:rPr>
        <w:t>to</w:t>
      </w:r>
      <w:proofErr w:type="spellEnd"/>
      <w:r w:rsidRPr="00DD16A3">
        <w:rPr>
          <w:i/>
          <w:iCs/>
          <w:szCs w:val="24"/>
        </w:rPr>
        <w:t xml:space="preserve"> </w:t>
      </w:r>
      <w:proofErr w:type="spellStart"/>
      <w:r w:rsidRPr="00DD16A3">
        <w:rPr>
          <w:i/>
          <w:iCs/>
          <w:szCs w:val="24"/>
        </w:rPr>
        <w:t>become</w:t>
      </w:r>
      <w:proofErr w:type="spellEnd"/>
      <w:r w:rsidRPr="00DD16A3">
        <w:rPr>
          <w:i/>
          <w:iCs/>
          <w:szCs w:val="24"/>
        </w:rPr>
        <w:t xml:space="preserve"> </w:t>
      </w:r>
      <w:proofErr w:type="spellStart"/>
      <w:r w:rsidRPr="00DD16A3">
        <w:rPr>
          <w:i/>
          <w:iCs/>
          <w:szCs w:val="24"/>
        </w:rPr>
        <w:t>more</w:t>
      </w:r>
      <w:proofErr w:type="spellEnd"/>
      <w:r w:rsidRPr="00DD16A3">
        <w:rPr>
          <w:i/>
          <w:iCs/>
          <w:szCs w:val="24"/>
        </w:rPr>
        <w:t xml:space="preserve"> </w:t>
      </w:r>
      <w:proofErr w:type="spellStart"/>
      <w:r w:rsidRPr="00DD16A3">
        <w:rPr>
          <w:i/>
          <w:iCs/>
          <w:szCs w:val="24"/>
        </w:rPr>
        <w:t>common</w:t>
      </w:r>
      <w:proofErr w:type="spellEnd"/>
      <w:r w:rsidRPr="00DD16A3">
        <w:rPr>
          <w:i/>
          <w:iCs/>
          <w:szCs w:val="24"/>
        </w:rPr>
        <w:t xml:space="preserve">, </w:t>
      </w:r>
      <w:proofErr w:type="spellStart"/>
      <w:r w:rsidRPr="00DD16A3">
        <w:rPr>
          <w:i/>
          <w:iCs/>
          <w:szCs w:val="24"/>
        </w:rPr>
        <w:t>replacing</w:t>
      </w:r>
      <w:proofErr w:type="spellEnd"/>
      <w:r w:rsidRPr="00DD16A3">
        <w:rPr>
          <w:i/>
          <w:iCs/>
          <w:szCs w:val="24"/>
        </w:rPr>
        <w:t xml:space="preserve"> </w:t>
      </w:r>
      <w:proofErr w:type="spellStart"/>
      <w:r w:rsidRPr="00DD16A3">
        <w:rPr>
          <w:i/>
          <w:iCs/>
          <w:szCs w:val="24"/>
        </w:rPr>
        <w:t>much</w:t>
      </w:r>
      <w:proofErr w:type="spellEnd"/>
      <w:r w:rsidRPr="00DD16A3">
        <w:rPr>
          <w:i/>
          <w:iCs/>
          <w:szCs w:val="24"/>
        </w:rPr>
        <w:t xml:space="preserve"> of </w:t>
      </w:r>
      <w:proofErr w:type="spellStart"/>
      <w:r w:rsidRPr="00DD16A3">
        <w:rPr>
          <w:i/>
          <w:iCs/>
          <w:szCs w:val="24"/>
        </w:rPr>
        <w:t>what</w:t>
      </w:r>
      <w:proofErr w:type="spellEnd"/>
      <w:r w:rsidRPr="00DD16A3">
        <w:rPr>
          <w:i/>
          <w:iCs/>
          <w:szCs w:val="24"/>
        </w:rPr>
        <w:t xml:space="preserve"> </w:t>
      </w:r>
      <w:proofErr w:type="spellStart"/>
      <w:r w:rsidRPr="00DD16A3">
        <w:rPr>
          <w:i/>
          <w:iCs/>
          <w:szCs w:val="24"/>
        </w:rPr>
        <w:t>is</w:t>
      </w:r>
      <w:proofErr w:type="spellEnd"/>
      <w:r w:rsidRPr="00DD16A3">
        <w:rPr>
          <w:i/>
          <w:iCs/>
          <w:szCs w:val="24"/>
        </w:rPr>
        <w:t xml:space="preserve"> </w:t>
      </w:r>
      <w:proofErr w:type="spellStart"/>
      <w:r w:rsidRPr="00DD16A3">
        <w:rPr>
          <w:i/>
          <w:iCs/>
          <w:szCs w:val="24"/>
        </w:rPr>
        <w:t>currently</w:t>
      </w:r>
      <w:proofErr w:type="spellEnd"/>
      <w:r w:rsidRPr="00DD16A3">
        <w:rPr>
          <w:i/>
          <w:iCs/>
          <w:szCs w:val="24"/>
        </w:rPr>
        <w:t xml:space="preserve"> </w:t>
      </w:r>
      <w:proofErr w:type="spellStart"/>
      <w:r w:rsidRPr="00DD16A3">
        <w:rPr>
          <w:i/>
          <w:iCs/>
          <w:szCs w:val="24"/>
        </w:rPr>
        <w:t>done</w:t>
      </w:r>
      <w:proofErr w:type="spellEnd"/>
      <w:r w:rsidRPr="00DD16A3">
        <w:rPr>
          <w:i/>
          <w:iCs/>
          <w:szCs w:val="24"/>
        </w:rPr>
        <w:t xml:space="preserve"> </w:t>
      </w:r>
      <w:proofErr w:type="spellStart"/>
      <w:r w:rsidRPr="00DD16A3">
        <w:rPr>
          <w:i/>
          <w:iCs/>
          <w:szCs w:val="24"/>
        </w:rPr>
        <w:t>with</w:t>
      </w:r>
      <w:proofErr w:type="spellEnd"/>
      <w:r w:rsidRPr="00DD16A3">
        <w:rPr>
          <w:i/>
          <w:iCs/>
          <w:szCs w:val="24"/>
        </w:rPr>
        <w:t xml:space="preserve"> </w:t>
      </w:r>
      <w:proofErr w:type="spellStart"/>
      <w:r w:rsidRPr="00DD16A3">
        <w:rPr>
          <w:i/>
          <w:iCs/>
          <w:szCs w:val="24"/>
        </w:rPr>
        <w:t>forms</w:t>
      </w:r>
      <w:proofErr w:type="spellEnd"/>
      <w:r w:rsidRPr="00DD16A3">
        <w:rPr>
          <w:i/>
          <w:iCs/>
          <w:szCs w:val="24"/>
        </w:rPr>
        <w:t xml:space="preserve"> and </w:t>
      </w:r>
      <w:proofErr w:type="spellStart"/>
      <w:r w:rsidRPr="00DD16A3">
        <w:rPr>
          <w:i/>
          <w:iCs/>
          <w:szCs w:val="24"/>
        </w:rPr>
        <w:t>clicks</w:t>
      </w:r>
      <w:proofErr w:type="spellEnd"/>
      <w:r w:rsidRPr="00DD16A3">
        <w:rPr>
          <w:i/>
          <w:iCs/>
          <w:szCs w:val="24"/>
        </w:rPr>
        <w:t>.“</w:t>
      </w:r>
    </w:p>
    <w:p w14:paraId="34D31C72" w14:textId="77777777" w:rsidR="0096581A" w:rsidRPr="00DD16A3" w:rsidRDefault="0096581A" w:rsidP="0096581A">
      <w:pPr>
        <w:rPr>
          <w:szCs w:val="24"/>
        </w:rPr>
      </w:pPr>
      <w:r w:rsidRPr="00DD16A3">
        <w:rPr>
          <w:szCs w:val="24"/>
        </w:rPr>
        <w:br/>
        <w:t xml:space="preserve">Ein Aufgabenbereich der natürlichen Sprachverarbeitung ist die Textklassifikation. Textklassifikation kann sich dabei auf verschiedene sprachliche Ebenen beziehen. Die Auszeichnung der grammatischen Funktion von Wörtern, das sogenannte </w:t>
      </w:r>
      <w:r w:rsidRPr="00DD16A3">
        <w:rPr>
          <w:i/>
          <w:szCs w:val="24"/>
        </w:rPr>
        <w:t>Part-of-Speech-</w:t>
      </w:r>
      <w:r w:rsidRPr="00DD16A3">
        <w:rPr>
          <w:szCs w:val="24"/>
        </w:rPr>
        <w:t xml:space="preserve">Tagging (POS-Tagging), ist ebenso eine Aufgabe der Textklassifikation wie die Zuweisung eines Themas oder die Auszeichnung der Präsentationsform bei einem Pressetext. Zum Einsatz kommen dabei verschiedene Algorithmen. In der Forschung geht es vor allem um die Optimierung und deren Vergleich, gemessen an der Klassifikationsleistung. Dabei spielen verschiedene Faktoren eine Rolle. Neben dem Klassifikator und den Parametereinstellungen sind dabei die zugrundeliegenden Daten ein Hauptfaktor. Natürliche Sprache ist komplex und die Auftretungserscheinungen variantenreich. Die Verarbeitung für eine Maschine ist daher nicht trivial. </w:t>
      </w:r>
    </w:p>
    <w:p w14:paraId="5A1781CC" w14:textId="0B7B5A06" w:rsidR="0096581A" w:rsidRPr="00DD16A3" w:rsidRDefault="0096581A" w:rsidP="0096581A">
      <w:pPr>
        <w:rPr>
          <w:szCs w:val="24"/>
        </w:rPr>
      </w:pPr>
      <w:r w:rsidRPr="00DD16A3">
        <w:rPr>
          <w:szCs w:val="24"/>
          <w:highlight w:val="yellow"/>
        </w:rPr>
        <w:t>Hier noch besserer Übergang</w:t>
      </w:r>
      <w:r w:rsidRPr="00DD16A3">
        <w:rPr>
          <w:szCs w:val="24"/>
        </w:rPr>
        <w:br/>
        <w:t>Im zurzeit eingesetzten System zur automatischen Verschlagwortung von Pressetexten werden nur inhaltliche Aspekte wie Entitäten, Geographika oder Themen maschinell indexiert. Präsentationsformen zählen zu den sogenannten Beta-Klassen bzw. formalen Klassen, da sie nicht direkt den Inhalt eines Textes beschreiben, sondern dessen Form. Den Pressetexten wird als Standardeinstellung immer die Klasse „Bericht“ vergeben. Andere Formen werden händisch nachgetragen, sofern sie überhaupt nachgetragen werden. Allerdings gehören Recherchen nach Interviews, Chronologien oder Kommentaren in Presseartikeln am multimedialen Recherchedesk</w:t>
      </w:r>
      <w:r w:rsidRPr="00DD16A3">
        <w:rPr>
          <w:rStyle w:val="Funotenzeichen"/>
          <w:szCs w:val="24"/>
        </w:rPr>
        <w:footnoteReference w:id="2"/>
      </w:r>
      <w:r w:rsidRPr="00DD16A3">
        <w:rPr>
          <w:szCs w:val="24"/>
        </w:rPr>
        <w:t xml:space="preserve"> der Abteilung </w:t>
      </w:r>
      <w:r w:rsidRPr="00DD16A3">
        <w:rPr>
          <w:iCs/>
          <w:szCs w:val="24"/>
        </w:rPr>
        <w:t>Information, Dokumentation und Archive</w:t>
      </w:r>
      <w:r w:rsidRPr="00DD16A3">
        <w:rPr>
          <w:i/>
          <w:szCs w:val="24"/>
        </w:rPr>
        <w:t xml:space="preserve"> </w:t>
      </w:r>
      <w:r w:rsidRPr="00DD16A3">
        <w:rPr>
          <w:szCs w:val="24"/>
        </w:rPr>
        <w:t>(</w:t>
      </w:r>
      <w:r w:rsidRPr="00DD16A3">
        <w:rPr>
          <w:b/>
          <w:bCs/>
          <w:iCs/>
          <w:szCs w:val="24"/>
        </w:rPr>
        <w:t>IDA</w:t>
      </w:r>
      <w:r w:rsidRPr="00DD16A3">
        <w:rPr>
          <w:szCs w:val="24"/>
        </w:rPr>
        <w:t>) des Südwestrundfunks (</w:t>
      </w:r>
      <w:r w:rsidRPr="00DD16A3">
        <w:rPr>
          <w:b/>
          <w:bCs/>
          <w:szCs w:val="24"/>
        </w:rPr>
        <w:t>SWR</w:t>
      </w:r>
      <w:r w:rsidRPr="00DD16A3">
        <w:rPr>
          <w:szCs w:val="24"/>
        </w:rPr>
        <w:t xml:space="preserve">) zum Alltag, sodass eine automatisierte Klassifikation der Präsentationsformen von Pressetexten der Recherche Abhilfe verschaffen würde. Um die Recherche zukünftig zu </w:t>
      </w:r>
      <w:r w:rsidRPr="00DD16A3">
        <w:rPr>
          <w:szCs w:val="24"/>
        </w:rPr>
        <w:lastRenderedPageBreak/>
        <w:t>ermöglichen, wurde im Rahmen des Projektes</w:t>
      </w:r>
      <w:r w:rsidRPr="00DD16A3">
        <w:rPr>
          <w:rFonts w:cs="Arial"/>
          <w:color w:val="000000"/>
        </w:rPr>
        <w:t xml:space="preserve"> Text in Medas (</w:t>
      </w:r>
      <w:r w:rsidRPr="00DD16A3">
        <w:rPr>
          <w:rFonts w:cs="Arial"/>
          <w:b/>
          <w:bCs/>
          <w:color w:val="000000"/>
        </w:rPr>
        <w:t>TiM</w:t>
      </w:r>
      <w:r w:rsidRPr="00DD16A3">
        <w:rPr>
          <w:rFonts w:cs="Arial"/>
          <w:color w:val="000000"/>
        </w:rPr>
        <w:t>)</w:t>
      </w:r>
      <w:r w:rsidRPr="00DD16A3">
        <w:rPr>
          <w:szCs w:val="24"/>
        </w:rPr>
        <w:t xml:space="preserve"> untersucht, welche Methoden der künstlichen Intelligenz bzw. des maschinellen Lernens geeignet sind, Präsentationsformen automatisch zu bestimmen. Das Projekt </w:t>
      </w:r>
      <w:proofErr w:type="gramStart"/>
      <w:r w:rsidRPr="00DD16A3">
        <w:rPr>
          <w:szCs w:val="24"/>
        </w:rPr>
        <w:t>TiM</w:t>
      </w:r>
      <w:proofErr w:type="gramEnd"/>
      <w:r w:rsidRPr="00DD16A3">
        <w:rPr>
          <w:szCs w:val="24"/>
        </w:rPr>
        <w:t xml:space="preserve"> </w:t>
      </w:r>
      <w:r w:rsidRPr="00DD16A3">
        <w:rPr>
          <w:rFonts w:cs="Arial"/>
          <w:color w:val="000000"/>
        </w:rPr>
        <w:t xml:space="preserve"> hat generell die Realisierung einer gemeinsamen Presseanwendung der Rundfunkanstalten im Media Data Hub (</w:t>
      </w:r>
      <w:r w:rsidRPr="00DD16A3">
        <w:rPr>
          <w:rFonts w:cs="Arial"/>
          <w:b/>
          <w:bCs/>
          <w:color w:val="000000"/>
        </w:rPr>
        <w:t>MDH</w:t>
      </w:r>
      <w:r w:rsidRPr="00DD16A3">
        <w:rPr>
          <w:rFonts w:cs="Arial"/>
          <w:color w:val="000000"/>
        </w:rPr>
        <w:t xml:space="preserve">) zum Ziel. </w:t>
      </w:r>
      <w:r w:rsidRPr="00DD16A3">
        <w:rPr>
          <w:rFonts w:cs="Arial"/>
          <w:color w:val="000000"/>
          <w:highlight w:val="yellow"/>
        </w:rPr>
        <w:br/>
      </w:r>
      <w:r w:rsidRPr="00DD16A3">
        <w:rPr>
          <w:szCs w:val="24"/>
        </w:rPr>
        <w:t>Im Rahmen dieser Arbeit wird ein Proof of concept (</w:t>
      </w:r>
      <w:r w:rsidRPr="00DD16A3">
        <w:rPr>
          <w:b/>
          <w:bCs/>
          <w:szCs w:val="24"/>
        </w:rPr>
        <w:t>PoC</w:t>
      </w:r>
      <w:r w:rsidRPr="00DD16A3">
        <w:rPr>
          <w:szCs w:val="24"/>
        </w:rPr>
        <w:t>) erstellt, indem verschiedene in Frage kommende Technologien zur Kategorisierung von Textdaten getestet werden. Als Trainingsmaterial dienen Presseartikel aus dem PAN-Datenbankbestand der Jahre 2013-2021. Die Modellanforderungen sind nicht spezifiziert, da beim Einsatz von KI bzw. Machine Learning in den seltensten Fällen hun</w:t>
      </w:r>
      <w:r w:rsidRPr="00DD16A3">
        <w:rPr>
          <w:szCs w:val="24"/>
        </w:rPr>
        <w:softHyphen/>
        <w:t>dert</w:t>
      </w:r>
      <w:r w:rsidRPr="00DD16A3">
        <w:rPr>
          <w:szCs w:val="24"/>
        </w:rPr>
        <w:softHyphen/>
        <w:t>pro</w:t>
      </w:r>
      <w:r w:rsidRPr="00DD16A3">
        <w:rPr>
          <w:szCs w:val="24"/>
        </w:rPr>
        <w:softHyphen/>
        <w:t>zen</w:t>
      </w:r>
      <w:r w:rsidRPr="00DD16A3">
        <w:rPr>
          <w:szCs w:val="24"/>
        </w:rPr>
        <w:softHyphen/>
        <w:t xml:space="preserve">tige Genauigkeit erreicht werden kann. </w:t>
      </w:r>
      <w:r w:rsidRPr="00DD16A3">
        <w:rPr>
          <w:rFonts w:cs="Arial"/>
          <w:color w:val="000000"/>
        </w:rPr>
        <w:t xml:space="preserve">Welche Merkmale pro Gattung für eine automatisierte Erkennung genutzt werden können ist dabei schwierig vorab zu definieren, da eindeutige und trennscharfe Kriterien für einen algorithmischen Ansatz nicht in jedem Fall identifiziert werden können. Auch für Dokumentar*innen ist die Zuordnung in der Praxis schwierig. Da die Selektierung von geeigneten, im Text vorhandenen Merkmalen für alle Gattungen aufwändig ist und damit nicht garantiert ist, dass die trainierten Klassifikatoren anschließend funktionieren, wird grundsätzlich darauf verzichtet. Eine Fragestellung, die </w:t>
      </w:r>
      <w:r w:rsidRPr="00DD16A3">
        <w:rPr>
          <w:szCs w:val="24"/>
        </w:rPr>
        <w:t xml:space="preserve">der PoC am Ende der Testphase beantworten soll, ist, inwieweit die „rohen“ Pressetexte ohne die Auswahl von bestimmten textlichen Merkmalen als Grundlage ausreichen, um die Gattung zu bestimmen. </w:t>
      </w:r>
      <w:r w:rsidR="004B65F1" w:rsidRPr="00DD16A3">
        <w:rPr>
          <w:szCs w:val="24"/>
        </w:rPr>
        <w:br/>
      </w:r>
      <w:r w:rsidRPr="00DD16A3">
        <w:rPr>
          <w:rFonts w:cs="Arial"/>
          <w:color w:val="000000"/>
        </w:rPr>
        <w:t>Teilaspekte im Klassifikationsprozess,</w:t>
      </w:r>
      <w:r w:rsidRPr="00DD16A3">
        <w:rPr>
          <w:szCs w:val="24"/>
        </w:rPr>
        <w:t xml:space="preserve"> die einfach beeinflusst werden können, ist unter anderem der Einfluss verschiedener </w:t>
      </w:r>
      <w:r w:rsidRPr="00DD16A3">
        <w:rPr>
          <w:b/>
          <w:szCs w:val="24"/>
        </w:rPr>
        <w:t>Preprocessing-</w:t>
      </w:r>
      <w:r w:rsidRPr="00DD16A3">
        <w:rPr>
          <w:szCs w:val="24"/>
        </w:rPr>
        <w:t xml:space="preserve">Schritte, wie das </w:t>
      </w:r>
      <w:proofErr w:type="spellStart"/>
      <w:r w:rsidRPr="00DD16A3">
        <w:rPr>
          <w:b/>
          <w:szCs w:val="24"/>
        </w:rPr>
        <w:t>Stemming</w:t>
      </w:r>
      <w:proofErr w:type="spellEnd"/>
      <w:r w:rsidRPr="00DD16A3">
        <w:rPr>
          <w:b/>
          <w:szCs w:val="24"/>
        </w:rPr>
        <w:t xml:space="preserve"> </w:t>
      </w:r>
      <w:r w:rsidRPr="00DD16A3">
        <w:rPr>
          <w:szCs w:val="24"/>
        </w:rPr>
        <w:t xml:space="preserve">oder die </w:t>
      </w:r>
      <w:r w:rsidRPr="00DD16A3">
        <w:rPr>
          <w:b/>
          <w:szCs w:val="24"/>
        </w:rPr>
        <w:t>Lemmatisierung</w:t>
      </w:r>
      <w:r w:rsidRPr="00DD16A3">
        <w:rPr>
          <w:szCs w:val="24"/>
        </w:rPr>
        <w:t xml:space="preserve">. Außerdem werden verschiedene Vektorisierungsmethoden geprüft. Dazu zählen ein einfacher </w:t>
      </w:r>
      <w:r w:rsidRPr="00DD16A3">
        <w:rPr>
          <w:b/>
          <w:szCs w:val="24"/>
        </w:rPr>
        <w:t>Count-</w:t>
      </w:r>
      <w:proofErr w:type="spellStart"/>
      <w:r w:rsidRPr="00DD16A3">
        <w:rPr>
          <w:b/>
          <w:szCs w:val="24"/>
        </w:rPr>
        <w:t>Vectorizer</w:t>
      </w:r>
      <w:proofErr w:type="spellEnd"/>
      <w:r w:rsidRPr="00DD16A3">
        <w:rPr>
          <w:szCs w:val="24"/>
        </w:rPr>
        <w:t xml:space="preserve">, sowie eine </w:t>
      </w:r>
      <w:r w:rsidRPr="00DD16A3">
        <w:rPr>
          <w:b/>
          <w:szCs w:val="24"/>
        </w:rPr>
        <w:t xml:space="preserve">binäre </w:t>
      </w:r>
      <w:proofErr w:type="spellStart"/>
      <w:r w:rsidRPr="00DD16A3">
        <w:rPr>
          <w:szCs w:val="24"/>
        </w:rPr>
        <w:t>Vektorisierungsmethode</w:t>
      </w:r>
      <w:proofErr w:type="spellEnd"/>
      <w:r w:rsidRPr="00DD16A3">
        <w:rPr>
          <w:szCs w:val="24"/>
        </w:rPr>
        <w:t xml:space="preserve"> (</w:t>
      </w:r>
      <w:proofErr w:type="spellStart"/>
      <w:r w:rsidRPr="00DD16A3">
        <w:rPr>
          <w:b/>
          <w:szCs w:val="24"/>
        </w:rPr>
        <w:t>One-hot</w:t>
      </w:r>
      <w:proofErr w:type="spellEnd"/>
      <w:r w:rsidRPr="00DD16A3">
        <w:rPr>
          <w:szCs w:val="24"/>
        </w:rPr>
        <w:t xml:space="preserve">) und die häufig verwendete </w:t>
      </w:r>
      <w:r w:rsidRPr="00DD16A3">
        <w:rPr>
          <w:b/>
          <w:szCs w:val="24"/>
        </w:rPr>
        <w:t>TF:IDF</w:t>
      </w:r>
      <w:r w:rsidRPr="00DD16A3">
        <w:rPr>
          <w:b/>
          <w:szCs w:val="24"/>
        </w:rPr>
        <w:noBreakHyphen/>
      </w:r>
      <w:r w:rsidRPr="00DD16A3">
        <w:rPr>
          <w:szCs w:val="24"/>
        </w:rPr>
        <w:t xml:space="preserve">Vektorisierung. </w:t>
      </w:r>
      <w:r w:rsidRPr="00DD16A3">
        <w:rPr>
          <w:rFonts w:cs="Arial"/>
          <w:color w:val="000000"/>
        </w:rPr>
        <w:t xml:space="preserve">Bei der Auswahl des Klassifikationsalgorithmus werden drei Modelle aus dem Bereich des überwachten maschinellen Lernens miteinander verglichen, </w:t>
      </w:r>
      <w:r w:rsidRPr="00DD16A3">
        <w:rPr>
          <w:szCs w:val="24"/>
        </w:rPr>
        <w:t>da die Untersuchung von allen Algorithmen, die zur Textklassifikation in Fragen kommen, den Rahmen dieser Arbeit sprengen würde</w:t>
      </w:r>
      <w:r w:rsidRPr="00DD16A3">
        <w:rPr>
          <w:rFonts w:cs="Arial"/>
          <w:color w:val="000000"/>
        </w:rPr>
        <w:t>.</w:t>
      </w:r>
      <w:r w:rsidRPr="00DD16A3">
        <w:rPr>
          <w:szCs w:val="24"/>
        </w:rPr>
        <w:t xml:space="preserve"> Diese werden häufig als B</w:t>
      </w:r>
      <w:r w:rsidRPr="00DD16A3">
        <w:rPr>
          <w:b/>
          <w:bCs/>
          <w:szCs w:val="24"/>
        </w:rPr>
        <w:t>aseline</w:t>
      </w:r>
      <w:r w:rsidRPr="00DD16A3">
        <w:rPr>
          <w:szCs w:val="24"/>
        </w:rPr>
        <w:t xml:space="preserve">-Modelle bezeichnet, weil sie entweder sehr simpel sind oder viel Potenzial besitzen, ohne große Rechenaufwände zu benötigen. Zu diesen zählen der </w:t>
      </w:r>
      <w:r w:rsidRPr="00DD16A3">
        <w:rPr>
          <w:b/>
          <w:bCs/>
          <w:szCs w:val="24"/>
        </w:rPr>
        <w:t>Naive Bayes</w:t>
      </w:r>
      <w:r w:rsidRPr="00DD16A3">
        <w:rPr>
          <w:szCs w:val="24"/>
        </w:rPr>
        <w:t xml:space="preserve">, die </w:t>
      </w:r>
      <w:r w:rsidRPr="00DD16A3">
        <w:rPr>
          <w:b/>
          <w:bCs/>
          <w:szCs w:val="24"/>
        </w:rPr>
        <w:t>Logistische Regression</w:t>
      </w:r>
      <w:r w:rsidRPr="00DD16A3">
        <w:rPr>
          <w:szCs w:val="24"/>
        </w:rPr>
        <w:t xml:space="preserve"> und die </w:t>
      </w:r>
      <w:r w:rsidRPr="00DD16A3">
        <w:rPr>
          <w:b/>
          <w:bCs/>
          <w:szCs w:val="24"/>
        </w:rPr>
        <w:t>Support Vektor Maschinen</w:t>
      </w:r>
      <w:r w:rsidRPr="00DD16A3">
        <w:rPr>
          <w:szCs w:val="24"/>
        </w:rPr>
        <w:t xml:space="preserve"> (SVM). Wegen seiner „naiven“ Annahme wird der Naive Bayes Algorithmus in der Literatur als simpel bezeichnet. Die Logistische </w:t>
      </w:r>
      <w:r w:rsidRPr="00DD16A3">
        <w:rPr>
          <w:szCs w:val="24"/>
        </w:rPr>
        <w:lastRenderedPageBreak/>
        <w:t>Regression und die Support Vektor Maschinen erreichen allgemein gute Ergebnisse. In der Theorie wird auch ein nicht überwachtes Modell vorgestellt, dass aber aus praktischen Gründen nicht mehr angewendet werden konnte.</w:t>
      </w:r>
      <w:r w:rsidRPr="00DD16A3">
        <w:rPr>
          <w:rStyle w:val="Funotenzeichen"/>
          <w:szCs w:val="24"/>
        </w:rPr>
        <w:footnoteReference w:id="3"/>
      </w:r>
    </w:p>
    <w:p w14:paraId="64EB01F5" w14:textId="301EBDDA" w:rsidR="001016C7" w:rsidRPr="00DD16A3" w:rsidRDefault="0096581A" w:rsidP="0096581A">
      <w:pPr>
        <w:rPr>
          <w:szCs w:val="24"/>
        </w:rPr>
      </w:pPr>
      <w:r w:rsidRPr="00DD16A3">
        <w:rPr>
          <w:szCs w:val="24"/>
        </w:rPr>
        <w:t>In Untersuchungen, die sich mit dem Vergleich verschiedener Algorithmen beschäftigen, mangelt es in vielen Fällen an einer tieferen Betrachtung der Funktionsweise. Es werden häufig lediglich die Ergebnisse der verschiedenen Algorithmen präsentiert. Währenddessen gibt es unzählige Anleitungen und Tutorials, die die praktische Anwendung nur bei „Spielzeugdaten“ veranschaulichen. Sie werden oft so bezeichnet, weile sie nur für einen bestimmten Einsatz optimiert sind. Diese Arbeit verbindet die ausführliche Herleitung und Erklärung der verschiedenen Prozesse, zeigt welche Aspekte bei der Klassifikation beachtet werden müssen und arbeitet dabei mit echten Datensätzen. Die genaue Beschreibung ist dabei essenziell für die Erstellung des PoCs, damit nicht nur die Entwickler*innen die Funktionsweise verstehen, sondern auch Dokumentar*innen diese nachvollziehen können.</w:t>
      </w:r>
      <w:r w:rsidR="001016C7" w:rsidRPr="00DD16A3">
        <w:rPr>
          <w:szCs w:val="24"/>
        </w:rPr>
        <w:br/>
        <w:t xml:space="preserve">Die folgende Arbeit strukturiert sich in </w:t>
      </w:r>
      <w:r w:rsidR="001016C7" w:rsidRPr="00DD16A3">
        <w:rPr>
          <w:szCs w:val="24"/>
          <w:highlight w:val="yellow"/>
        </w:rPr>
        <w:t>XY Kapitel</w:t>
      </w:r>
      <w:r w:rsidR="001016C7" w:rsidRPr="00DD16A3">
        <w:rPr>
          <w:szCs w:val="24"/>
        </w:rPr>
        <w:t xml:space="preserve">. In </w:t>
      </w:r>
      <w:r w:rsidR="001016C7" w:rsidRPr="00DD16A3">
        <w:rPr>
          <w:szCs w:val="24"/>
          <w:highlight w:val="yellow"/>
        </w:rPr>
        <w:t>Kapitel 2</w:t>
      </w:r>
      <w:r w:rsidR="001016C7" w:rsidRPr="00DD16A3">
        <w:rPr>
          <w:szCs w:val="24"/>
        </w:rPr>
        <w:t xml:space="preserve"> wird die Arbeit in den Projektkontext eingeordnet</w:t>
      </w:r>
      <w:r w:rsidR="0011087C" w:rsidRPr="00DD16A3">
        <w:rPr>
          <w:szCs w:val="24"/>
        </w:rPr>
        <w:t xml:space="preserve">, die Stakeholder analysiert und die SWOT-Analyse </w:t>
      </w:r>
      <w:proofErr w:type="gramStart"/>
      <w:r w:rsidR="0011087C" w:rsidRPr="00DD16A3">
        <w:rPr>
          <w:szCs w:val="24"/>
        </w:rPr>
        <w:t>beschrieben.</w:t>
      </w:r>
      <w:r w:rsidR="001016C7" w:rsidRPr="00DD16A3">
        <w:rPr>
          <w:szCs w:val="24"/>
        </w:rPr>
        <w:t>.</w:t>
      </w:r>
      <w:proofErr w:type="gramEnd"/>
      <w:r w:rsidR="001016C7" w:rsidRPr="00DD16A3">
        <w:rPr>
          <w:szCs w:val="24"/>
        </w:rPr>
        <w:t xml:space="preserve"> Anschließend werden in </w:t>
      </w:r>
      <w:r w:rsidR="001016C7" w:rsidRPr="00DD16A3">
        <w:rPr>
          <w:szCs w:val="24"/>
          <w:highlight w:val="yellow"/>
        </w:rPr>
        <w:t>Kapitel 3</w:t>
      </w:r>
      <w:r w:rsidR="001016C7" w:rsidRPr="00DD16A3">
        <w:rPr>
          <w:szCs w:val="24"/>
        </w:rPr>
        <w:t xml:space="preserve"> die grundlegenden </w:t>
      </w:r>
      <w:r w:rsidR="00FC342A" w:rsidRPr="00DD16A3">
        <w:rPr>
          <w:szCs w:val="24"/>
        </w:rPr>
        <w:t xml:space="preserve">Begriffe und Techniken der </w:t>
      </w:r>
      <w:r w:rsidR="001016C7" w:rsidRPr="00DD16A3">
        <w:rPr>
          <w:szCs w:val="24"/>
        </w:rPr>
        <w:t xml:space="preserve">Textklassifikation </w:t>
      </w:r>
      <w:r w:rsidR="00FC342A" w:rsidRPr="00DD16A3">
        <w:rPr>
          <w:szCs w:val="24"/>
        </w:rPr>
        <w:t xml:space="preserve">näher beschrieben und erläutert. Anschließend wird die Datengrundlage in </w:t>
      </w:r>
      <w:r w:rsidR="00FC342A" w:rsidRPr="00DD16A3">
        <w:rPr>
          <w:szCs w:val="24"/>
          <w:highlight w:val="yellow"/>
        </w:rPr>
        <w:t>Kapitel 4</w:t>
      </w:r>
      <w:r w:rsidR="00FC342A" w:rsidRPr="00DD16A3">
        <w:rPr>
          <w:szCs w:val="24"/>
        </w:rPr>
        <w:t xml:space="preserve"> vorgestellt, bevor in </w:t>
      </w:r>
      <w:r w:rsidR="00FC342A" w:rsidRPr="00DD16A3">
        <w:rPr>
          <w:szCs w:val="24"/>
          <w:highlight w:val="yellow"/>
        </w:rPr>
        <w:t>Kapitel 5</w:t>
      </w:r>
      <w:r w:rsidR="00FC342A" w:rsidRPr="00DD16A3">
        <w:rPr>
          <w:szCs w:val="24"/>
        </w:rPr>
        <w:t xml:space="preserve"> die Methodik und </w:t>
      </w:r>
      <w:r w:rsidR="00FC342A" w:rsidRPr="00DD16A3">
        <w:rPr>
          <w:szCs w:val="24"/>
          <w:highlight w:val="yellow"/>
        </w:rPr>
        <w:t>Kapitel 6</w:t>
      </w:r>
      <w:r w:rsidR="00FC342A" w:rsidRPr="00DD16A3">
        <w:rPr>
          <w:szCs w:val="24"/>
        </w:rPr>
        <w:t xml:space="preserve"> die Ergebnisse präsentiert werden. </w:t>
      </w:r>
      <w:r w:rsidR="00AF2CA4" w:rsidRPr="00DD16A3">
        <w:rPr>
          <w:szCs w:val="24"/>
        </w:rPr>
        <w:t xml:space="preserve">Im Schlussteil in </w:t>
      </w:r>
      <w:r w:rsidR="00AF2CA4" w:rsidRPr="00DD16A3">
        <w:rPr>
          <w:szCs w:val="24"/>
          <w:highlight w:val="yellow"/>
        </w:rPr>
        <w:t>Kapitel 7</w:t>
      </w:r>
      <w:r w:rsidR="00AF2CA4" w:rsidRPr="00DD16A3">
        <w:rPr>
          <w:szCs w:val="24"/>
        </w:rPr>
        <w:t xml:space="preserve"> werden dann die Best Practices und die </w:t>
      </w:r>
      <w:proofErr w:type="spellStart"/>
      <w:r w:rsidR="00AF2CA4" w:rsidRPr="00DD16A3">
        <w:rPr>
          <w:szCs w:val="24"/>
        </w:rPr>
        <w:t>Lessons</w:t>
      </w:r>
      <w:proofErr w:type="spellEnd"/>
      <w:r w:rsidR="00AF2CA4" w:rsidRPr="00DD16A3">
        <w:rPr>
          <w:szCs w:val="24"/>
        </w:rPr>
        <w:t xml:space="preserve"> </w:t>
      </w:r>
      <w:proofErr w:type="spellStart"/>
      <w:r w:rsidR="00AF2CA4" w:rsidRPr="00DD16A3">
        <w:rPr>
          <w:szCs w:val="24"/>
        </w:rPr>
        <w:t>learned</w:t>
      </w:r>
      <w:proofErr w:type="spellEnd"/>
      <w:r w:rsidR="00AF2CA4" w:rsidRPr="00DD16A3">
        <w:rPr>
          <w:szCs w:val="24"/>
        </w:rPr>
        <w:t xml:space="preserve"> </w:t>
      </w:r>
      <w:r w:rsidR="004570EA" w:rsidRPr="00DD16A3">
        <w:rPr>
          <w:szCs w:val="24"/>
        </w:rPr>
        <w:t>diskutiert.</w:t>
      </w:r>
    </w:p>
    <w:p w14:paraId="72ABB539" w14:textId="0FA28FE7" w:rsidR="001016C7" w:rsidRPr="00DD16A3" w:rsidRDefault="001016C7" w:rsidP="0096581A">
      <w:pPr>
        <w:rPr>
          <w:szCs w:val="24"/>
        </w:rPr>
      </w:pPr>
      <w:r w:rsidRPr="00DD16A3">
        <w:rPr>
          <w:szCs w:val="24"/>
        </w:rPr>
        <w:br w:type="page"/>
      </w:r>
    </w:p>
    <w:p w14:paraId="06DBA903" w14:textId="358A7C13" w:rsidR="005E2BCD" w:rsidRPr="00DD16A3" w:rsidRDefault="005E2BCD" w:rsidP="00F162E1">
      <w:pPr>
        <w:pStyle w:val="berschrift1"/>
      </w:pPr>
      <w:r w:rsidRPr="00DD16A3">
        <w:lastRenderedPageBreak/>
        <w:t>Projektbeschreibung und Einordnung</w:t>
      </w:r>
      <w:bookmarkEnd w:id="10"/>
    </w:p>
    <w:p w14:paraId="6D1AE562" w14:textId="2C205BD3" w:rsidR="009B2AB7" w:rsidRDefault="000E7209" w:rsidP="00320AB5">
      <w:pPr>
        <w:rPr>
          <w:rStyle w:val="docdata"/>
          <w:rFonts w:ascii="RBB Interstate Light" w:hAnsi="RBB Interstate Light"/>
          <w:color w:val="4F81BD"/>
        </w:rPr>
      </w:pPr>
      <w:r>
        <w:rPr>
          <w:b/>
          <w:bCs/>
        </w:rPr>
        <w:t>„</w:t>
      </w:r>
      <w:r>
        <w:rPr>
          <w:rStyle w:val="docdata"/>
          <w:rFonts w:ascii="RBB Interstate Light" w:hAnsi="RBB Interstate Light"/>
          <w:color w:val="4F81BD"/>
        </w:rPr>
        <w:t xml:space="preserve">Wir halten daran fest, ab 01.2023 eine funktionsfähige, komfortable und umfassende Presserecherche in MDH:CS (=Media Data </w:t>
      </w:r>
      <w:proofErr w:type="spellStart"/>
      <w:r>
        <w:rPr>
          <w:rStyle w:val="docdata"/>
          <w:rFonts w:ascii="RBB Interstate Light" w:hAnsi="RBB Interstate Light"/>
          <w:color w:val="4F81BD"/>
        </w:rPr>
        <w:t>Hub:Crossmediale</w:t>
      </w:r>
      <w:proofErr w:type="spellEnd"/>
      <w:r>
        <w:rPr>
          <w:rStyle w:val="docdata"/>
          <w:rFonts w:ascii="RBB Interstate Light" w:hAnsi="RBB Interstate Light"/>
          <w:color w:val="4F81BD"/>
        </w:rPr>
        <w:t xml:space="preserve"> Suche) anbieten zu können.</w:t>
      </w:r>
      <w:r>
        <w:rPr>
          <w:rStyle w:val="docdata"/>
          <w:rFonts w:ascii="RBB Interstate Light" w:hAnsi="RBB Interstate Light"/>
          <w:color w:val="4F81BD"/>
        </w:rPr>
        <w:t>“</w:t>
      </w:r>
    </w:p>
    <w:p w14:paraId="4192D461" w14:textId="77777777" w:rsidR="000E7209" w:rsidRDefault="000E7209" w:rsidP="000E7209">
      <w:pPr>
        <w:pStyle w:val="1628"/>
        <w:spacing w:before="0" w:beforeAutospacing="0" w:after="200" w:afterAutospacing="0"/>
      </w:pPr>
      <w:r>
        <w:rPr>
          <w:rFonts w:ascii="RBB Interstate Light" w:hAnsi="RBB Interstate Light"/>
          <w:color w:val="000000"/>
          <w:sz w:val="22"/>
          <w:szCs w:val="22"/>
        </w:rPr>
        <w:t>Welchen Umfang wird das recherchierbare Pressespektrum haben? </w:t>
      </w:r>
      <w:r>
        <w:rPr>
          <w:rFonts w:ascii="RBB Interstate Light" w:hAnsi="RBB Interstate Light"/>
          <w:color w:val="4F81BD"/>
          <w:sz w:val="22"/>
          <w:szCs w:val="22"/>
        </w:rPr>
        <w:t xml:space="preserve">Alle Quellen bzw. Artikel aus der </w:t>
      </w:r>
      <w:proofErr w:type="spellStart"/>
      <w:r>
        <w:rPr>
          <w:rFonts w:ascii="RBB Interstate Light" w:hAnsi="RBB Interstate Light"/>
          <w:color w:val="4F81BD"/>
          <w:sz w:val="22"/>
          <w:szCs w:val="22"/>
        </w:rPr>
        <w:t>PANTextDB</w:t>
      </w:r>
      <w:proofErr w:type="spellEnd"/>
      <w:r>
        <w:rPr>
          <w:rFonts w:ascii="RBB Interstate Light" w:hAnsi="RBB Interstate Light"/>
          <w:color w:val="4F81BD"/>
          <w:sz w:val="22"/>
          <w:szCs w:val="22"/>
        </w:rPr>
        <w:t xml:space="preserve"> für die Zugriffsrechte vorhanden sind (bisher keine Änderung im Quellenspektrum; NDR ist Lead-</w:t>
      </w:r>
      <w:proofErr w:type="spellStart"/>
      <w:r>
        <w:rPr>
          <w:rFonts w:ascii="RBB Interstate Light" w:hAnsi="RBB Interstate Light"/>
          <w:color w:val="4F81BD"/>
          <w:sz w:val="22"/>
          <w:szCs w:val="22"/>
        </w:rPr>
        <w:t>Buyer</w:t>
      </w:r>
      <w:proofErr w:type="spellEnd"/>
      <w:r>
        <w:rPr>
          <w:rFonts w:ascii="RBB Interstate Light" w:hAnsi="RBB Interstate Light"/>
          <w:color w:val="4F81BD"/>
          <w:sz w:val="22"/>
          <w:szCs w:val="22"/>
        </w:rPr>
        <w:t xml:space="preserve">) </w:t>
      </w:r>
    </w:p>
    <w:p w14:paraId="706F67F2" w14:textId="77777777" w:rsidR="000E7209" w:rsidRDefault="000E7209" w:rsidP="00320AB5">
      <w:pPr>
        <w:rPr>
          <w:b/>
          <w:bCs/>
        </w:rPr>
      </w:pPr>
    </w:p>
    <w:p w14:paraId="3C380343" w14:textId="4A52E406" w:rsidR="009B2AB7" w:rsidRPr="009B2AB7" w:rsidRDefault="009B2AB7" w:rsidP="00320AB5">
      <w:r w:rsidRPr="009B2AB7">
        <w:t xml:space="preserve">Der Funktionsumfang von </w:t>
      </w:r>
      <w:proofErr w:type="spellStart"/>
      <w:r w:rsidRPr="009B2AB7">
        <w:t>MDH:Presse</w:t>
      </w:r>
      <w:proofErr w:type="spellEnd"/>
      <w:r w:rsidRPr="009B2AB7">
        <w:t xml:space="preserve"> trägt dem Umstand</w:t>
      </w:r>
      <w:r w:rsidRPr="009B2AB7">
        <w:br/>
        <w:t>Rechnung, dass vermutlich in Zukunft nur noch geringe</w:t>
      </w:r>
      <w:r w:rsidRPr="009B2AB7">
        <w:br/>
        <w:t>Aufwände in eine nur rudimentäre intellektuelle</w:t>
      </w:r>
      <w:r w:rsidRPr="009B2AB7">
        <w:br/>
        <w:t>Anreicherung mit Metadaten investiert werden.</w:t>
      </w:r>
    </w:p>
    <w:p w14:paraId="2B63E466" w14:textId="2C726922" w:rsidR="009B2AB7" w:rsidRPr="009B2AB7" w:rsidRDefault="009B2AB7" w:rsidP="00320AB5">
      <w:r w:rsidRPr="009B2AB7">
        <w:t>Was ist Pressedokumentation:</w:t>
      </w:r>
    </w:p>
    <w:p w14:paraId="69DB948A" w14:textId="77777777" w:rsidR="009B2AB7" w:rsidRPr="009B2AB7" w:rsidRDefault="009B2AB7" w:rsidP="00320AB5">
      <w:pPr>
        <w:rPr>
          <w:b/>
          <w:bCs/>
          <w:sz w:val="30"/>
          <w:szCs w:val="30"/>
        </w:rPr>
      </w:pPr>
      <w:r w:rsidRPr="009B2AB7">
        <w:rPr>
          <w:b/>
          <w:bCs/>
          <w:sz w:val="30"/>
          <w:szCs w:val="30"/>
        </w:rPr>
        <w:t xml:space="preserve">1. </w:t>
      </w:r>
      <w:r w:rsidRPr="009B2AB7">
        <w:rPr>
          <w:b/>
          <w:bCs/>
          <w:sz w:val="30"/>
          <w:szCs w:val="30"/>
        </w:rPr>
        <w:t>Bereitstellung von Zeitungsartikeln</w:t>
      </w:r>
    </w:p>
    <w:p w14:paraId="04883CEF" w14:textId="5BF65E0F" w:rsidR="009B2AB7" w:rsidRDefault="009B2AB7" w:rsidP="00320AB5">
      <w:r>
        <w:t>Alle Artikel werden über das IVZ zugeliefert, können aber verschiedene Quellen haben.</w:t>
      </w:r>
    </w:p>
    <w:p w14:paraId="1583431D" w14:textId="5D6640EC" w:rsidR="009B2AB7" w:rsidRDefault="009B2AB7" w:rsidP="009B2AB7">
      <w:pPr>
        <w:pStyle w:val="Listenabsatz"/>
        <w:numPr>
          <w:ilvl w:val="0"/>
          <w:numId w:val="46"/>
        </w:numPr>
      </w:pPr>
      <w:r>
        <w:t>Inhouse Abos (= Bereitstellung über die Verlage bzw. deren Dienstleister)</w:t>
      </w:r>
    </w:p>
    <w:p w14:paraId="36D58476" w14:textId="739987EE" w:rsidR="009B2AB7" w:rsidRDefault="009B2AB7" w:rsidP="009B2AB7">
      <w:pPr>
        <w:pStyle w:val="Listenabsatz"/>
        <w:numPr>
          <w:ilvl w:val="0"/>
          <w:numId w:val="46"/>
        </w:numPr>
      </w:pPr>
      <w:r>
        <w:t>Clipping-Stationen (= einzelne „ausgeschnittene“ Artikel aus ePaper oder Papierquellen</w:t>
      </w:r>
      <w:r w:rsidR="00934D3E">
        <w:t>)</w:t>
      </w:r>
    </w:p>
    <w:p w14:paraId="6400BD87" w14:textId="3C68DA32" w:rsidR="00934D3E" w:rsidRDefault="00934D3E" w:rsidP="009B2AB7">
      <w:pPr>
        <w:pStyle w:val="Listenabsatz"/>
        <w:numPr>
          <w:ilvl w:val="0"/>
          <w:numId w:val="46"/>
        </w:numPr>
      </w:pPr>
      <w:r>
        <w:t>PMG (= heruntergeladenes Artikelpaket nach Auswahl bei PMG)</w:t>
      </w:r>
    </w:p>
    <w:p w14:paraId="038C6274" w14:textId="77777777" w:rsidR="00934D3E" w:rsidRDefault="00934D3E" w:rsidP="00320AB5">
      <w:r>
        <w:t xml:space="preserve">Die </w:t>
      </w:r>
      <w:proofErr w:type="spellStart"/>
      <w:r>
        <w:t>Ingest</w:t>
      </w:r>
      <w:proofErr w:type="spellEnd"/>
      <w:r>
        <w:t xml:space="preserve">-Komponente „ARD Presse </w:t>
      </w:r>
      <w:proofErr w:type="spellStart"/>
      <w:r>
        <w:t>Convert</w:t>
      </w:r>
      <w:proofErr w:type="spellEnd"/>
      <w:r>
        <w:t xml:space="preserve">“ konvertiert die Datenlieferungen in TiM-XML und liefert die Artikel an </w:t>
      </w:r>
      <w:proofErr w:type="spellStart"/>
      <w:r>
        <w:t>MDH:Presse</w:t>
      </w:r>
      <w:proofErr w:type="spellEnd"/>
      <w:r>
        <w:t>. Zu diesem Zeitpunkt enthalten die Artikel lediglich Daten, die aus ihren Quellsystemen übernommen werden konnten.</w:t>
      </w:r>
    </w:p>
    <w:p w14:paraId="0F33EC1C" w14:textId="77777777" w:rsidR="00934D3E" w:rsidRDefault="00934D3E" w:rsidP="00320AB5">
      <w:r>
        <w:t>Manuelle Vergabe weiterer Metadaten optional.</w:t>
      </w:r>
    </w:p>
    <w:p w14:paraId="00B2CD2F" w14:textId="250BD476" w:rsidR="009B2AB7" w:rsidRPr="00934D3E" w:rsidRDefault="00934D3E" w:rsidP="00320AB5">
      <w:r>
        <w:t xml:space="preserve">Von </w:t>
      </w:r>
      <w:proofErr w:type="spellStart"/>
      <w:r>
        <w:t>MDH:Presse</w:t>
      </w:r>
      <w:proofErr w:type="spellEnd"/>
      <w:r>
        <w:t xml:space="preserve"> aus werden die Datensätze mit zugehörigen Artikel-PDFs in die </w:t>
      </w:r>
      <w:proofErr w:type="spellStart"/>
      <w:r>
        <w:t>MDH:Umgebung</w:t>
      </w:r>
      <w:proofErr w:type="spellEnd"/>
      <w:r>
        <w:t xml:space="preserve"> weitergegeben. Dort werden sie durch Textmining Services der </w:t>
      </w:r>
      <w:proofErr w:type="spellStart"/>
      <w:r>
        <w:t>MDH:Mining</w:t>
      </w:r>
      <w:proofErr w:type="spellEnd"/>
      <w:r>
        <w:t xml:space="preserve"> analysiert, mit Daten angereichert und an die Suchüberfläche MDH:CS weitergegeben. Die Mining Daten werden nicht an </w:t>
      </w:r>
      <w:proofErr w:type="spellStart"/>
      <w:r>
        <w:t>MDH:Presse</w:t>
      </w:r>
      <w:proofErr w:type="spellEnd"/>
      <w:r>
        <w:t xml:space="preserve"> zurückgegeben.</w:t>
      </w:r>
      <w:r w:rsidR="009B2AB7">
        <w:br/>
      </w:r>
      <w:r w:rsidR="009B2AB7" w:rsidRPr="009B2AB7">
        <w:rPr>
          <w:b/>
          <w:bCs/>
          <w:sz w:val="28"/>
          <w:szCs w:val="28"/>
        </w:rPr>
        <w:t xml:space="preserve">2. </w:t>
      </w:r>
      <w:r w:rsidR="009B2AB7" w:rsidRPr="009B2AB7">
        <w:rPr>
          <w:b/>
          <w:bCs/>
          <w:sz w:val="30"/>
          <w:szCs w:val="30"/>
        </w:rPr>
        <w:t>Lektorat</w:t>
      </w:r>
    </w:p>
    <w:p w14:paraId="02319A41" w14:textId="77777777" w:rsidR="00934D3E" w:rsidRDefault="00934D3E" w:rsidP="00320AB5">
      <w:pPr>
        <w:rPr>
          <w:b/>
          <w:bCs/>
          <w:sz w:val="30"/>
          <w:szCs w:val="30"/>
        </w:rPr>
      </w:pPr>
      <w:r w:rsidRPr="00934D3E">
        <w:t>Keine Pools mehr. Manche Quellen mit vertragsrechtliche zeitliche oder Mengenbefristung</w:t>
      </w:r>
      <w:r w:rsidR="009B2AB7" w:rsidRPr="009B2AB7">
        <w:rPr>
          <w:b/>
          <w:bCs/>
        </w:rPr>
        <w:br/>
      </w:r>
      <w:r w:rsidR="009B2AB7" w:rsidRPr="009B2AB7">
        <w:rPr>
          <w:b/>
          <w:bCs/>
          <w:sz w:val="28"/>
          <w:szCs w:val="28"/>
        </w:rPr>
        <w:t xml:space="preserve">3. </w:t>
      </w:r>
      <w:r w:rsidR="009B2AB7" w:rsidRPr="009B2AB7">
        <w:rPr>
          <w:b/>
          <w:bCs/>
          <w:sz w:val="30"/>
          <w:szCs w:val="30"/>
        </w:rPr>
        <w:t>Dokumentation / Indexat</w:t>
      </w:r>
    </w:p>
    <w:p w14:paraId="1A6D4C63" w14:textId="77777777" w:rsidR="00923EA1" w:rsidRDefault="00934D3E" w:rsidP="00320AB5">
      <w:r>
        <w:lastRenderedPageBreak/>
        <w:t xml:space="preserve">In </w:t>
      </w:r>
      <w:proofErr w:type="spellStart"/>
      <w:r>
        <w:t>MDH:Presse</w:t>
      </w:r>
      <w:proofErr w:type="spellEnd"/>
      <w:r>
        <w:t xml:space="preserve"> ist die Bearbeitung von Artikel auf verschiedenen Weisen möglich.</w:t>
      </w:r>
    </w:p>
    <w:p w14:paraId="13EF6480" w14:textId="77777777" w:rsidR="00923EA1" w:rsidRDefault="00923EA1" w:rsidP="00320AB5">
      <w:r>
        <w:t xml:space="preserve">In Trefferliste Button für </w:t>
      </w:r>
      <w:proofErr w:type="spellStart"/>
      <w:r>
        <w:t>langzeitarchivierung</w:t>
      </w:r>
      <w:proofErr w:type="spellEnd"/>
    </w:p>
    <w:p w14:paraId="3663341F" w14:textId="77777777" w:rsidR="00923EA1" w:rsidRDefault="00923EA1" w:rsidP="00320AB5">
      <w:r>
        <w:t xml:space="preserve">In der Basisbearbeitung ein </w:t>
      </w:r>
      <w:proofErr w:type="spellStart"/>
      <w:proofErr w:type="gramStart"/>
      <w:r>
        <w:t>PopUp</w:t>
      </w:r>
      <w:proofErr w:type="spellEnd"/>
      <w:proofErr w:type="gramEnd"/>
      <w:r>
        <w:t xml:space="preserve"> um die wichtigsten Metadaten zu bearbeiten.</w:t>
      </w:r>
    </w:p>
    <w:p w14:paraId="6E8C8EFF" w14:textId="77777777" w:rsidR="00923EA1" w:rsidRDefault="00923EA1" w:rsidP="00320AB5">
      <w:r>
        <w:t>In der Detailbearbeitung: Editor mit Bearbeitung aller Metadaten sowie Volltext.</w:t>
      </w:r>
    </w:p>
    <w:p w14:paraId="3C522788" w14:textId="77777777" w:rsidR="00923EA1" w:rsidRDefault="00923EA1" w:rsidP="00320AB5">
      <w:pPr>
        <w:rPr>
          <w:b/>
          <w:bCs/>
          <w:sz w:val="30"/>
          <w:szCs w:val="30"/>
        </w:rPr>
      </w:pPr>
      <w:r>
        <w:t xml:space="preserve">Die Eingabe der dokumentarischen Metadaten erfolgt in den RFAs nach Ermessen und bedarf. Alle Eingaben werden aus hinterlegten Listen der </w:t>
      </w:r>
      <w:proofErr w:type="spellStart"/>
      <w:r>
        <w:t>ARD_Normdatenabnk</w:t>
      </w:r>
      <w:proofErr w:type="spellEnd"/>
      <w:r>
        <w:t xml:space="preserve"> übernommen und sind damit NDB-Konform. In </w:t>
      </w:r>
      <w:proofErr w:type="spellStart"/>
      <w:r>
        <w:t>MDH:Presse</w:t>
      </w:r>
      <w:proofErr w:type="spellEnd"/>
      <w:r>
        <w:t xml:space="preserve"> wird keine Neuanlage von Freien Sachdeskriptoren und Entitäten </w:t>
      </w:r>
      <w:proofErr w:type="spellStart"/>
      <w:r>
        <w:t>mögich</w:t>
      </w:r>
      <w:proofErr w:type="spellEnd"/>
      <w:r>
        <w:t xml:space="preserve"> sein. Die </w:t>
      </w:r>
      <w:proofErr w:type="spellStart"/>
      <w:r>
        <w:t>MDH:Presse</w:t>
      </w:r>
      <w:proofErr w:type="spellEnd"/>
      <w:r>
        <w:t xml:space="preserve"> nutzt die </w:t>
      </w:r>
      <w:proofErr w:type="gramStart"/>
      <w:r>
        <w:t>NDB Bestände</w:t>
      </w:r>
      <w:proofErr w:type="gramEnd"/>
      <w:r>
        <w:t>. Neue müssen erst in NDB angelegt werden.</w:t>
      </w:r>
      <w:r w:rsidR="009B2AB7" w:rsidRPr="009B2AB7">
        <w:rPr>
          <w:b/>
          <w:bCs/>
        </w:rPr>
        <w:br/>
      </w:r>
      <w:r w:rsidR="009B2AB7" w:rsidRPr="009B2AB7">
        <w:rPr>
          <w:b/>
          <w:bCs/>
          <w:sz w:val="28"/>
          <w:szCs w:val="28"/>
        </w:rPr>
        <w:t xml:space="preserve">4. </w:t>
      </w:r>
      <w:r w:rsidR="009B2AB7" w:rsidRPr="009B2AB7">
        <w:rPr>
          <w:b/>
          <w:bCs/>
          <w:sz w:val="30"/>
          <w:szCs w:val="30"/>
        </w:rPr>
        <w:t>Nachgelagertes Mining in der Crossmedialen Suche</w:t>
      </w:r>
    </w:p>
    <w:p w14:paraId="3DFAEE1A" w14:textId="77777777" w:rsidR="00923EA1" w:rsidRDefault="00923EA1" w:rsidP="00320AB5">
      <w:pPr>
        <w:rPr>
          <w:szCs w:val="24"/>
        </w:rPr>
      </w:pPr>
      <w:r>
        <w:rPr>
          <w:szCs w:val="24"/>
        </w:rPr>
        <w:t xml:space="preserve">In </w:t>
      </w:r>
      <w:proofErr w:type="spellStart"/>
      <w:r>
        <w:rPr>
          <w:szCs w:val="24"/>
        </w:rPr>
        <w:t>MDH:Presse</w:t>
      </w:r>
      <w:proofErr w:type="spellEnd"/>
      <w:r>
        <w:rPr>
          <w:szCs w:val="24"/>
        </w:rPr>
        <w:t xml:space="preserve"> gibt es keine „Vorschläge“ aus einem Mining-System. Das Mining läuft, nachdem ein Artikel in den MDH </w:t>
      </w:r>
      <w:proofErr w:type="spellStart"/>
      <w:r>
        <w:rPr>
          <w:szCs w:val="24"/>
        </w:rPr>
        <w:t>ingestiert</w:t>
      </w:r>
      <w:proofErr w:type="spellEnd"/>
      <w:r>
        <w:rPr>
          <w:szCs w:val="24"/>
        </w:rPr>
        <w:t xml:space="preserve"> wurde. Ein Zurückschreiben der Miningdaten nach </w:t>
      </w:r>
      <w:proofErr w:type="spellStart"/>
      <w:r>
        <w:rPr>
          <w:szCs w:val="24"/>
        </w:rPr>
        <w:t>MDH:Presse</w:t>
      </w:r>
      <w:proofErr w:type="spellEnd"/>
      <w:r>
        <w:rPr>
          <w:szCs w:val="24"/>
        </w:rPr>
        <w:t xml:space="preserve"> erfolgt nicht. </w:t>
      </w:r>
    </w:p>
    <w:p w14:paraId="212866EE" w14:textId="77777777" w:rsidR="0006639E" w:rsidRDefault="00923EA1" w:rsidP="00320AB5">
      <w:pPr>
        <w:rPr>
          <w:b/>
          <w:bCs/>
          <w:sz w:val="30"/>
          <w:szCs w:val="30"/>
        </w:rPr>
      </w:pPr>
      <w:r>
        <w:rPr>
          <w:szCs w:val="24"/>
        </w:rPr>
        <w:t xml:space="preserve">Mining-Ergebnisse können in MDH:CS teilweise betrachtet, aber nicht editiert oder korrigiert werden. Eventuell sind daraus Rückschüsse für eine notwendige, regelmäßige (Nach)Bearbeitung in </w:t>
      </w:r>
      <w:proofErr w:type="spellStart"/>
      <w:r>
        <w:rPr>
          <w:szCs w:val="24"/>
        </w:rPr>
        <w:t>MDH:Presse</w:t>
      </w:r>
      <w:proofErr w:type="spellEnd"/>
      <w:r>
        <w:rPr>
          <w:szCs w:val="24"/>
        </w:rPr>
        <w:t xml:space="preserve"> zu ziehen. Bspw. Könnten </w:t>
      </w:r>
      <w:proofErr w:type="spellStart"/>
      <w:r>
        <w:rPr>
          <w:szCs w:val="24"/>
        </w:rPr>
        <w:t>Ergäntungen</w:t>
      </w:r>
      <w:proofErr w:type="spellEnd"/>
      <w:r>
        <w:rPr>
          <w:szCs w:val="24"/>
        </w:rPr>
        <w:t xml:space="preserve"> bei bestimmten Textgattungen wie Interviews, Kommentaren, Nachrufen usw. nötig sein. Für die automatische Erkennung von Gattungen in der MDH:CS wird im Rahmen </w:t>
      </w:r>
      <w:r w:rsidR="009206F1">
        <w:rPr>
          <w:szCs w:val="24"/>
        </w:rPr>
        <w:t xml:space="preserve">Zuweisung erarbeitet. Dieses Verfahren ist jedoch noch nicht auf seine Praxistauglichkeit geprüft und noch nicht </w:t>
      </w:r>
      <w:proofErr w:type="spellStart"/>
      <w:r w:rsidR="009206F1">
        <w:rPr>
          <w:szCs w:val="24"/>
        </w:rPr>
        <w:t>impelemtnerit</w:t>
      </w:r>
      <w:proofErr w:type="spellEnd"/>
      <w:r w:rsidR="009206F1">
        <w:rPr>
          <w:szCs w:val="24"/>
        </w:rPr>
        <w:t xml:space="preserve">. Erstmal weiter </w:t>
      </w:r>
      <w:proofErr w:type="spellStart"/>
      <w:r w:rsidR="009206F1">
        <w:rPr>
          <w:szCs w:val="24"/>
        </w:rPr>
        <w:t>interlektuell</w:t>
      </w:r>
      <w:proofErr w:type="spellEnd"/>
      <w:r w:rsidR="009206F1">
        <w:rPr>
          <w:szCs w:val="24"/>
        </w:rPr>
        <w:t>.</w:t>
      </w:r>
      <w:r w:rsidR="009B2AB7" w:rsidRPr="009B2AB7">
        <w:rPr>
          <w:b/>
          <w:bCs/>
        </w:rPr>
        <w:br/>
      </w:r>
      <w:r w:rsidR="009B2AB7" w:rsidRPr="009B2AB7">
        <w:rPr>
          <w:b/>
          <w:bCs/>
          <w:sz w:val="28"/>
          <w:szCs w:val="28"/>
        </w:rPr>
        <w:t xml:space="preserve">5. </w:t>
      </w:r>
      <w:r w:rsidR="009B2AB7" w:rsidRPr="009B2AB7">
        <w:rPr>
          <w:b/>
          <w:bCs/>
          <w:sz w:val="30"/>
          <w:szCs w:val="30"/>
        </w:rPr>
        <w:t>Erschließungsstandards und Datenpflege-Workflow</w:t>
      </w:r>
      <w:r w:rsidR="009B2AB7" w:rsidRPr="009B2AB7">
        <w:rPr>
          <w:b/>
          <w:bCs/>
        </w:rPr>
        <w:br/>
      </w:r>
      <w:r w:rsidR="009B2AB7" w:rsidRPr="009B2AB7">
        <w:rPr>
          <w:b/>
          <w:bCs/>
          <w:sz w:val="28"/>
          <w:szCs w:val="28"/>
        </w:rPr>
        <w:t xml:space="preserve">6. </w:t>
      </w:r>
      <w:r w:rsidR="009B2AB7" w:rsidRPr="009B2AB7">
        <w:rPr>
          <w:b/>
          <w:bCs/>
          <w:sz w:val="30"/>
          <w:szCs w:val="30"/>
        </w:rPr>
        <w:t>Artikelstatus</w:t>
      </w:r>
      <w:r w:rsidR="009B2AB7" w:rsidRPr="009B2AB7">
        <w:rPr>
          <w:b/>
          <w:bCs/>
        </w:rPr>
        <w:br/>
      </w:r>
      <w:r w:rsidR="009B2AB7" w:rsidRPr="009B2AB7">
        <w:rPr>
          <w:b/>
          <w:bCs/>
          <w:sz w:val="28"/>
          <w:szCs w:val="28"/>
        </w:rPr>
        <w:t xml:space="preserve">7. </w:t>
      </w:r>
      <w:r w:rsidR="009B2AB7" w:rsidRPr="009B2AB7">
        <w:rPr>
          <w:b/>
          <w:bCs/>
          <w:sz w:val="30"/>
          <w:szCs w:val="30"/>
        </w:rPr>
        <w:t>Anmerkung zu aus der Sphinx-Datenbank migrierten Daten</w:t>
      </w:r>
    </w:p>
    <w:p w14:paraId="48372AA9" w14:textId="300E3CB7" w:rsidR="009B2AB7" w:rsidRPr="009B2AB7" w:rsidRDefault="0006639E" w:rsidP="00320AB5">
      <w:pPr>
        <w:rPr>
          <w:b/>
          <w:bCs/>
        </w:rPr>
      </w:pPr>
      <w:r w:rsidRPr="0006639E">
        <w:t xml:space="preserve">Aus Sphinx wurden alle Artikel von Regionalquellen, die es in der </w:t>
      </w:r>
      <w:proofErr w:type="gramStart"/>
      <w:r w:rsidRPr="0006639E">
        <w:t>PAN Textdatenbank</w:t>
      </w:r>
      <w:proofErr w:type="gramEnd"/>
      <w:r>
        <w:t xml:space="preserve"> </w:t>
      </w:r>
      <w:r w:rsidRPr="0006639E">
        <w:t>nicht gab, und alle Artikel aus Regionalausgaben überregionaler Quellen, die es in der</w:t>
      </w:r>
      <w:r>
        <w:t xml:space="preserve"> </w:t>
      </w:r>
      <w:r w:rsidRPr="0006639E">
        <w:t>PAN Textdatenbank nicht gab, migriert.</w:t>
      </w:r>
      <w:r>
        <w:t xml:space="preserve"> </w:t>
      </w:r>
      <w:r w:rsidRPr="0006639E">
        <w:t>Die Erschließungsdaten wurden dabei, soweit es möglich war, auf das vorhandene</w:t>
      </w:r>
      <w:r>
        <w:t xml:space="preserve"> </w:t>
      </w:r>
      <w:proofErr w:type="spellStart"/>
      <w:r w:rsidRPr="0006639E">
        <w:t>NormDB</w:t>
      </w:r>
      <w:proofErr w:type="spellEnd"/>
      <w:r w:rsidRPr="0006639E">
        <w:t>-Vokabular gemappt. Zusätzlich wurden alle Sphinx-Erschließungsdaten in</w:t>
      </w:r>
      <w:r>
        <w:t xml:space="preserve"> </w:t>
      </w:r>
      <w:r w:rsidRPr="0006639E">
        <w:t>Rettungsfeldern gesichert</w:t>
      </w:r>
      <w:r w:rsidR="009B2AB7" w:rsidRPr="009B2AB7">
        <w:rPr>
          <w:b/>
          <w:bCs/>
        </w:rPr>
        <w:br/>
      </w:r>
      <w:r w:rsidR="009B2AB7" w:rsidRPr="009B2AB7">
        <w:rPr>
          <w:b/>
          <w:bCs/>
          <w:sz w:val="28"/>
          <w:szCs w:val="28"/>
        </w:rPr>
        <w:t xml:space="preserve">8. </w:t>
      </w:r>
      <w:r w:rsidR="009B2AB7" w:rsidRPr="009B2AB7">
        <w:rPr>
          <w:b/>
          <w:bCs/>
          <w:sz w:val="30"/>
          <w:szCs w:val="30"/>
        </w:rPr>
        <w:t xml:space="preserve">Anmerkung zu aus der </w:t>
      </w:r>
      <w:proofErr w:type="gramStart"/>
      <w:r w:rsidR="009B2AB7" w:rsidRPr="009B2AB7">
        <w:rPr>
          <w:b/>
          <w:bCs/>
          <w:sz w:val="30"/>
          <w:szCs w:val="30"/>
        </w:rPr>
        <w:t>PAN Textdatenbank</w:t>
      </w:r>
      <w:proofErr w:type="gramEnd"/>
      <w:r w:rsidR="009B2AB7" w:rsidRPr="009B2AB7">
        <w:rPr>
          <w:b/>
          <w:bCs/>
          <w:sz w:val="30"/>
          <w:szCs w:val="30"/>
        </w:rPr>
        <w:t xml:space="preserve"> migrierten Daten</w:t>
      </w:r>
    </w:p>
    <w:p w14:paraId="512795E2" w14:textId="10E8D26F" w:rsidR="009B2AB7" w:rsidRDefault="009B2AB7" w:rsidP="00320AB5"/>
    <w:p w14:paraId="0B1DB78F" w14:textId="77777777" w:rsidR="009B2AB7" w:rsidRDefault="009B2AB7" w:rsidP="00320AB5"/>
    <w:p w14:paraId="10196D1F" w14:textId="77777777" w:rsidR="009B2AB7" w:rsidRDefault="009B2AB7" w:rsidP="00320AB5"/>
    <w:p w14:paraId="3E8BDAB2" w14:textId="77777777" w:rsidR="009B2AB7" w:rsidRDefault="009B2AB7" w:rsidP="00320AB5"/>
    <w:p w14:paraId="1ADC1FAC" w14:textId="77777777" w:rsidR="009B2AB7" w:rsidRDefault="009B2AB7" w:rsidP="00320AB5"/>
    <w:p w14:paraId="55043BD8" w14:textId="77777777" w:rsidR="009B2AB7" w:rsidRDefault="009B2AB7" w:rsidP="00320AB5"/>
    <w:p w14:paraId="11912247" w14:textId="77777777" w:rsidR="009B2AB7" w:rsidRDefault="009B2AB7" w:rsidP="00320AB5"/>
    <w:p w14:paraId="16192609" w14:textId="77777777" w:rsidR="009B2AB7" w:rsidRDefault="009B2AB7" w:rsidP="00320AB5"/>
    <w:p w14:paraId="579FCDED" w14:textId="59F77B64" w:rsidR="009B2AB7" w:rsidRPr="00B40238" w:rsidRDefault="00B40238" w:rsidP="00320AB5">
      <w:pPr>
        <w:rPr>
          <w:b/>
          <w:bCs/>
        </w:rPr>
      </w:pPr>
      <w:r w:rsidRPr="00B40238">
        <w:rPr>
          <w:b/>
          <w:bCs/>
          <w:highlight w:val="yellow"/>
        </w:rPr>
        <w:t>MDH:CS:</w:t>
      </w:r>
    </w:p>
    <w:p w14:paraId="06458579" w14:textId="320B74BE" w:rsidR="00B40238" w:rsidRDefault="00B40238" w:rsidP="00320AB5">
      <w:r w:rsidRPr="00B40238">
        <w:t xml:space="preserve">Der Reiter „Sichten“ (siehe rot </w:t>
      </w:r>
      <w:proofErr w:type="spellStart"/>
      <w:r w:rsidRPr="00B40238">
        <w:t>umkringelt</w:t>
      </w:r>
      <w:proofErr w:type="spellEnd"/>
      <w:r w:rsidRPr="00B40238">
        <w:t xml:space="preserve"> im Screenshot weiter oben unter SZ-PDF):</w:t>
      </w:r>
      <w:r w:rsidRPr="00B40238">
        <w:br/>
        <w:t>hier kann man sich Mining-Ergebnisse anschauen – ist eher unwichtig / ohne Nutzen, Mining lässt</w:t>
      </w:r>
      <w:r w:rsidRPr="00B40238">
        <w:br/>
        <w:t>sich etwas nachvollziehen aber auch nicht wirklich verstehen, ist eine Art „Vorverarbeitung“</w:t>
      </w:r>
      <w:r w:rsidRPr="00B40238">
        <w:br/>
        <w:t>Die im Reiter „Ähnliche Objekte“ angegebene Begriffe sind noch kryptischer als „Sichten“ und noch</w:t>
      </w:r>
      <w:r w:rsidRPr="00B40238">
        <w:br/>
        <w:t>weniger brauchbar als die weiter oben erwähnten Ergebnisse über die Aufforderung „Ähnliche</w:t>
      </w:r>
      <w:r w:rsidRPr="00B40238">
        <w:br/>
        <w:t>Elemente. Daher haben wir für Print ein Ausgrauen erbeten.</w:t>
      </w:r>
      <w:r w:rsidRPr="00B40238">
        <w:br/>
        <w:t>Ergebnisse aus Reiter Sichten z.B. für GEOs ganz okay (aber aus dokumentarischer Sicht zu viele, s.u.)</w:t>
      </w:r>
      <w:r w:rsidRPr="00B40238">
        <w:br/>
        <w:t>Für die Verarbeitung der Mining-Ergebnisse gibt es diverse Parameter (</w:t>
      </w:r>
      <w:proofErr w:type="spellStart"/>
      <w:r w:rsidRPr="00B40238">
        <w:t>Frequency</w:t>
      </w:r>
      <w:proofErr w:type="spellEnd"/>
      <w:r w:rsidRPr="00B40238">
        <w:t>, Confidence,</w:t>
      </w:r>
      <w:r w:rsidRPr="00B40238">
        <w:br/>
      </w:r>
      <w:proofErr w:type="spellStart"/>
      <w:r w:rsidRPr="00B40238">
        <w:t>Relevance</w:t>
      </w:r>
      <w:proofErr w:type="spellEnd"/>
      <w:r w:rsidRPr="00B40238">
        <w:t>)</w:t>
      </w:r>
    </w:p>
    <w:p w14:paraId="0071FC2F" w14:textId="77777777" w:rsidR="009B2AB7" w:rsidRDefault="009B2AB7" w:rsidP="00320AB5"/>
    <w:p w14:paraId="1A34DF54" w14:textId="77777777" w:rsidR="009B2AB7" w:rsidRDefault="009B2AB7" w:rsidP="00320AB5"/>
    <w:p w14:paraId="0C6B0C98" w14:textId="77777777" w:rsidR="009B2AB7" w:rsidRDefault="009B2AB7" w:rsidP="00320AB5"/>
    <w:p w14:paraId="02404DA1" w14:textId="77777777" w:rsidR="009B2AB7" w:rsidRDefault="009B2AB7" w:rsidP="00320AB5"/>
    <w:p w14:paraId="10104DF0" w14:textId="77777777" w:rsidR="009B2AB7" w:rsidRDefault="009B2AB7" w:rsidP="00320AB5"/>
    <w:p w14:paraId="73E06492" w14:textId="77777777" w:rsidR="009B2AB7" w:rsidRDefault="009B2AB7" w:rsidP="00320AB5"/>
    <w:p w14:paraId="0BC43547" w14:textId="1B3C5047" w:rsidR="00320AB5" w:rsidRPr="00DD16A3" w:rsidRDefault="00320AB5" w:rsidP="00320AB5">
      <w:r w:rsidRPr="00DD16A3">
        <w:t xml:space="preserve">Auftrag: </w:t>
      </w:r>
    </w:p>
    <w:p w14:paraId="5E31C87A" w14:textId="543B8E05" w:rsidR="00320AB5" w:rsidRPr="00DD16A3" w:rsidRDefault="00320AB5" w:rsidP="00320AB5">
      <w:pPr>
        <w:pStyle w:val="Listenabsatz"/>
        <w:numPr>
          <w:ilvl w:val="0"/>
          <w:numId w:val="45"/>
        </w:numPr>
      </w:pPr>
      <w:r w:rsidRPr="00DD16A3">
        <w:t xml:space="preserve">Ein gemeinsames Pressearchiv für die gesamte ARD inkl. Sphinx-Partner BR, </w:t>
      </w:r>
      <w:proofErr w:type="spellStart"/>
      <w:r w:rsidRPr="00DD16A3">
        <w:t>DRadio</w:t>
      </w:r>
      <w:proofErr w:type="spellEnd"/>
      <w:r w:rsidRPr="00DD16A3">
        <w:t>, HR, MDR</w:t>
      </w:r>
    </w:p>
    <w:p w14:paraId="36E4CA76" w14:textId="77777777" w:rsidR="00320AB5" w:rsidRPr="00DD16A3" w:rsidRDefault="00320AB5" w:rsidP="00320AB5">
      <w:r w:rsidRPr="00DD16A3">
        <w:t>• Kosten und Aufwände sparen: Betriebskosten und dokumentarische Workflows</w:t>
      </w:r>
    </w:p>
    <w:p w14:paraId="1CC6C124" w14:textId="503D496B" w:rsidR="00320AB5" w:rsidRPr="00DD16A3" w:rsidRDefault="00320AB5" w:rsidP="00320AB5">
      <w:r w:rsidRPr="00DD16A3">
        <w:t>• Primärdatenspeicher für Textinhalte: keine Endnutzerrecherche, keine Textmining-Datenhaltung</w:t>
      </w:r>
    </w:p>
    <w:p w14:paraId="5A367126" w14:textId="77777777" w:rsidR="00320AB5" w:rsidRPr="00DD16A3" w:rsidRDefault="00320AB5" w:rsidP="00320AB5"/>
    <w:p w14:paraId="5B625651" w14:textId="3DAC059A" w:rsidR="00320AB5" w:rsidRPr="00DD16A3" w:rsidRDefault="00320AB5" w:rsidP="00320AB5">
      <w:r w:rsidRPr="00DD16A3">
        <w:t>Zeitplan:</w:t>
      </w:r>
    </w:p>
    <w:p w14:paraId="7BC33292" w14:textId="77777777" w:rsidR="00320AB5" w:rsidRPr="00DD16A3" w:rsidRDefault="00320AB5" w:rsidP="00320AB5">
      <w:pPr>
        <w:pStyle w:val="Listenabsatz"/>
        <w:numPr>
          <w:ilvl w:val="0"/>
          <w:numId w:val="45"/>
        </w:numPr>
      </w:pPr>
      <w:r w:rsidRPr="00DD16A3">
        <w:t xml:space="preserve">Fertigstellung </w:t>
      </w:r>
      <w:proofErr w:type="spellStart"/>
      <w:r w:rsidRPr="00DD16A3">
        <w:t>MDH:Presse</w:t>
      </w:r>
      <w:proofErr w:type="spellEnd"/>
      <w:r w:rsidRPr="00DD16A3">
        <w:t xml:space="preserve"> im Q4/2022</w:t>
      </w:r>
    </w:p>
    <w:p w14:paraId="0A77FF2E" w14:textId="77777777" w:rsidR="00320AB5" w:rsidRPr="00DD16A3" w:rsidRDefault="00320AB5" w:rsidP="00320AB5">
      <w:r w:rsidRPr="00DD16A3">
        <w:t>• Migration Pressedaten der Sphinx-Partner bis 12/2022, Nutzung spätestens ab 01.01.2023</w:t>
      </w:r>
    </w:p>
    <w:p w14:paraId="0B5FC887" w14:textId="53EA97A5" w:rsidR="00320AB5" w:rsidRPr="00DD16A3" w:rsidRDefault="00320AB5" w:rsidP="00320AB5">
      <w:r w:rsidRPr="00DD16A3">
        <w:t>• Gründe für die Verzögerung: Corona und IVZ-/MDH-Engpässe</w:t>
      </w:r>
    </w:p>
    <w:p w14:paraId="69C88542" w14:textId="4E64661F" w:rsidR="00320AB5" w:rsidRPr="00DD16A3" w:rsidRDefault="00320AB5" w:rsidP="00320AB5"/>
    <w:p w14:paraId="7CAE9B1C" w14:textId="0C17BD99" w:rsidR="00320AB5" w:rsidRPr="00DD16A3" w:rsidRDefault="00320AB5" w:rsidP="00320AB5">
      <w:r w:rsidRPr="00DD16A3">
        <w:t>Beteiligte:</w:t>
      </w:r>
    </w:p>
    <w:p w14:paraId="56729B5A" w14:textId="77777777" w:rsidR="00320AB5" w:rsidRPr="00DD16A3" w:rsidRDefault="00320AB5" w:rsidP="00320AB5">
      <w:pPr>
        <w:pStyle w:val="Listenabsatz"/>
        <w:numPr>
          <w:ilvl w:val="0"/>
          <w:numId w:val="45"/>
        </w:numPr>
      </w:pPr>
      <w:r w:rsidRPr="00DD16A3">
        <w:t>Projektteam und Projektleitung</w:t>
      </w:r>
    </w:p>
    <w:p w14:paraId="05BEB9FE" w14:textId="77777777" w:rsidR="00320AB5" w:rsidRPr="00DD16A3" w:rsidRDefault="00320AB5" w:rsidP="00320AB5">
      <w:r w:rsidRPr="00DD16A3">
        <w:t>• Migrationsteam Sphinx</w:t>
      </w:r>
    </w:p>
    <w:p w14:paraId="05D15227" w14:textId="66BE372A" w:rsidR="00320AB5" w:rsidRPr="00DD16A3" w:rsidRDefault="00320AB5" w:rsidP="00320AB5">
      <w:r w:rsidRPr="00DD16A3">
        <w:t>• Backoffice ARD: Wird benötigt, wenn Tests anstehen</w:t>
      </w:r>
    </w:p>
    <w:p w14:paraId="25F1D0C7" w14:textId="77777777" w:rsidR="0021008D" w:rsidRPr="00DD16A3" w:rsidRDefault="0021008D" w:rsidP="0021008D">
      <w:pPr>
        <w:autoSpaceDE w:val="0"/>
        <w:autoSpaceDN w:val="0"/>
        <w:adjustRightInd w:val="0"/>
        <w:rPr>
          <w:b/>
          <w:bCs/>
          <w:szCs w:val="24"/>
        </w:rPr>
      </w:pPr>
      <w:r w:rsidRPr="00DD16A3">
        <w:rPr>
          <w:b/>
          <w:bCs/>
          <w:szCs w:val="24"/>
        </w:rPr>
        <w:t xml:space="preserve">Leitplanken </w:t>
      </w:r>
      <w:proofErr w:type="spellStart"/>
      <w:r w:rsidRPr="00DD16A3">
        <w:rPr>
          <w:b/>
          <w:bCs/>
          <w:szCs w:val="24"/>
        </w:rPr>
        <w:t>MDH:Presse</w:t>
      </w:r>
      <w:proofErr w:type="spellEnd"/>
      <w:r w:rsidRPr="00DD16A3">
        <w:rPr>
          <w:b/>
          <w:bCs/>
          <w:szCs w:val="24"/>
        </w:rPr>
        <w:t xml:space="preserve">: </w:t>
      </w:r>
    </w:p>
    <w:p w14:paraId="1801818C" w14:textId="5BA00BCE" w:rsidR="0021008D" w:rsidRPr="00DD16A3" w:rsidRDefault="0021008D" w:rsidP="0021008D">
      <w:pPr>
        <w:autoSpaceDE w:val="0"/>
        <w:autoSpaceDN w:val="0"/>
        <w:adjustRightInd w:val="0"/>
        <w:rPr>
          <w:szCs w:val="24"/>
        </w:rPr>
      </w:pPr>
      <w:r w:rsidRPr="00DD16A3">
        <w:rPr>
          <w:szCs w:val="24"/>
        </w:rPr>
        <w:t>Reduzierung – Standardisierung – Automatisierung</w:t>
      </w:r>
    </w:p>
    <w:p w14:paraId="0CD3A21E" w14:textId="77777777" w:rsidR="0021008D" w:rsidRPr="00DD16A3" w:rsidRDefault="0021008D" w:rsidP="0021008D">
      <w:pPr>
        <w:autoSpaceDE w:val="0"/>
        <w:autoSpaceDN w:val="0"/>
        <w:adjustRightInd w:val="0"/>
        <w:rPr>
          <w:szCs w:val="24"/>
        </w:rPr>
      </w:pPr>
      <w:r w:rsidRPr="00DD16A3">
        <w:rPr>
          <w:szCs w:val="24"/>
        </w:rPr>
        <w:t xml:space="preserve">• </w:t>
      </w:r>
      <w:proofErr w:type="spellStart"/>
      <w:r w:rsidRPr="00DD16A3">
        <w:rPr>
          <w:szCs w:val="24"/>
        </w:rPr>
        <w:t>MDH:Presse</w:t>
      </w:r>
      <w:proofErr w:type="spellEnd"/>
      <w:r w:rsidRPr="00DD16A3">
        <w:rPr>
          <w:szCs w:val="24"/>
        </w:rPr>
        <w:t xml:space="preserve"> enthält ein reduziertes Userkonzept: Alle dürfen alle Publikationen sehen und bearbeiten, aber: Umfang an</w:t>
      </w:r>
    </w:p>
    <w:p w14:paraId="2DFF0C9A" w14:textId="77777777" w:rsidR="0021008D" w:rsidRPr="00DD16A3" w:rsidRDefault="0021008D" w:rsidP="0021008D">
      <w:pPr>
        <w:autoSpaceDE w:val="0"/>
        <w:autoSpaceDN w:val="0"/>
        <w:adjustRightInd w:val="0"/>
        <w:rPr>
          <w:szCs w:val="24"/>
        </w:rPr>
      </w:pPr>
      <w:r w:rsidRPr="00DD16A3">
        <w:rPr>
          <w:szCs w:val="24"/>
        </w:rPr>
        <w:t>Editierungsrechten ist verschieden (Dokumentation, Datenpflege/QS und Admin).</w:t>
      </w:r>
    </w:p>
    <w:p w14:paraId="2C933029" w14:textId="77777777" w:rsidR="0021008D" w:rsidRPr="00DD16A3" w:rsidRDefault="0021008D" w:rsidP="0021008D">
      <w:pPr>
        <w:autoSpaceDE w:val="0"/>
        <w:autoSpaceDN w:val="0"/>
        <w:adjustRightInd w:val="0"/>
        <w:rPr>
          <w:szCs w:val="24"/>
        </w:rPr>
      </w:pPr>
      <w:r w:rsidRPr="00DD16A3">
        <w:rPr>
          <w:szCs w:val="24"/>
        </w:rPr>
        <w:t>• Keine Feinerschließung im bisherigen Workflow mehr möglich. Die Indexierung einzelner Metadaten erfolgt – sofern noch</w:t>
      </w:r>
    </w:p>
    <w:p w14:paraId="25AB61EC" w14:textId="77777777" w:rsidR="0021008D" w:rsidRPr="00DD16A3" w:rsidRDefault="0021008D" w:rsidP="0021008D">
      <w:pPr>
        <w:autoSpaceDE w:val="0"/>
        <w:autoSpaceDN w:val="0"/>
        <w:adjustRightInd w:val="0"/>
        <w:rPr>
          <w:szCs w:val="24"/>
        </w:rPr>
      </w:pPr>
      <w:r w:rsidRPr="00DD16A3">
        <w:rPr>
          <w:szCs w:val="24"/>
        </w:rPr>
        <w:t>notwendig für z.B. Biografisches, Interviewte etc. – mit dem NDB-Standardvokabular. Eine Neuanlage wird – wenn</w:t>
      </w:r>
    </w:p>
    <w:p w14:paraId="3AD86A16" w14:textId="77777777" w:rsidR="0021008D" w:rsidRPr="00DD16A3" w:rsidRDefault="0021008D" w:rsidP="0021008D">
      <w:pPr>
        <w:autoSpaceDE w:val="0"/>
        <w:autoSpaceDN w:val="0"/>
        <w:adjustRightInd w:val="0"/>
        <w:rPr>
          <w:szCs w:val="24"/>
        </w:rPr>
      </w:pPr>
      <w:r w:rsidRPr="00DD16A3">
        <w:rPr>
          <w:szCs w:val="24"/>
        </w:rPr>
        <w:t xml:space="preserve">notwendig – direkt in der NDB erledigt; </w:t>
      </w:r>
      <w:proofErr w:type="spellStart"/>
      <w:r w:rsidRPr="00DD16A3">
        <w:rPr>
          <w:szCs w:val="24"/>
        </w:rPr>
        <w:t>MDH:Presse</w:t>
      </w:r>
      <w:proofErr w:type="spellEnd"/>
      <w:r w:rsidRPr="00DD16A3">
        <w:rPr>
          <w:szCs w:val="24"/>
        </w:rPr>
        <w:t xml:space="preserve"> bietet dazu keine Möglichkeit.</w:t>
      </w:r>
    </w:p>
    <w:p w14:paraId="1B6A8F2F" w14:textId="77777777" w:rsidR="0021008D" w:rsidRPr="00DD16A3" w:rsidRDefault="0021008D" w:rsidP="0021008D">
      <w:pPr>
        <w:autoSpaceDE w:val="0"/>
        <w:autoSpaceDN w:val="0"/>
        <w:adjustRightInd w:val="0"/>
        <w:rPr>
          <w:szCs w:val="24"/>
        </w:rPr>
      </w:pPr>
      <w:r w:rsidRPr="00DD16A3">
        <w:rPr>
          <w:szCs w:val="24"/>
        </w:rPr>
        <w:t xml:space="preserve">• Textmining ist nicht an </w:t>
      </w:r>
      <w:proofErr w:type="spellStart"/>
      <w:r w:rsidRPr="00DD16A3">
        <w:rPr>
          <w:szCs w:val="24"/>
        </w:rPr>
        <w:t>MDH:Presse</w:t>
      </w:r>
      <w:proofErr w:type="spellEnd"/>
      <w:r w:rsidRPr="00DD16A3">
        <w:rPr>
          <w:szCs w:val="24"/>
        </w:rPr>
        <w:t xml:space="preserve"> angebunden (keine TM-Vorschläge mehr auf Input-Seite). Es spielt erst für die</w:t>
      </w:r>
    </w:p>
    <w:p w14:paraId="6203B299" w14:textId="77777777" w:rsidR="0021008D" w:rsidRPr="00DD16A3" w:rsidRDefault="0021008D" w:rsidP="0021008D">
      <w:pPr>
        <w:autoSpaceDE w:val="0"/>
        <w:autoSpaceDN w:val="0"/>
        <w:adjustRightInd w:val="0"/>
        <w:rPr>
          <w:szCs w:val="24"/>
        </w:rPr>
      </w:pPr>
      <w:r w:rsidRPr="00DD16A3">
        <w:rPr>
          <w:szCs w:val="24"/>
        </w:rPr>
        <w:t>Recherche in der MDH:CS eine Rolle.</w:t>
      </w:r>
    </w:p>
    <w:p w14:paraId="42E77E16" w14:textId="77777777" w:rsidR="0021008D" w:rsidRPr="00DD16A3" w:rsidRDefault="0021008D" w:rsidP="0021008D">
      <w:pPr>
        <w:autoSpaceDE w:val="0"/>
        <w:autoSpaceDN w:val="0"/>
        <w:adjustRightInd w:val="0"/>
        <w:rPr>
          <w:szCs w:val="24"/>
        </w:rPr>
      </w:pPr>
      <w:r w:rsidRPr="00DD16A3">
        <w:rPr>
          <w:szCs w:val="24"/>
        </w:rPr>
        <w:t>• Es gibt drei Artikelstatus: A: alles geprüft und ok / B: teilweise bearbeitet / C: unbearbeitet</w:t>
      </w:r>
    </w:p>
    <w:p w14:paraId="45DCD80D" w14:textId="77777777" w:rsidR="0021008D" w:rsidRPr="00DD16A3" w:rsidRDefault="0021008D" w:rsidP="0021008D">
      <w:pPr>
        <w:autoSpaceDE w:val="0"/>
        <w:autoSpaceDN w:val="0"/>
        <w:adjustRightInd w:val="0"/>
        <w:rPr>
          <w:szCs w:val="24"/>
        </w:rPr>
      </w:pPr>
      <w:r w:rsidRPr="00DD16A3">
        <w:rPr>
          <w:szCs w:val="24"/>
        </w:rPr>
        <w:t xml:space="preserve">• Recherchen für redaktionelle Zwecke werden ausschließlich in der MDH:CS ausgeführt. </w:t>
      </w:r>
      <w:proofErr w:type="spellStart"/>
      <w:r w:rsidRPr="00DD16A3">
        <w:rPr>
          <w:szCs w:val="24"/>
        </w:rPr>
        <w:t>MDH:Presse</w:t>
      </w:r>
      <w:proofErr w:type="spellEnd"/>
      <w:r w:rsidRPr="00DD16A3">
        <w:rPr>
          <w:szCs w:val="24"/>
        </w:rPr>
        <w:t xml:space="preserve"> bietet rudimentäre</w:t>
      </w:r>
    </w:p>
    <w:p w14:paraId="2A5737B3" w14:textId="71DDD527" w:rsidR="0021008D" w:rsidRPr="00DD16A3" w:rsidRDefault="0021008D" w:rsidP="0021008D">
      <w:pPr>
        <w:rPr>
          <w:szCs w:val="24"/>
        </w:rPr>
      </w:pPr>
      <w:r w:rsidRPr="00DD16A3">
        <w:rPr>
          <w:szCs w:val="24"/>
        </w:rPr>
        <w:t>Suchmöglichkeiten, die zur Bearbeitung auf der Input-Seite notwendig sind.</w:t>
      </w:r>
    </w:p>
    <w:p w14:paraId="66473B2B" w14:textId="227EBDBB" w:rsidR="0021008D" w:rsidRPr="00DD16A3" w:rsidRDefault="0021008D" w:rsidP="0021008D">
      <w:pPr>
        <w:rPr>
          <w:szCs w:val="24"/>
        </w:rPr>
      </w:pPr>
    </w:p>
    <w:p w14:paraId="0BAABA81" w14:textId="77777777" w:rsidR="0021008D" w:rsidRPr="00DD16A3" w:rsidRDefault="0021008D" w:rsidP="0021008D">
      <w:pPr>
        <w:autoSpaceDE w:val="0"/>
        <w:autoSpaceDN w:val="0"/>
        <w:adjustRightInd w:val="0"/>
        <w:spacing w:line="240" w:lineRule="auto"/>
        <w:rPr>
          <w:b/>
          <w:bCs/>
          <w:sz w:val="35"/>
          <w:szCs w:val="35"/>
        </w:rPr>
      </w:pPr>
      <w:r w:rsidRPr="00DD16A3">
        <w:rPr>
          <w:b/>
          <w:bCs/>
          <w:sz w:val="35"/>
          <w:szCs w:val="35"/>
        </w:rPr>
        <w:t>Workflow</w:t>
      </w:r>
    </w:p>
    <w:p w14:paraId="2FC19505" w14:textId="77777777" w:rsidR="0021008D" w:rsidRPr="00DD16A3" w:rsidRDefault="0021008D" w:rsidP="0021008D">
      <w:pPr>
        <w:autoSpaceDE w:val="0"/>
        <w:autoSpaceDN w:val="0"/>
        <w:adjustRightInd w:val="0"/>
        <w:rPr>
          <w:szCs w:val="24"/>
        </w:rPr>
      </w:pPr>
      <w:r w:rsidRPr="00DD16A3">
        <w:rPr>
          <w:szCs w:val="24"/>
        </w:rPr>
        <w:t>• Qualitätssicherung und dokumentarische Tätigkeiten sind weiterhin möglich und notwendig:</w:t>
      </w:r>
    </w:p>
    <w:p w14:paraId="307EB676" w14:textId="77777777" w:rsidR="0021008D" w:rsidRPr="00DD16A3" w:rsidRDefault="0021008D" w:rsidP="0021008D">
      <w:pPr>
        <w:autoSpaceDE w:val="0"/>
        <w:autoSpaceDN w:val="0"/>
        <w:adjustRightInd w:val="0"/>
        <w:rPr>
          <w:szCs w:val="24"/>
        </w:rPr>
      </w:pPr>
      <w:r w:rsidRPr="00DD16A3">
        <w:rPr>
          <w:szCs w:val="24"/>
        </w:rPr>
        <w:lastRenderedPageBreak/>
        <w:t xml:space="preserve">o Vollständigkeit und Korrektheit der Datenlieferung sichern: Prüfung und Steuerung </w:t>
      </w:r>
      <w:proofErr w:type="spellStart"/>
      <w:r w:rsidRPr="00DD16A3">
        <w:rPr>
          <w:szCs w:val="24"/>
        </w:rPr>
        <w:t>Ingestworkflow</w:t>
      </w:r>
      <w:proofErr w:type="spellEnd"/>
    </w:p>
    <w:p w14:paraId="082A97F3" w14:textId="77777777" w:rsidR="0021008D" w:rsidRPr="00DD16A3" w:rsidRDefault="0021008D" w:rsidP="0021008D">
      <w:pPr>
        <w:autoSpaceDE w:val="0"/>
        <w:autoSpaceDN w:val="0"/>
        <w:adjustRightInd w:val="0"/>
        <w:rPr>
          <w:szCs w:val="24"/>
        </w:rPr>
      </w:pPr>
      <w:r w:rsidRPr="00DD16A3">
        <w:rPr>
          <w:szCs w:val="24"/>
        </w:rPr>
        <w:t xml:space="preserve">o Zugriffsrechte und Lizenzstatus umsetzen: Quellensteuerung und Lektorat (z.B. für </w:t>
      </w:r>
      <w:proofErr w:type="spellStart"/>
      <w:r w:rsidRPr="00DD16A3">
        <w:rPr>
          <w:szCs w:val="24"/>
        </w:rPr>
        <w:t>Selektionsabos</w:t>
      </w:r>
      <w:proofErr w:type="spellEnd"/>
      <w:r w:rsidRPr="00DD16A3">
        <w:rPr>
          <w:szCs w:val="24"/>
        </w:rPr>
        <w:t>)</w:t>
      </w:r>
    </w:p>
    <w:p w14:paraId="6513F8E7" w14:textId="77777777" w:rsidR="0021008D" w:rsidRPr="00DD16A3" w:rsidRDefault="0021008D" w:rsidP="0021008D">
      <w:pPr>
        <w:autoSpaceDE w:val="0"/>
        <w:autoSpaceDN w:val="0"/>
        <w:adjustRightInd w:val="0"/>
        <w:rPr>
          <w:szCs w:val="24"/>
        </w:rPr>
      </w:pPr>
      <w:r w:rsidRPr="00DD16A3">
        <w:rPr>
          <w:szCs w:val="24"/>
        </w:rPr>
        <w:t>o Textmining-Lücken schließen und Recherche unterstützen: Indexierung von (formalen) Metadaten (vom Einzeldokument</w:t>
      </w:r>
    </w:p>
    <w:p w14:paraId="4A409587" w14:textId="77777777" w:rsidR="0021008D" w:rsidRPr="00DD16A3" w:rsidRDefault="0021008D" w:rsidP="0021008D">
      <w:pPr>
        <w:autoSpaceDE w:val="0"/>
        <w:autoSpaceDN w:val="0"/>
        <w:adjustRightInd w:val="0"/>
        <w:rPr>
          <w:szCs w:val="24"/>
        </w:rPr>
      </w:pPr>
      <w:r w:rsidRPr="00DD16A3">
        <w:rPr>
          <w:szCs w:val="24"/>
        </w:rPr>
        <w:t>zur Stapelverarbeitung)</w:t>
      </w:r>
    </w:p>
    <w:p w14:paraId="62BF7151" w14:textId="2AB52D31" w:rsidR="0021008D" w:rsidRPr="00DD16A3" w:rsidRDefault="0021008D" w:rsidP="0021008D">
      <w:pPr>
        <w:jc w:val="both"/>
        <w:rPr>
          <w:sz w:val="22"/>
        </w:rPr>
      </w:pPr>
      <w:proofErr w:type="spellStart"/>
      <w:r w:rsidRPr="00DD16A3">
        <w:rPr>
          <w:szCs w:val="24"/>
        </w:rPr>
        <w:t>ToDo</w:t>
      </w:r>
      <w:proofErr w:type="spellEnd"/>
      <w:r w:rsidRPr="00DD16A3">
        <w:rPr>
          <w:szCs w:val="24"/>
        </w:rPr>
        <w:t xml:space="preserve">: Anleitung für Workflow </w:t>
      </w:r>
      <w:r w:rsidRPr="00DD16A3">
        <w:rPr>
          <w:rFonts w:eastAsia="CIDFont+F3"/>
          <w:szCs w:val="24"/>
        </w:rPr>
        <w:t xml:space="preserve"> </w:t>
      </w:r>
      <w:r w:rsidRPr="00DD16A3">
        <w:rPr>
          <w:szCs w:val="24"/>
        </w:rPr>
        <w:t xml:space="preserve">Vorschlag kommt aus dem Projektteam </w:t>
      </w:r>
      <w:proofErr w:type="gramStart"/>
      <w:r w:rsidRPr="00DD16A3">
        <w:rPr>
          <w:szCs w:val="24"/>
        </w:rPr>
        <w:t>TiM</w:t>
      </w:r>
      <w:proofErr w:type="gramEnd"/>
      <w:r w:rsidRPr="00DD16A3">
        <w:rPr>
          <w:szCs w:val="24"/>
        </w:rPr>
        <w:t xml:space="preserve"> zum Pilotbetrieb</w:t>
      </w:r>
    </w:p>
    <w:p w14:paraId="7D51A678" w14:textId="2D5A0D14" w:rsidR="00320AB5" w:rsidRPr="00DD16A3" w:rsidRDefault="00320AB5" w:rsidP="00320AB5"/>
    <w:p w14:paraId="7C55595E" w14:textId="3FFC6471" w:rsidR="00320AB5" w:rsidRPr="00DD16A3" w:rsidRDefault="00320AB5" w:rsidP="00320AB5">
      <w:r w:rsidRPr="00DD16A3">
        <w:t>Projektstruktur</w:t>
      </w:r>
      <w:r w:rsidRPr="00DD16A3">
        <w:rPr>
          <w:noProof/>
        </w:rPr>
        <w:drawing>
          <wp:inline distT="0" distB="0" distL="0" distR="0" wp14:anchorId="0FB82736" wp14:editId="142AD2E2">
            <wp:extent cx="5305425" cy="2981325"/>
            <wp:effectExtent l="0" t="0" r="9525"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5425" cy="2981325"/>
                    </a:xfrm>
                    <a:prstGeom prst="rect">
                      <a:avLst/>
                    </a:prstGeom>
                    <a:noFill/>
                    <a:ln>
                      <a:noFill/>
                    </a:ln>
                  </pic:spPr>
                </pic:pic>
              </a:graphicData>
            </a:graphic>
          </wp:inline>
        </w:drawing>
      </w:r>
    </w:p>
    <w:p w14:paraId="50A61612" w14:textId="0C00FF52" w:rsidR="00320AB5" w:rsidRPr="00DD16A3" w:rsidRDefault="00320AB5" w:rsidP="00320AB5">
      <w:r w:rsidRPr="00DD16A3">
        <w:rPr>
          <w:rFonts w:ascii="CIDFont+F2" w:hAnsi="CIDFont+F2" w:cs="CIDFont+F2"/>
          <w:color w:val="00345F"/>
          <w:sz w:val="14"/>
          <w:szCs w:val="14"/>
        </w:rPr>
        <w:t>Hanno Jochemich, Yvonne Lepper und Markus Schek (</w:t>
      </w:r>
      <w:r w:rsidRPr="00DD16A3">
        <w:rPr>
          <w:rFonts w:ascii="CIDFont+F1" w:hAnsi="CIDFont+F1" w:cs="CIDFont+F1"/>
          <w:color w:val="00345F"/>
          <w:sz w:val="19"/>
          <w:szCs w:val="19"/>
        </w:rPr>
        <w:t xml:space="preserve">5 </w:t>
      </w:r>
      <w:r w:rsidRPr="00DD16A3">
        <w:rPr>
          <w:rFonts w:ascii="CIDFont+F2" w:hAnsi="CIDFont+F2" w:cs="CIDFont+F2"/>
          <w:color w:val="00345F"/>
          <w:sz w:val="14"/>
          <w:szCs w:val="14"/>
        </w:rPr>
        <w:t>WDR/ Text in Medas</w:t>
      </w:r>
    </w:p>
    <w:p w14:paraId="4C7FF816" w14:textId="5945CB78" w:rsidR="00320AB5" w:rsidRPr="00DD16A3" w:rsidRDefault="00320AB5" w:rsidP="00320AB5"/>
    <w:p w14:paraId="659BAE22" w14:textId="47C18A29" w:rsidR="00320AB5" w:rsidRPr="00DD16A3" w:rsidRDefault="00320AB5" w:rsidP="00320AB5">
      <w:r w:rsidRPr="00DD16A3">
        <w:t>Systemübersicht: aktuell</w:t>
      </w:r>
    </w:p>
    <w:p w14:paraId="0BD3CDAB" w14:textId="77777777" w:rsidR="009808AE" w:rsidRPr="00DD16A3" w:rsidRDefault="00D97B98" w:rsidP="00163237">
      <w:r w:rsidRPr="00DD16A3">
        <w:rPr>
          <w:noProof/>
        </w:rPr>
        <w:lastRenderedPageBreak/>
        <w:drawing>
          <wp:inline distT="0" distB="0" distL="0" distR="0" wp14:anchorId="1DEFF92F" wp14:editId="63021EB2">
            <wp:extent cx="5667375" cy="3130550"/>
            <wp:effectExtent l="0" t="0" r="952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l="7493" t="20000" r="26947" b="15556"/>
                    <a:stretch/>
                  </pic:blipFill>
                  <pic:spPr bwMode="auto">
                    <a:xfrm>
                      <a:off x="0" y="0"/>
                      <a:ext cx="5704360" cy="3150980"/>
                    </a:xfrm>
                    <a:prstGeom prst="rect">
                      <a:avLst/>
                    </a:prstGeom>
                    <a:noFill/>
                    <a:ln>
                      <a:noFill/>
                    </a:ln>
                    <a:extLst>
                      <a:ext uri="{53640926-AAD7-44D8-BBD7-CCE9431645EC}">
                        <a14:shadowObscured xmlns:a14="http://schemas.microsoft.com/office/drawing/2010/main"/>
                      </a:ext>
                    </a:extLst>
                  </pic:spPr>
                </pic:pic>
              </a:graphicData>
            </a:graphic>
          </wp:inline>
        </w:drawing>
      </w:r>
    </w:p>
    <w:p w14:paraId="2218C8DF" w14:textId="3F475F46" w:rsidR="009808AE" w:rsidRPr="00DD16A3" w:rsidRDefault="009808AE" w:rsidP="00163237">
      <w:r w:rsidRPr="00DD16A3">
        <w:t xml:space="preserve">Im aktuellen System liefern die Verlage und internen Scanstation der unterschiedlichen RFAs die Pressedaten. Der Ablauf für die Sphinx- und PAN-Partner ist dabei nahezu identisch. Bei den PAN-Partnern erfolgt beim </w:t>
      </w:r>
      <w:proofErr w:type="spellStart"/>
      <w:r w:rsidRPr="00DD16A3">
        <w:t>Ingest</w:t>
      </w:r>
      <w:proofErr w:type="spellEnd"/>
      <w:r w:rsidRPr="00DD16A3">
        <w:t xml:space="preserve"> ein zusätzlicher PAN-</w:t>
      </w:r>
      <w:proofErr w:type="spellStart"/>
      <w:r w:rsidRPr="00DD16A3">
        <w:t>Convert</w:t>
      </w:r>
      <w:proofErr w:type="spellEnd"/>
      <w:r w:rsidRPr="00DD16A3">
        <w:t xml:space="preserve"> unabhängig von der Textdatenbank. Dieser Schritt ist im Sphinx-System neben der Erschließung und der Recherche bereits integriert.</w:t>
      </w:r>
    </w:p>
    <w:p w14:paraId="3E42F17C" w14:textId="77777777" w:rsidR="009808AE" w:rsidRPr="00DD16A3" w:rsidRDefault="009808AE" w:rsidP="00163237"/>
    <w:p w14:paraId="1229CA21" w14:textId="72B5A9E0" w:rsidR="00E0746E" w:rsidRPr="00DD16A3" w:rsidRDefault="00320AB5" w:rsidP="00163237">
      <w:r w:rsidRPr="00DD16A3">
        <w:t>Systemübersicht zukünftig</w:t>
      </w:r>
    </w:p>
    <w:p w14:paraId="51D1E64A" w14:textId="2122B939" w:rsidR="00D97B98" w:rsidRPr="00DD16A3" w:rsidRDefault="00D97B98" w:rsidP="00163237">
      <w:r w:rsidRPr="00DD16A3">
        <w:rPr>
          <w:noProof/>
        </w:rPr>
        <w:drawing>
          <wp:inline distT="0" distB="0" distL="0" distR="0" wp14:anchorId="03D08959" wp14:editId="79CBC54D">
            <wp:extent cx="5667375" cy="2630243"/>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l="6642" t="15016" r="23339" b="27156"/>
                    <a:stretch/>
                  </pic:blipFill>
                  <pic:spPr bwMode="auto">
                    <a:xfrm>
                      <a:off x="0" y="0"/>
                      <a:ext cx="5684684" cy="2638276"/>
                    </a:xfrm>
                    <a:prstGeom prst="rect">
                      <a:avLst/>
                    </a:prstGeom>
                    <a:noFill/>
                    <a:ln>
                      <a:noFill/>
                    </a:ln>
                    <a:extLst>
                      <a:ext uri="{53640926-AAD7-44D8-BBD7-CCE9431645EC}">
                        <a14:shadowObscured xmlns:a14="http://schemas.microsoft.com/office/drawing/2010/main"/>
                      </a:ext>
                    </a:extLst>
                  </pic:spPr>
                </pic:pic>
              </a:graphicData>
            </a:graphic>
          </wp:inline>
        </w:drawing>
      </w:r>
    </w:p>
    <w:p w14:paraId="4C28937A" w14:textId="7DF7BA4E" w:rsidR="00320AB5" w:rsidRPr="00DD16A3" w:rsidRDefault="004F19B5" w:rsidP="00163237">
      <w:r>
        <w:t xml:space="preserve">Im neuen System findet ein gemeinsamer ARD </w:t>
      </w:r>
      <w:proofErr w:type="spellStart"/>
      <w:r>
        <w:t>Convert</w:t>
      </w:r>
      <w:proofErr w:type="spellEnd"/>
      <w:r>
        <w:t xml:space="preserve"> beim </w:t>
      </w:r>
      <w:proofErr w:type="spellStart"/>
      <w:r>
        <w:t>Ingest</w:t>
      </w:r>
      <w:proofErr w:type="spellEnd"/>
      <w:r>
        <w:t xml:space="preserve"> statt. Die Daten wandern danach in den </w:t>
      </w:r>
      <w:proofErr w:type="spellStart"/>
      <w:r>
        <w:t>MDH:Presse</w:t>
      </w:r>
      <w:proofErr w:type="spellEnd"/>
      <w:r>
        <w:t xml:space="preserve"> Primärdatenspeicher und werden dann separat für </w:t>
      </w:r>
      <w:r>
        <w:lastRenderedPageBreak/>
        <w:t xml:space="preserve">die Recherche in der MDH:CS und dem Textmining in </w:t>
      </w:r>
      <w:proofErr w:type="spellStart"/>
      <w:r>
        <w:t>MDH:Mining</w:t>
      </w:r>
      <w:proofErr w:type="spellEnd"/>
      <w:r>
        <w:t xml:space="preserve"> für alle Rundfunkanstalten bereitgestellt.</w:t>
      </w:r>
    </w:p>
    <w:p w14:paraId="69FF00D3" w14:textId="77777777" w:rsidR="00CE01D2" w:rsidRPr="00DD16A3" w:rsidRDefault="00CE01D2" w:rsidP="00163237"/>
    <w:p w14:paraId="740DC06C" w14:textId="39BDD174" w:rsidR="00320AB5" w:rsidRPr="00DD16A3" w:rsidRDefault="00CE01D2" w:rsidP="00163237">
      <w:r w:rsidRPr="00DD16A3">
        <w:rPr>
          <w:noProof/>
        </w:rPr>
        <w:drawing>
          <wp:inline distT="0" distB="0" distL="0" distR="0" wp14:anchorId="3BFF5ECF" wp14:editId="10FCDF8C">
            <wp:extent cx="5305425" cy="2981325"/>
            <wp:effectExtent l="0" t="0" r="9525"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05425" cy="2981325"/>
                    </a:xfrm>
                    <a:prstGeom prst="rect">
                      <a:avLst/>
                    </a:prstGeom>
                    <a:noFill/>
                    <a:ln>
                      <a:noFill/>
                    </a:ln>
                  </pic:spPr>
                </pic:pic>
              </a:graphicData>
            </a:graphic>
          </wp:inline>
        </w:drawing>
      </w:r>
    </w:p>
    <w:p w14:paraId="42191E6A" w14:textId="083C9125" w:rsidR="00CE01D2" w:rsidRPr="00DD16A3" w:rsidRDefault="00CE01D2" w:rsidP="00163237">
      <w:r w:rsidRPr="00DD16A3">
        <w:t xml:space="preserve">Systemübersicht – Komponenten </w:t>
      </w:r>
      <w:proofErr w:type="spellStart"/>
      <w:r w:rsidRPr="00DD16A3">
        <w:t>MDH:Presse</w:t>
      </w:r>
      <w:proofErr w:type="spellEnd"/>
    </w:p>
    <w:p w14:paraId="1698E660" w14:textId="0EE996C7" w:rsidR="0021008D" w:rsidRPr="00DD16A3" w:rsidRDefault="0021008D" w:rsidP="00163237"/>
    <w:p w14:paraId="324A147B" w14:textId="3CCB9516" w:rsidR="0021008D" w:rsidRPr="00DD16A3" w:rsidRDefault="0021008D" w:rsidP="00163237"/>
    <w:p w14:paraId="3C70C726" w14:textId="77777777" w:rsidR="0021008D" w:rsidRPr="00DD16A3" w:rsidRDefault="0021008D" w:rsidP="0021008D">
      <w:pPr>
        <w:rPr>
          <w:b/>
          <w:bCs/>
        </w:rPr>
      </w:pPr>
      <w:r w:rsidRPr="00DD16A3">
        <w:rPr>
          <w:b/>
          <w:bCs/>
        </w:rPr>
        <w:t>Die größten aktuellen Herausforderungen</w:t>
      </w:r>
    </w:p>
    <w:p w14:paraId="4D94D00D" w14:textId="77777777" w:rsidR="0021008D" w:rsidRPr="00DD16A3" w:rsidRDefault="0021008D" w:rsidP="0021008D">
      <w:r w:rsidRPr="00DD16A3">
        <w:t xml:space="preserve">• Projektverzögerung durch a) Corona-Pandemie und b) Ressourcenkonflikte </w:t>
      </w:r>
      <w:proofErr w:type="spellStart"/>
      <w:r w:rsidRPr="00DD16A3">
        <w:t>medas</w:t>
      </w:r>
      <w:proofErr w:type="spellEnd"/>
      <w:r w:rsidRPr="00DD16A3">
        <w:t>/MDH. Projektverlängerung</w:t>
      </w:r>
    </w:p>
    <w:p w14:paraId="60FE54FE" w14:textId="77777777" w:rsidR="0021008D" w:rsidRPr="00DD16A3" w:rsidRDefault="0021008D" w:rsidP="0021008D">
      <w:r w:rsidRPr="00DD16A3">
        <w:t>bis Q 4 2022 und Deadline Sphinx-Partner 01.01.2023.</w:t>
      </w:r>
    </w:p>
    <w:p w14:paraId="180F7F0D" w14:textId="77777777" w:rsidR="0021008D" w:rsidRPr="00DD16A3" w:rsidRDefault="0021008D" w:rsidP="0021008D">
      <w:r w:rsidRPr="00DD16A3">
        <w:t xml:space="preserve">• Verzahnung der </w:t>
      </w:r>
      <w:proofErr w:type="spellStart"/>
      <w:r w:rsidRPr="00DD16A3">
        <w:t>Produktivnahme</w:t>
      </w:r>
      <w:proofErr w:type="spellEnd"/>
      <w:r w:rsidRPr="00DD16A3">
        <w:t xml:space="preserve"> von </w:t>
      </w:r>
      <w:proofErr w:type="spellStart"/>
      <w:r w:rsidRPr="00DD16A3">
        <w:t>MDH:Presse</w:t>
      </w:r>
      <w:proofErr w:type="spellEnd"/>
      <w:r w:rsidRPr="00DD16A3">
        <w:t xml:space="preserve"> und MDH:CS mit </w:t>
      </w:r>
      <w:proofErr w:type="spellStart"/>
      <w:r w:rsidRPr="00DD16A3">
        <w:t>medas</w:t>
      </w:r>
      <w:proofErr w:type="spellEnd"/>
      <w:r w:rsidRPr="00DD16A3">
        <w:t>-Aktivitäten:</w:t>
      </w:r>
    </w:p>
    <w:p w14:paraId="2589C2FB" w14:textId="77777777" w:rsidR="0021008D" w:rsidRPr="00DD16A3" w:rsidRDefault="0021008D" w:rsidP="0021008D">
      <w:r w:rsidRPr="00DD16A3">
        <w:t>o Ab wann nutzt welche ARD-RFA die MDH:CS?</w:t>
      </w:r>
    </w:p>
    <w:p w14:paraId="3109E5EF" w14:textId="77777777" w:rsidR="0021008D" w:rsidRPr="00DD16A3" w:rsidRDefault="0021008D" w:rsidP="0021008D">
      <w:r w:rsidRPr="00DD16A3">
        <w:t>o Welche Rolle spielt die „Übergangslösung Medienbrokeranbindung“ (ARD-Anforderung Medienbroker-API zu</w:t>
      </w:r>
    </w:p>
    <w:p w14:paraId="63C6D7FD" w14:textId="77777777" w:rsidR="0021008D" w:rsidRPr="00DD16A3" w:rsidRDefault="0021008D" w:rsidP="0021008D">
      <w:r w:rsidRPr="00DD16A3">
        <w:t>MDH)?</w:t>
      </w:r>
    </w:p>
    <w:p w14:paraId="5E5900C4" w14:textId="77777777" w:rsidR="0021008D" w:rsidRPr="00DD16A3" w:rsidRDefault="0021008D" w:rsidP="0021008D">
      <w:r w:rsidRPr="00DD16A3">
        <w:t xml:space="preserve">o Lizenzierungsstatus ARD und bilateral bis Ende 2022 durch </w:t>
      </w:r>
      <w:proofErr w:type="spellStart"/>
      <w:r w:rsidRPr="00DD16A3">
        <w:t>Leadbuyer</w:t>
      </w:r>
      <w:proofErr w:type="spellEnd"/>
      <w:r w:rsidRPr="00DD16A3">
        <w:t xml:space="preserve"> NDR/die </w:t>
      </w:r>
      <w:proofErr w:type="spellStart"/>
      <w:r w:rsidRPr="00DD16A3">
        <w:t>RFAen</w:t>
      </w:r>
      <w:proofErr w:type="spellEnd"/>
      <w:r w:rsidRPr="00DD16A3">
        <w:t xml:space="preserve"> geklärt?</w:t>
      </w:r>
    </w:p>
    <w:p w14:paraId="177F42B6" w14:textId="77777777" w:rsidR="0021008D" w:rsidRPr="00DD16A3" w:rsidRDefault="0021008D" w:rsidP="0021008D">
      <w:r w:rsidRPr="00DD16A3">
        <w:t>• Finanzen - Zustimmung K-ARL?</w:t>
      </w:r>
    </w:p>
    <w:p w14:paraId="082EFBFD" w14:textId="77777777" w:rsidR="0021008D" w:rsidRPr="00DD16A3" w:rsidRDefault="0021008D" w:rsidP="0021008D">
      <w:r w:rsidRPr="00DD16A3">
        <w:t xml:space="preserve">o </w:t>
      </w:r>
      <w:proofErr w:type="gramStart"/>
      <w:r w:rsidRPr="00DD16A3">
        <w:t>Gesamt Projektbudget</w:t>
      </w:r>
      <w:proofErr w:type="gramEnd"/>
      <w:r w:rsidRPr="00DD16A3">
        <w:t xml:space="preserve"> für </w:t>
      </w:r>
      <w:proofErr w:type="spellStart"/>
      <w:r w:rsidRPr="00DD16A3">
        <w:t>MDH:Presse</w:t>
      </w:r>
      <w:proofErr w:type="spellEnd"/>
      <w:r w:rsidRPr="00DD16A3">
        <w:t xml:space="preserve"> und die TiM-Anforderungen an MDH:CS: 72 TEUR Aufstockung</w:t>
      </w:r>
    </w:p>
    <w:p w14:paraId="0D85D169" w14:textId="77777777" w:rsidR="0021008D" w:rsidRPr="00DD16A3" w:rsidRDefault="0021008D" w:rsidP="0021008D">
      <w:r w:rsidRPr="00DD16A3">
        <w:lastRenderedPageBreak/>
        <w:t xml:space="preserve">o Haushaltsjahr 2022 aus SAD-Sicht: 300 </w:t>
      </w:r>
      <w:proofErr w:type="gramStart"/>
      <w:r w:rsidRPr="00DD16A3">
        <w:t>TEUR Mehrbedarf</w:t>
      </w:r>
      <w:proofErr w:type="gramEnd"/>
    </w:p>
    <w:p w14:paraId="692340AF" w14:textId="6E7A50D5" w:rsidR="0021008D" w:rsidRPr="00DD16A3" w:rsidRDefault="0021008D" w:rsidP="0021008D">
      <w:r w:rsidRPr="00DD16A3">
        <w:t> Tabelle zur Kostenstruktur/Budgetplanung</w:t>
      </w:r>
    </w:p>
    <w:p w14:paraId="657BEE8B" w14:textId="74F20384" w:rsidR="0021008D" w:rsidRPr="00DD16A3" w:rsidRDefault="0021008D" w:rsidP="0021008D"/>
    <w:p w14:paraId="4F8D6FF5" w14:textId="77777777" w:rsidR="0021008D" w:rsidRPr="00DD16A3" w:rsidRDefault="0021008D" w:rsidP="0021008D">
      <w:pPr>
        <w:rPr>
          <w:b/>
          <w:bCs/>
        </w:rPr>
      </w:pPr>
      <w:r w:rsidRPr="00DD16A3">
        <w:rPr>
          <w:b/>
          <w:bCs/>
        </w:rPr>
        <w:t>Vorschlag zur Risiko- und Aufwandsminimierung</w:t>
      </w:r>
    </w:p>
    <w:p w14:paraId="000CDCE1" w14:textId="77777777" w:rsidR="0021008D" w:rsidRPr="00DD16A3" w:rsidRDefault="0021008D" w:rsidP="0021008D">
      <w:r w:rsidRPr="00DD16A3">
        <w:t xml:space="preserve">• Keine weitere Befassung im Projekt </w:t>
      </w:r>
      <w:proofErr w:type="gramStart"/>
      <w:r w:rsidRPr="00DD16A3">
        <w:t>TiM</w:t>
      </w:r>
      <w:proofErr w:type="gramEnd"/>
      <w:r w:rsidRPr="00DD16A3">
        <w:t xml:space="preserve"> mit </w:t>
      </w:r>
      <w:proofErr w:type="spellStart"/>
      <w:r w:rsidRPr="00DD16A3">
        <w:t>MDH:Mining</w:t>
      </w:r>
      <w:proofErr w:type="spellEnd"/>
      <w:r w:rsidRPr="00DD16A3">
        <w:t xml:space="preserve"> und Integration der betroffenen JIRA-Vorgänge in die</w:t>
      </w:r>
    </w:p>
    <w:p w14:paraId="0882532C" w14:textId="77777777" w:rsidR="0021008D" w:rsidRPr="00DD16A3" w:rsidRDefault="0021008D" w:rsidP="0021008D">
      <w:proofErr w:type="spellStart"/>
      <w:r w:rsidRPr="00DD16A3">
        <w:t>medas</w:t>
      </w:r>
      <w:proofErr w:type="spellEnd"/>
      <w:r w:rsidRPr="00DD16A3">
        <w:t>-Anforderungen</w:t>
      </w:r>
    </w:p>
    <w:p w14:paraId="0ABD71A4" w14:textId="77777777" w:rsidR="0021008D" w:rsidRPr="00DD16A3" w:rsidRDefault="0021008D" w:rsidP="0021008D">
      <w:r w:rsidRPr="00DD16A3">
        <w:t xml:space="preserve">o Mining-Anforderungen </w:t>
      </w:r>
      <w:proofErr w:type="gramStart"/>
      <w:r w:rsidRPr="00DD16A3">
        <w:t>TiM</w:t>
      </w:r>
      <w:proofErr w:type="gramEnd"/>
      <w:r w:rsidRPr="00DD16A3">
        <w:t xml:space="preserve"> sind in JIRA seit 10/2020 hinterlegt; Austausch hat stattgefunden</w:t>
      </w:r>
    </w:p>
    <w:p w14:paraId="20BD599F" w14:textId="77777777" w:rsidR="0021008D" w:rsidRPr="00DD16A3" w:rsidRDefault="0021008D" w:rsidP="0021008D">
      <w:r w:rsidRPr="00DD16A3">
        <w:t>o Budget aufgebraucht, Umsetzung schleppend: Detailklärung und Priorisierung bindet knappe Ressourcen</w:t>
      </w:r>
    </w:p>
    <w:p w14:paraId="1B23DD28" w14:textId="77777777" w:rsidR="0021008D" w:rsidRPr="00DD16A3" w:rsidRDefault="0021008D" w:rsidP="0021008D">
      <w:r w:rsidRPr="00DD16A3">
        <w:t>o TiM-Perspektive: Textmining-Funktionalitäten in MDH:CS sind nicht kritisch für Projektabschluss; Inhaltliche</w:t>
      </w:r>
    </w:p>
    <w:p w14:paraId="49E8183B" w14:textId="77777777" w:rsidR="0021008D" w:rsidRPr="00DD16A3" w:rsidRDefault="0021008D" w:rsidP="0021008D">
      <w:r w:rsidRPr="00DD16A3">
        <w:t xml:space="preserve">Überschneidung mit </w:t>
      </w:r>
      <w:proofErr w:type="spellStart"/>
      <w:r w:rsidRPr="00DD16A3">
        <w:t>medas</w:t>
      </w:r>
      <w:proofErr w:type="spellEnd"/>
      <w:r w:rsidRPr="00DD16A3">
        <w:t>-Anforderungen</w:t>
      </w:r>
    </w:p>
    <w:p w14:paraId="67F65AF6" w14:textId="77777777" w:rsidR="0021008D" w:rsidRPr="00DD16A3" w:rsidRDefault="0021008D" w:rsidP="0021008D">
      <w:r w:rsidRPr="00DD16A3">
        <w:t>o ARD-Perspektive: Basistechnologie für alle Medien; Unverzichtbarer Baustein des crossmedialen,</w:t>
      </w:r>
    </w:p>
    <w:p w14:paraId="710C6CCD" w14:textId="77777777" w:rsidR="0021008D" w:rsidRPr="00DD16A3" w:rsidRDefault="0021008D" w:rsidP="0021008D">
      <w:r w:rsidRPr="00DD16A3">
        <w:t>kaskadierenden Einsatzes von Mining-Services</w:t>
      </w:r>
    </w:p>
    <w:p w14:paraId="04B6E1B9" w14:textId="77777777" w:rsidR="0021008D" w:rsidRPr="00DD16A3" w:rsidRDefault="0021008D" w:rsidP="0021008D">
      <w:r w:rsidRPr="00DD16A3">
        <w:t xml:space="preserve">o Projektressourcen auf </w:t>
      </w:r>
      <w:proofErr w:type="spellStart"/>
      <w:r w:rsidRPr="00DD16A3">
        <w:t>MDH:Presse</w:t>
      </w:r>
      <w:proofErr w:type="spellEnd"/>
      <w:r w:rsidRPr="00DD16A3">
        <w:t xml:space="preserve"> und MDH:CS konzentrieren</w:t>
      </w:r>
    </w:p>
    <w:p w14:paraId="76FE2363" w14:textId="77777777" w:rsidR="0021008D" w:rsidRPr="00DD16A3" w:rsidRDefault="0021008D" w:rsidP="0021008D">
      <w:r w:rsidRPr="00DD16A3">
        <w:t xml:space="preserve">o Übergabe der betroffenen JIRA-Vorgänge an die AGAG </w:t>
      </w:r>
      <w:proofErr w:type="spellStart"/>
      <w:r w:rsidRPr="00DD16A3">
        <w:t>medas</w:t>
      </w:r>
      <w:proofErr w:type="spellEnd"/>
      <w:r w:rsidRPr="00DD16A3">
        <w:t>. Ausnahme: Mehrsprachigkeit DW.</w:t>
      </w:r>
    </w:p>
    <w:p w14:paraId="0EA07B1D" w14:textId="77777777" w:rsidR="0021008D" w:rsidRPr="00DD16A3" w:rsidRDefault="0021008D" w:rsidP="0021008D">
      <w:r w:rsidRPr="00DD16A3">
        <w:t xml:space="preserve"> </w:t>
      </w:r>
      <w:proofErr w:type="gramStart"/>
      <w:r w:rsidRPr="00DD16A3">
        <w:t>Gibt</w:t>
      </w:r>
      <w:proofErr w:type="gramEnd"/>
      <w:r w:rsidRPr="00DD16A3">
        <w:t xml:space="preserve"> es weitere Ausnahmen vgl. Mehrsprachigkeit DW?</w:t>
      </w:r>
    </w:p>
    <w:p w14:paraId="037DC263" w14:textId="3D9FBB9C" w:rsidR="0021008D" w:rsidRPr="00DD16A3" w:rsidRDefault="0021008D" w:rsidP="0021008D">
      <w:r w:rsidRPr="00DD16A3">
        <w:t> Projektteam, Sphinx-Ansprechpartner BR/HR informiert und Archivkoordination Zustimmung K-ARL?</w:t>
      </w:r>
    </w:p>
    <w:p w14:paraId="7523CF73" w14:textId="77777777" w:rsidR="005E2BCD" w:rsidRPr="00DD16A3" w:rsidRDefault="005E2BCD" w:rsidP="00B50A9D">
      <w:pPr>
        <w:pStyle w:val="berschrift2"/>
      </w:pPr>
      <w:bookmarkStart w:id="11" w:name="_Toc117086230"/>
      <w:r w:rsidRPr="00DD16A3">
        <w:t>Zielsetzung und projektbezogene Ergebnistypen</w:t>
      </w:r>
      <w:bookmarkEnd w:id="11"/>
    </w:p>
    <w:p w14:paraId="79DA666F" w14:textId="757AEB40" w:rsidR="005E2BCD" w:rsidRPr="00DD16A3" w:rsidRDefault="005E2BCD" w:rsidP="00B50A9D">
      <w:pPr>
        <w:pStyle w:val="berschrift2"/>
      </w:pPr>
      <w:bookmarkStart w:id="12" w:name="_Toc117086231"/>
      <w:proofErr w:type="spellStart"/>
      <w:r w:rsidRPr="00DD16A3">
        <w:t>Stakeholderanalyse</w:t>
      </w:r>
      <w:bookmarkEnd w:id="12"/>
      <w:proofErr w:type="spellEnd"/>
    </w:p>
    <w:p w14:paraId="079FED77" w14:textId="736BBE81" w:rsidR="00F162E1" w:rsidRPr="00DD16A3" w:rsidRDefault="00F162E1" w:rsidP="005E2BCD">
      <w:r w:rsidRPr="00DD16A3">
        <w:tab/>
        <w:t>Was ist Text in Medas</w:t>
      </w:r>
    </w:p>
    <w:p w14:paraId="0778421E" w14:textId="1B7690AF" w:rsidR="00F162E1" w:rsidRPr="00DD16A3" w:rsidRDefault="00F162E1" w:rsidP="005E2BCD">
      <w:r w:rsidRPr="00DD16A3">
        <w:tab/>
        <w:t>Was ist MDH?</w:t>
      </w:r>
    </w:p>
    <w:p w14:paraId="64B0D907"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Besonders bei einem so umfangreichen Projekt wie „</w:t>
      </w:r>
      <w:proofErr w:type="gramStart"/>
      <w:r w:rsidRPr="00DD16A3">
        <w:rPr>
          <w:rFonts w:ascii="ArialMT" w:hAnsi="ArialMT" w:cs="ArialMT"/>
          <w:sz w:val="22"/>
        </w:rPr>
        <w:t>ARD Retro</w:t>
      </w:r>
      <w:proofErr w:type="gramEnd"/>
      <w:r w:rsidRPr="00DD16A3">
        <w:rPr>
          <w:rFonts w:ascii="ArialMT" w:hAnsi="ArialMT" w:cs="ArialMT"/>
          <w:sz w:val="22"/>
        </w:rPr>
        <w:t>“, das sich über einen</w:t>
      </w:r>
    </w:p>
    <w:p w14:paraId="6F82DF58"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 xml:space="preserve">großen Zeitraum erstreckt und </w:t>
      </w:r>
      <w:proofErr w:type="gramStart"/>
      <w:r w:rsidRPr="00DD16A3">
        <w:rPr>
          <w:rFonts w:ascii="ArialMT" w:hAnsi="ArialMT" w:cs="ArialMT"/>
          <w:sz w:val="22"/>
        </w:rPr>
        <w:t>an dem mehrere Unternehmen</w:t>
      </w:r>
      <w:proofErr w:type="gramEnd"/>
      <w:r w:rsidRPr="00DD16A3">
        <w:rPr>
          <w:rFonts w:ascii="ArialMT" w:hAnsi="ArialMT" w:cs="ArialMT"/>
          <w:sz w:val="22"/>
        </w:rPr>
        <w:t xml:space="preserve"> mit verschiedenen Abteilungen</w:t>
      </w:r>
    </w:p>
    <w:p w14:paraId="0ABF3233"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beteiligt sind, ist es wichtig, alle Stakeholder zu identifizieren und während</w:t>
      </w:r>
    </w:p>
    <w:p w14:paraId="63F5927C"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der Projektphase im Auge zu behalten. Dabei haben die Stakeholder einen unterschiedlich</w:t>
      </w:r>
    </w:p>
    <w:p w14:paraId="5F019595"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lastRenderedPageBreak/>
        <w:t>hohen Einfluss auf den Ablauf des Projekts und ein unterschiedlich hohes</w:t>
      </w:r>
    </w:p>
    <w:p w14:paraId="5AD45C9B"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Interesse am erfolgreichen Projektabschluss. Diese beiden Eigenschaften korrelieren</w:t>
      </w:r>
    </w:p>
    <w:p w14:paraId="1FF17A3B"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 xml:space="preserve">allerdings nicht zwangsläufig miteinander. So gibt es zwar </w:t>
      </w:r>
      <w:proofErr w:type="gramStart"/>
      <w:r w:rsidRPr="00DD16A3">
        <w:rPr>
          <w:rFonts w:ascii="ArialMT" w:hAnsi="ArialMT" w:cs="ArialMT"/>
          <w:sz w:val="22"/>
        </w:rPr>
        <w:t>durchaus Stakeholder</w:t>
      </w:r>
      <w:proofErr w:type="gramEnd"/>
      <w:r w:rsidRPr="00DD16A3">
        <w:rPr>
          <w:rFonts w:ascii="ArialMT" w:hAnsi="ArialMT" w:cs="ArialMT"/>
          <w:sz w:val="22"/>
        </w:rPr>
        <w:t xml:space="preserve"> mit</w:t>
      </w:r>
    </w:p>
    <w:p w14:paraId="0DEAEDB2"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einem hohen Einfluss auf das Projekt, sowie einem hohen Interesse am Projekt oder</w:t>
      </w:r>
    </w:p>
    <w:p w14:paraId="08AD8B5A"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 xml:space="preserve">Stakeholder, die weder großen Einfluss </w:t>
      </w:r>
      <w:proofErr w:type="gramStart"/>
      <w:r w:rsidRPr="00DD16A3">
        <w:rPr>
          <w:rFonts w:ascii="ArialMT" w:hAnsi="ArialMT" w:cs="ArialMT"/>
          <w:sz w:val="22"/>
        </w:rPr>
        <w:t>auf,</w:t>
      </w:r>
      <w:proofErr w:type="gramEnd"/>
      <w:r w:rsidRPr="00DD16A3">
        <w:rPr>
          <w:rFonts w:ascii="ArialMT" w:hAnsi="ArialMT" w:cs="ArialMT"/>
          <w:sz w:val="22"/>
        </w:rPr>
        <w:t xml:space="preserve"> noch Interesse am Projekt haben. Es gibt</w:t>
      </w:r>
    </w:p>
    <w:p w14:paraId="04C7AC54"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aber andererseits auch Stakeholder, die das Projekt mit großem Interesse verfolgen,</w:t>
      </w:r>
    </w:p>
    <w:p w14:paraId="7B2AC191"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ohne selbst viel Einfluss nehmen zu können, sowie Stakeholder, die einen hohen Einfluss</w:t>
      </w:r>
    </w:p>
    <w:p w14:paraId="3250DA94"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auf das Gelingen des Projektes haben, ohne sich im gleichen Maße dafür zu interessieren.</w:t>
      </w:r>
    </w:p>
    <w:p w14:paraId="62DE1FD4"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Je nach ihrem Einfluss auf das Projekt und ihrem Interesse am Projekt können die</w:t>
      </w:r>
    </w:p>
    <w:p w14:paraId="7E77ED77"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einzelnen Stakeholder in einer Interest-</w:t>
      </w:r>
      <w:proofErr w:type="spellStart"/>
      <w:r w:rsidRPr="00DD16A3">
        <w:rPr>
          <w:rFonts w:ascii="ArialMT" w:hAnsi="ArialMT" w:cs="ArialMT"/>
          <w:sz w:val="22"/>
        </w:rPr>
        <w:t>Influence</w:t>
      </w:r>
      <w:proofErr w:type="spellEnd"/>
      <w:r w:rsidRPr="00DD16A3">
        <w:rPr>
          <w:rFonts w:ascii="ArialMT" w:hAnsi="ArialMT" w:cs="ArialMT"/>
          <w:sz w:val="22"/>
        </w:rPr>
        <w:t xml:space="preserve"> Matrix angeordnet werden. Die Einordnung</w:t>
      </w:r>
    </w:p>
    <w:p w14:paraId="59DDEC2F"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der Stakeholder in die verschiedenen Gruppen ist wichtig, da sie die entscheidende</w:t>
      </w:r>
    </w:p>
    <w:p w14:paraId="31BAADF4"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Basis für das Stakeholder-Management bietet. Je nach Eingruppierung sollten</w:t>
      </w:r>
    </w:p>
    <w:p w14:paraId="61B02C2D"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die Stakeholder unterschiedlich behandelt werden, um Entscheider zufriedenzustellen,</w:t>
      </w:r>
    </w:p>
    <w:p w14:paraId="3E9B9F94"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Interessierte zu informieren und nicht zu viele Ressourcen aufzuwenden für Stakeholder,</w:t>
      </w:r>
    </w:p>
    <w:p w14:paraId="7345B373"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 xml:space="preserve">die weder Interesse am </w:t>
      </w:r>
      <w:proofErr w:type="gramStart"/>
      <w:r w:rsidRPr="00DD16A3">
        <w:rPr>
          <w:rFonts w:ascii="ArialMT" w:hAnsi="ArialMT" w:cs="ArialMT"/>
          <w:sz w:val="22"/>
        </w:rPr>
        <w:t>Projekt,</w:t>
      </w:r>
      <w:proofErr w:type="gramEnd"/>
      <w:r w:rsidRPr="00DD16A3">
        <w:rPr>
          <w:rFonts w:ascii="ArialMT" w:hAnsi="ArialMT" w:cs="ArialMT"/>
          <w:sz w:val="22"/>
        </w:rPr>
        <w:t xml:space="preserve"> noch Einfluss auf dessen Gelingen haben.</w:t>
      </w:r>
    </w:p>
    <w:p w14:paraId="540235F1"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Stakeholder mit einem hohen Einfluss und einem geringen Interesse müssen vor allem</w:t>
      </w:r>
    </w:p>
    <w:p w14:paraId="73DC3F6E"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zufrieden gestellt werden. Diese Stakeholder sollte man zwar über die Entwicklung des</w:t>
      </w:r>
    </w:p>
    <w:p w14:paraId="637A59D7"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Projektes auf dem Laufenden halten, aber nicht mit unnötigen Informationen langweilen.</w:t>
      </w:r>
    </w:p>
    <w:p w14:paraId="67D5891C"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Da sie einen großen Einfluss haben, ist es wichtig, ihre Anforderungen so gut wie</w:t>
      </w:r>
    </w:p>
    <w:p w14:paraId="05F9E89E"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möglich umzusetzen. Im Projekt „</w:t>
      </w:r>
      <w:proofErr w:type="gramStart"/>
      <w:r w:rsidRPr="00DD16A3">
        <w:rPr>
          <w:rFonts w:ascii="ArialMT" w:hAnsi="ArialMT" w:cs="ArialMT"/>
          <w:sz w:val="22"/>
        </w:rPr>
        <w:t>ARD Retro</w:t>
      </w:r>
      <w:proofErr w:type="gramEnd"/>
      <w:r w:rsidRPr="00DD16A3">
        <w:rPr>
          <w:rFonts w:ascii="ArialMT" w:hAnsi="ArialMT" w:cs="ArialMT"/>
          <w:sz w:val="22"/>
        </w:rPr>
        <w:t>“ gehören zu dieser Stakeholder-Gruppe</w:t>
      </w:r>
    </w:p>
    <w:p w14:paraId="5F5DA906"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die Intendanten der einzelnen ARD-Anstalten, sowie die Justiziare. Die Intendanten</w:t>
      </w:r>
    </w:p>
    <w:p w14:paraId="272A2ACA"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sind aufgrund ihrer Leitungsposition maßgeblich in der Entscheidung über die Umsetzung</w:t>
      </w:r>
    </w:p>
    <w:p w14:paraId="17B85888"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eines so großen Projekts einbezogen. Auch die Justiziare haben durch ihre Einschätzung</w:t>
      </w:r>
    </w:p>
    <w:p w14:paraId="16292862"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der rechtlichen Machbarkeit, die gerade in diesem Projekt eine entscheidende</w:t>
      </w:r>
    </w:p>
    <w:p w14:paraId="43FEFC50"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Rolle spielt, einen großen Einfluss auf den Erfolg des Projekts. Gleichzeitig sind</w:t>
      </w:r>
    </w:p>
    <w:p w14:paraId="28225232"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 xml:space="preserve">sowohl die Intendanten der </w:t>
      </w:r>
      <w:proofErr w:type="gramStart"/>
      <w:r w:rsidRPr="00DD16A3">
        <w:rPr>
          <w:rFonts w:ascii="ArialMT" w:hAnsi="ArialMT" w:cs="ArialMT"/>
          <w:sz w:val="22"/>
        </w:rPr>
        <w:t>ARD,</w:t>
      </w:r>
      <w:proofErr w:type="gramEnd"/>
      <w:r w:rsidRPr="00DD16A3">
        <w:rPr>
          <w:rFonts w:ascii="ArialMT" w:hAnsi="ArialMT" w:cs="ArialMT"/>
          <w:sz w:val="22"/>
        </w:rPr>
        <w:t xml:space="preserve"> als auch die Justiziare der LRA in ihrem Arbeitsalltag</w:t>
      </w:r>
    </w:p>
    <w:p w14:paraId="47B8066E"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in vielfältige andere Thematiken und Projekte eingebunden und haben nicht die Zeit</w:t>
      </w:r>
    </w:p>
    <w:p w14:paraId="23A21046"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oder das Interesse, sich hauptsächlich mit „</w:t>
      </w:r>
      <w:proofErr w:type="gramStart"/>
      <w:r w:rsidRPr="00DD16A3">
        <w:rPr>
          <w:rFonts w:ascii="ArialMT" w:hAnsi="ArialMT" w:cs="ArialMT"/>
          <w:sz w:val="22"/>
        </w:rPr>
        <w:t>ARD Retro</w:t>
      </w:r>
      <w:proofErr w:type="gramEnd"/>
      <w:r w:rsidRPr="00DD16A3">
        <w:rPr>
          <w:rFonts w:ascii="ArialMT" w:hAnsi="ArialMT" w:cs="ArialMT"/>
          <w:sz w:val="22"/>
        </w:rPr>
        <w:t>“ auseinanderzusetzen. Aufgrund ihres Einflusses sollten die (im Fall der Justiziare beispielsweise rechtlichen)</w:t>
      </w:r>
    </w:p>
    <w:p w14:paraId="1B570867"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Anforderungen dieser Stakeholder so gut wie möglich umgesetzt werden. Sie müssen</w:t>
      </w:r>
    </w:p>
    <w:p w14:paraId="74EA0905"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über die Fortschritte des Projektablaufs auf dem Laufenden gehalten werden und in</w:t>
      </w:r>
    </w:p>
    <w:p w14:paraId="5168E818"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einem angemessenen Maß in das Projekt einbezogen werden.</w:t>
      </w:r>
    </w:p>
    <w:p w14:paraId="409CD47C"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Die wichtigsten Stakeholder sind die mit einem hohen Interesse am Projekt und einem</w:t>
      </w:r>
    </w:p>
    <w:p w14:paraId="5B9064DF"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gleichzeitig hohen Einfluss auf das Gelingen des Projekts. Ohne sie ist ein Projekt nicht</w:t>
      </w:r>
    </w:p>
    <w:p w14:paraId="4D7AB852"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erfolgreich umsetzbar. Diese Stakeholder müssen vollständig in das Projekt einbezogen</w:t>
      </w:r>
    </w:p>
    <w:p w14:paraId="77FDFE8C"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und so gut wie möglich zufrieden gestellt werden. Aufgrund der vielen beteiligten</w:t>
      </w:r>
    </w:p>
    <w:p w14:paraId="661B3C1D"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Landesrundfunkanstalten und Abteilungen gibt es im Projekt „</w:t>
      </w:r>
      <w:proofErr w:type="gramStart"/>
      <w:r w:rsidRPr="00DD16A3">
        <w:rPr>
          <w:rFonts w:ascii="ArialMT" w:hAnsi="ArialMT" w:cs="ArialMT"/>
          <w:sz w:val="22"/>
        </w:rPr>
        <w:t>ARD Retro</w:t>
      </w:r>
      <w:proofErr w:type="gramEnd"/>
      <w:r w:rsidRPr="00DD16A3">
        <w:rPr>
          <w:rFonts w:ascii="ArialMT" w:hAnsi="ArialMT" w:cs="ArialMT"/>
          <w:sz w:val="22"/>
        </w:rPr>
        <w:t>“ viele Stakeholder</w:t>
      </w:r>
    </w:p>
    <w:p w14:paraId="3DDE1D18"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mit einem hohen Interesse, sowie hohen Einfluss auf den Projektablauf. Zunächst</w:t>
      </w:r>
    </w:p>
    <w:p w14:paraId="0D0F0587"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sind die Abteilungsleiter der Archive der beteiligten LRA zu nennen. Da das</w:t>
      </w:r>
    </w:p>
    <w:p w14:paraId="1453BD6C"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lastRenderedPageBreak/>
        <w:t xml:space="preserve">Projekt in der </w:t>
      </w:r>
      <w:proofErr w:type="gramStart"/>
      <w:r w:rsidRPr="00DD16A3">
        <w:rPr>
          <w:rFonts w:ascii="ArialMT" w:hAnsi="ArialMT" w:cs="ArialMT"/>
          <w:sz w:val="22"/>
        </w:rPr>
        <w:t>ARD Mediathek</w:t>
      </w:r>
      <w:proofErr w:type="gramEnd"/>
      <w:r w:rsidRPr="00DD16A3">
        <w:rPr>
          <w:rFonts w:ascii="ArialMT" w:hAnsi="ArialMT" w:cs="ArialMT"/>
          <w:sz w:val="22"/>
        </w:rPr>
        <w:t xml:space="preserve"> umgesetzt wird, spielen auch die dort angesiedelte Redaktion</w:t>
      </w:r>
    </w:p>
    <w:p w14:paraId="6B96A69B"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 xml:space="preserve">der </w:t>
      </w:r>
      <w:proofErr w:type="gramStart"/>
      <w:r w:rsidRPr="00DD16A3">
        <w:rPr>
          <w:rFonts w:ascii="ArialMT" w:hAnsi="ArialMT" w:cs="ArialMT"/>
          <w:sz w:val="22"/>
        </w:rPr>
        <w:t>ARD Mediathek</w:t>
      </w:r>
      <w:proofErr w:type="gramEnd"/>
      <w:r w:rsidRPr="00DD16A3">
        <w:rPr>
          <w:rFonts w:ascii="ArialMT" w:hAnsi="ArialMT" w:cs="ArialMT"/>
          <w:sz w:val="22"/>
        </w:rPr>
        <w:t>, die technische Abteilung der ARD Mediathek sowie das</w:t>
      </w:r>
    </w:p>
    <w:p w14:paraId="0D82885D"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dortige Produktmanagement eine große Rolle. Für die Umsetzung des Projektes in den</w:t>
      </w:r>
    </w:p>
    <w:p w14:paraId="63B61B98"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LRA-</w:t>
      </w:r>
      <w:proofErr w:type="spellStart"/>
      <w:r w:rsidRPr="00DD16A3">
        <w:rPr>
          <w:rFonts w:ascii="ArialMT" w:hAnsi="ArialMT" w:cs="ArialMT"/>
          <w:sz w:val="22"/>
        </w:rPr>
        <w:t>Channeln</w:t>
      </w:r>
      <w:proofErr w:type="spellEnd"/>
      <w:r w:rsidRPr="00DD16A3">
        <w:rPr>
          <w:rFonts w:ascii="ArialMT" w:hAnsi="ArialMT" w:cs="ArialMT"/>
          <w:sz w:val="22"/>
        </w:rPr>
        <w:t xml:space="preserve"> der einzelnen Landesrundfunkanstalten in der </w:t>
      </w:r>
      <w:proofErr w:type="gramStart"/>
      <w:r w:rsidRPr="00DD16A3">
        <w:rPr>
          <w:rFonts w:ascii="ArialMT" w:hAnsi="ArialMT" w:cs="ArialMT"/>
          <w:sz w:val="22"/>
        </w:rPr>
        <w:t>ARD Mediathek</w:t>
      </w:r>
      <w:proofErr w:type="gramEnd"/>
      <w:r w:rsidRPr="00DD16A3">
        <w:rPr>
          <w:rFonts w:ascii="ArialMT" w:hAnsi="ArialMT" w:cs="ArialMT"/>
          <w:sz w:val="22"/>
        </w:rPr>
        <w:t xml:space="preserve"> sind wiederum</w:t>
      </w:r>
    </w:p>
    <w:p w14:paraId="5C4D7ED1"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 xml:space="preserve">die </w:t>
      </w:r>
      <w:proofErr w:type="spellStart"/>
      <w:r w:rsidRPr="00DD16A3">
        <w:rPr>
          <w:rFonts w:ascii="ArialMT" w:hAnsi="ArialMT" w:cs="ArialMT"/>
          <w:sz w:val="22"/>
        </w:rPr>
        <w:t>Mediatheks</w:t>
      </w:r>
      <w:proofErr w:type="spellEnd"/>
      <w:r w:rsidRPr="00DD16A3">
        <w:rPr>
          <w:rFonts w:ascii="ArialMT" w:hAnsi="ArialMT" w:cs="ArialMT"/>
          <w:sz w:val="22"/>
        </w:rPr>
        <w:t>-Redaktionen der einzelnen LRA zuständig. Die wichtigste Rolle</w:t>
      </w:r>
    </w:p>
    <w:p w14:paraId="240707A5"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in der finalen Umsetzung des Projekts spielt die Projektgruppe „AG Editorial Page</w:t>
      </w:r>
    </w:p>
    <w:p w14:paraId="3CBD181D"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Retro“, die das Konzept für die Editorial Page erarbeitet und die Arbeit der einzelnen</w:t>
      </w:r>
    </w:p>
    <w:p w14:paraId="3D52DBD7"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Stakeholder koordiniert. Es ist wichtig, jeden einzelnen dieser Stakeholder in die Projektarbeit</w:t>
      </w:r>
    </w:p>
    <w:p w14:paraId="2EC88FA3"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miteinzubeziehen.</w:t>
      </w:r>
    </w:p>
    <w:p w14:paraId="5F3B3375"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Etwas weniger wichtig für das erfolgreiche Durchführen eines Projektes sind Stakeholder,</w:t>
      </w:r>
    </w:p>
    <w:p w14:paraId="7D320823"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die keinen großen Einfluss auf das Projekt selbst haben. Stakeholder, die trotzdem</w:t>
      </w:r>
    </w:p>
    <w:p w14:paraId="036F117E"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ein hohes Interesse am Projekt haben, müssen dennoch im Blick behalten werden. Die</w:t>
      </w:r>
    </w:p>
    <w:p w14:paraId="56FEBC1B"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Stakeholder mit geringem Einfluss und hohem Interesse am Projekt sollten angemessen</w:t>
      </w:r>
    </w:p>
    <w:p w14:paraId="05832D88"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über den Projektfortschritt informiert werden. Regelmäßige Gespräche und der Informationsaustausch</w:t>
      </w:r>
    </w:p>
    <w:p w14:paraId="14766618"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 xml:space="preserve">mit dieser Gruppe können </w:t>
      </w:r>
      <w:proofErr w:type="gramStart"/>
      <w:r w:rsidRPr="00DD16A3">
        <w:rPr>
          <w:rFonts w:ascii="ArialMT" w:hAnsi="ArialMT" w:cs="ArialMT"/>
          <w:sz w:val="22"/>
        </w:rPr>
        <w:t>durchaus hilfreich</w:t>
      </w:r>
      <w:proofErr w:type="gramEnd"/>
      <w:r w:rsidRPr="00DD16A3">
        <w:rPr>
          <w:rFonts w:ascii="ArialMT" w:hAnsi="ArialMT" w:cs="ArialMT"/>
          <w:sz w:val="22"/>
        </w:rPr>
        <w:t xml:space="preserve"> für die erfolgreiche</w:t>
      </w:r>
    </w:p>
    <w:p w14:paraId="1D37563A"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Umsetzung des Projektes sein und später zu einer höheren Akzeptanz des Ergebnisses</w:t>
      </w:r>
    </w:p>
    <w:p w14:paraId="6EF3A8B0"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führen. Im Projekt „</w:t>
      </w:r>
      <w:proofErr w:type="gramStart"/>
      <w:r w:rsidRPr="00DD16A3">
        <w:rPr>
          <w:rFonts w:ascii="ArialMT" w:hAnsi="ArialMT" w:cs="ArialMT"/>
          <w:sz w:val="22"/>
        </w:rPr>
        <w:t>ARD Retro</w:t>
      </w:r>
      <w:proofErr w:type="gramEnd"/>
      <w:r w:rsidRPr="00DD16A3">
        <w:rPr>
          <w:rFonts w:ascii="ArialMT" w:hAnsi="ArialMT" w:cs="ArialMT"/>
          <w:sz w:val="22"/>
        </w:rPr>
        <w:t>“ gibt es zahlreiche dieser Stakeholder: Zunächst</w:t>
      </w:r>
    </w:p>
    <w:p w14:paraId="149B5BEE"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sind die Dokumentationsredakteure und Archivbeschäftigten der beteiligten LRA zu</w:t>
      </w:r>
    </w:p>
    <w:p w14:paraId="272273D5"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nennen, die nicht Teil der Projektgruppe sind. Eventuell haben sie in der Vorbereitungsphase</w:t>
      </w:r>
    </w:p>
    <w:p w14:paraId="6FC278F5"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des Projekts mitgewirkt (beispielsweise bei der Auswahl von Archivmaterial für</w:t>
      </w:r>
    </w:p>
    <w:p w14:paraId="12A75341"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LRA/ARD Retro) oder sind aufgrund ihrer Zugehörigkeit zur im Fokus des Projekts stehenden</w:t>
      </w:r>
    </w:p>
    <w:p w14:paraId="3831AF05"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Abteilung am Erfolg des Projekts interessiert. Diese Beschäftigten haben zwar</w:t>
      </w:r>
    </w:p>
    <w:p w14:paraId="65141474"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keinen direkten Einfluss (mehr) auf das Voranschreiten des Projektes, sind aber durchaus</w:t>
      </w:r>
    </w:p>
    <w:p w14:paraId="4BB85445"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fachlich kompetent und können die Arbeit des Projektteams durch einen Blick von außen bereichern. Weiterhin gehört in diese Gruppe der Stakeholder die Abteilung der</w:t>
      </w:r>
    </w:p>
    <w:p w14:paraId="7985B786"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Unternehmenskommunikation, die das Projekt zwar nicht direkt beeinflussen, aber</w:t>
      </w:r>
    </w:p>
    <w:p w14:paraId="19DE956E"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nach erfolgreichem Abschluss bewerben kann. Auch die breite Öffentlichkeit, insbesondere</w:t>
      </w:r>
    </w:p>
    <w:p w14:paraId="0B175948"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 xml:space="preserve">die Nutzer/innen der </w:t>
      </w:r>
      <w:proofErr w:type="gramStart"/>
      <w:r w:rsidRPr="00DD16A3">
        <w:rPr>
          <w:rFonts w:ascii="ArialMT" w:hAnsi="ArialMT" w:cs="ArialMT"/>
          <w:sz w:val="22"/>
        </w:rPr>
        <w:t>ARD Mediathek</w:t>
      </w:r>
      <w:proofErr w:type="gramEnd"/>
      <w:r w:rsidRPr="00DD16A3">
        <w:rPr>
          <w:rFonts w:ascii="ArialMT" w:hAnsi="ArialMT" w:cs="ArialMT"/>
          <w:sz w:val="22"/>
        </w:rPr>
        <w:t>, sollten als Stakeholder nicht aus dem</w:t>
      </w:r>
    </w:p>
    <w:p w14:paraId="19C8DB1A"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Auge verloren werden. Alle diese Stakeholder sollten in der Projektphase regelmäßig</w:t>
      </w:r>
    </w:p>
    <w:p w14:paraId="498A33E9"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über die Entwicklung des Projekts auf dem Laufenden gehalten werden.</w:t>
      </w:r>
    </w:p>
    <w:p w14:paraId="55F645B7"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Zuletzt ist auch die Identifikation von Stakeholdern mit geringem Interesse und geringen</w:t>
      </w:r>
    </w:p>
    <w:p w14:paraId="63DD4FAD"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Einflussmöglichkeiten von Vorteil. Für diese Stakeholder sollten möglichst wenig</w:t>
      </w:r>
    </w:p>
    <w:p w14:paraId="3C4683A7"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Ressourcen aufgewendet werden, um die Aufmerksamkeit auf die interessierten und</w:t>
      </w:r>
    </w:p>
    <w:p w14:paraId="78357568"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einflussreichen Stakeholder zu lenken. Die letzte Gruppe der Stakeholder sollte in der</w:t>
      </w:r>
    </w:p>
    <w:p w14:paraId="35E60B85"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 xml:space="preserve">Kommunikation nicht komplett außen </w:t>
      </w:r>
      <w:proofErr w:type="gramStart"/>
      <w:r w:rsidRPr="00DD16A3">
        <w:rPr>
          <w:rFonts w:ascii="ArialMT" w:hAnsi="ArialMT" w:cs="ArialMT"/>
          <w:sz w:val="22"/>
        </w:rPr>
        <w:t>vor gelassen</w:t>
      </w:r>
      <w:proofErr w:type="gramEnd"/>
      <w:r w:rsidRPr="00DD16A3">
        <w:rPr>
          <w:rFonts w:ascii="ArialMT" w:hAnsi="ArialMT" w:cs="ArialMT"/>
          <w:sz w:val="22"/>
        </w:rPr>
        <w:t xml:space="preserve"> werden, aber auch nicht mit übermäßiger</w:t>
      </w:r>
    </w:p>
    <w:p w14:paraId="5554C728"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Kommunikation gelangweilt werden. Tabelle 1 zeigt eine Übersicht aller beteiligten</w:t>
      </w:r>
    </w:p>
    <w:p w14:paraId="30691B34"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Stakeholder im Projekt „</w:t>
      </w:r>
      <w:proofErr w:type="gramStart"/>
      <w:r w:rsidRPr="00DD16A3">
        <w:rPr>
          <w:rFonts w:ascii="ArialMT" w:hAnsi="ArialMT" w:cs="ArialMT"/>
          <w:sz w:val="22"/>
        </w:rPr>
        <w:t>ARD Retro</w:t>
      </w:r>
      <w:proofErr w:type="gramEnd"/>
      <w:r w:rsidRPr="00DD16A3">
        <w:rPr>
          <w:rFonts w:ascii="ArialMT" w:hAnsi="ArialMT" w:cs="ArialMT"/>
          <w:sz w:val="22"/>
        </w:rPr>
        <w:t>“ und ihrer jeweiligen Einordnung in die Interest-</w:t>
      </w:r>
    </w:p>
    <w:p w14:paraId="2E995182" w14:textId="4B457348" w:rsidR="00405589" w:rsidRPr="00DD16A3" w:rsidRDefault="00405589" w:rsidP="00405589">
      <w:proofErr w:type="spellStart"/>
      <w:r w:rsidRPr="00DD16A3">
        <w:rPr>
          <w:rFonts w:ascii="ArialMT" w:hAnsi="ArialMT" w:cs="ArialMT"/>
          <w:sz w:val="22"/>
        </w:rPr>
        <w:t>Influence</w:t>
      </w:r>
      <w:proofErr w:type="spellEnd"/>
      <w:r w:rsidRPr="00DD16A3">
        <w:rPr>
          <w:rFonts w:ascii="ArialMT" w:hAnsi="ArialMT" w:cs="ArialMT"/>
          <w:sz w:val="22"/>
        </w:rPr>
        <w:t xml:space="preserve"> Matrix.</w:t>
      </w:r>
    </w:p>
    <w:p w14:paraId="0AE84F5A" w14:textId="057F4F3F" w:rsidR="000F0774" w:rsidRPr="00DD16A3" w:rsidRDefault="000F0774" w:rsidP="005E2BCD">
      <w:r w:rsidRPr="00DD16A3">
        <w:rPr>
          <w:rFonts w:cs="Arial"/>
          <w:b/>
          <w:noProof/>
        </w:rPr>
        <w:lastRenderedPageBreak/>
        <w:drawing>
          <wp:anchor distT="0" distB="0" distL="114300" distR="114300" simplePos="0" relativeHeight="251661312" behindDoc="1" locked="0" layoutInCell="1" allowOverlap="1" wp14:anchorId="000FD0D9" wp14:editId="79CBC7B5">
            <wp:simplePos x="0" y="0"/>
            <wp:positionH relativeFrom="column">
              <wp:posOffset>0</wp:posOffset>
            </wp:positionH>
            <wp:positionV relativeFrom="paragraph">
              <wp:posOffset>283845</wp:posOffset>
            </wp:positionV>
            <wp:extent cx="4974590" cy="4912995"/>
            <wp:effectExtent l="0" t="0" r="0" b="1905"/>
            <wp:wrapTight wrapText="bothSides">
              <wp:wrapPolygon edited="0">
                <wp:start x="0" y="0"/>
                <wp:lineTo x="0" y="21525"/>
                <wp:lineTo x="21506" y="21525"/>
                <wp:lineTo x="21506"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74590" cy="4912995"/>
                    </a:xfrm>
                    <a:prstGeom prst="rect">
                      <a:avLst/>
                    </a:prstGeom>
                    <a:noFill/>
                    <a:ln>
                      <a:noFill/>
                    </a:ln>
                  </pic:spPr>
                </pic:pic>
              </a:graphicData>
            </a:graphic>
          </wp:anchor>
        </w:drawing>
      </w:r>
    </w:p>
    <w:p w14:paraId="4A98B3AC" w14:textId="5DDEA3DA" w:rsidR="005E2BCD" w:rsidRPr="00DD16A3" w:rsidRDefault="005E2BCD" w:rsidP="00B50A9D">
      <w:pPr>
        <w:pStyle w:val="berschrift2"/>
      </w:pPr>
      <w:bookmarkStart w:id="13" w:name="_Toc117086232"/>
      <w:r w:rsidRPr="00DD16A3">
        <w:t>SWOT-Analyse</w:t>
      </w:r>
      <w:bookmarkEnd w:id="13"/>
    </w:p>
    <w:p w14:paraId="4140BAFC" w14:textId="65ABC56F" w:rsidR="00F162E1" w:rsidRPr="00DD16A3" w:rsidRDefault="00F162E1" w:rsidP="005E2BCD">
      <w:r w:rsidRPr="00DD16A3">
        <w:tab/>
        <w:t xml:space="preserve">Vor und Nachteile von KI </w:t>
      </w:r>
    </w:p>
    <w:p w14:paraId="09C21AA7" w14:textId="18C9188C" w:rsidR="00F162E1" w:rsidRPr="00DD16A3" w:rsidRDefault="00F162E1" w:rsidP="005E2BCD">
      <w:r w:rsidRPr="00DD16A3">
        <w:tab/>
        <w:t>Der menschliche Faktor</w:t>
      </w:r>
    </w:p>
    <w:p w14:paraId="60CC56E1"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 xml:space="preserve">Zusätzlich zur </w:t>
      </w:r>
      <w:proofErr w:type="spellStart"/>
      <w:r w:rsidRPr="00DD16A3">
        <w:rPr>
          <w:rFonts w:ascii="ArialMT" w:hAnsi="ArialMT" w:cs="ArialMT"/>
          <w:sz w:val="22"/>
        </w:rPr>
        <w:t>Stakeholderanalyse</w:t>
      </w:r>
      <w:proofErr w:type="spellEnd"/>
      <w:r w:rsidRPr="00DD16A3">
        <w:rPr>
          <w:rFonts w:ascii="ArialMT" w:hAnsi="ArialMT" w:cs="ArialMT"/>
          <w:sz w:val="22"/>
        </w:rPr>
        <w:t xml:space="preserve"> wurde eine Aufstellung der Stärken, Schwächen,</w:t>
      </w:r>
    </w:p>
    <w:p w14:paraId="1A2DD6B3"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Chancen und Risiken des Projekts vorgenommen. Diese Analyse der Potenziale und</w:t>
      </w:r>
    </w:p>
    <w:p w14:paraId="6B924626"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Risiken soll mögliche Handlungsempfehlungen zur Folge haben.</w:t>
      </w:r>
    </w:p>
    <w:p w14:paraId="659A17B0"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Eine große Stärke des „</w:t>
      </w:r>
      <w:proofErr w:type="gramStart"/>
      <w:r w:rsidRPr="00DD16A3">
        <w:rPr>
          <w:rFonts w:ascii="ArialMT" w:hAnsi="ArialMT" w:cs="ArialMT"/>
          <w:sz w:val="22"/>
        </w:rPr>
        <w:t>ARD Retro</w:t>
      </w:r>
      <w:proofErr w:type="gramEnd"/>
      <w:r w:rsidRPr="00DD16A3">
        <w:rPr>
          <w:rFonts w:ascii="ArialMT" w:hAnsi="ArialMT" w:cs="ArialMT"/>
          <w:sz w:val="22"/>
        </w:rPr>
        <w:t>“ Projekts ist, dass die Inhalte – in dem Fall das</w:t>
      </w:r>
    </w:p>
    <w:p w14:paraId="638BACC0"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digitalisierte Archivmaterial – bereits vorliegen. Es müssen also nicht aufwändig neue</w:t>
      </w:r>
    </w:p>
    <w:p w14:paraId="006F3E96"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Inhalte generiert werden, sondern es kann auf bereits geleistete Arbeit aus der Vergangenheit</w:t>
      </w:r>
    </w:p>
    <w:p w14:paraId="46C0A522"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zurückgegriffen werden. Dieser Vorteil ergibt sich automatisch aus dem inhaltlichen</w:t>
      </w:r>
    </w:p>
    <w:p w14:paraId="678BDC5F"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Kern des Projektes: Die Aufgabe ist nicht die Generierung von neuen Inhalten,</w:t>
      </w:r>
    </w:p>
    <w:p w14:paraId="7B9217B4"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sondern das Zugänglichmachen von alten Inhalten. Eine weitere Stärke ist die bereits</w:t>
      </w:r>
    </w:p>
    <w:p w14:paraId="2EA44383"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erfolgreiche Umsetzung des Vorläuferprojekts „</w:t>
      </w:r>
      <w:proofErr w:type="gramStart"/>
      <w:r w:rsidRPr="00DD16A3">
        <w:rPr>
          <w:rFonts w:ascii="ArialMT" w:hAnsi="ArialMT" w:cs="ArialMT"/>
          <w:sz w:val="22"/>
        </w:rPr>
        <w:t>SWR Retro</w:t>
      </w:r>
      <w:proofErr w:type="gramEnd"/>
      <w:r w:rsidRPr="00DD16A3">
        <w:rPr>
          <w:rFonts w:ascii="ArialMT" w:hAnsi="ArialMT" w:cs="ArialMT"/>
          <w:sz w:val="22"/>
        </w:rPr>
        <w:t>“. Bestehende und bereits</w:t>
      </w:r>
    </w:p>
    <w:p w14:paraId="6EBEBA73"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getestete Workflows können beibehalten werden und aus Erfolgen und Problemen im</w:t>
      </w:r>
    </w:p>
    <w:p w14:paraId="2603C105"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Vorläuferprojekt können hilfreiche Schlüsse für die Umsetzung von „</w:t>
      </w:r>
      <w:proofErr w:type="gramStart"/>
      <w:r w:rsidRPr="00DD16A3">
        <w:rPr>
          <w:rFonts w:ascii="ArialMT" w:hAnsi="ArialMT" w:cs="ArialMT"/>
          <w:sz w:val="22"/>
        </w:rPr>
        <w:t>ARD Retro</w:t>
      </w:r>
      <w:proofErr w:type="gramEnd"/>
      <w:r w:rsidRPr="00DD16A3">
        <w:rPr>
          <w:rFonts w:ascii="ArialMT" w:hAnsi="ArialMT" w:cs="ArialMT"/>
          <w:sz w:val="22"/>
        </w:rPr>
        <w:t>“ gezogen</w:t>
      </w:r>
    </w:p>
    <w:p w14:paraId="79109E60"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lastRenderedPageBreak/>
        <w:t xml:space="preserve">werden. Außerdem kann durch die Umsetzung in der </w:t>
      </w:r>
      <w:proofErr w:type="gramStart"/>
      <w:r w:rsidRPr="00DD16A3">
        <w:rPr>
          <w:rFonts w:ascii="ArialMT" w:hAnsi="ArialMT" w:cs="ArialMT"/>
          <w:sz w:val="22"/>
        </w:rPr>
        <w:t>ARD Mediathek</w:t>
      </w:r>
      <w:proofErr w:type="gramEnd"/>
      <w:r w:rsidRPr="00DD16A3">
        <w:rPr>
          <w:rFonts w:ascii="ArialMT" w:hAnsi="ArialMT" w:cs="ArialMT"/>
          <w:sz w:val="22"/>
        </w:rPr>
        <w:t xml:space="preserve"> auf eine</w:t>
      </w:r>
    </w:p>
    <w:p w14:paraId="0D98C69C"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bereits bestehende und gut funktionierende digitale Infrastruktur zurückgegriffen werden.</w:t>
      </w:r>
    </w:p>
    <w:p w14:paraId="3907FA5B"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Das erleichtert nicht nur den technischen Workflow, sondern garantiert gleichzeitig,</w:t>
      </w:r>
    </w:p>
    <w:p w14:paraId="021C4AEE"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dass das Angebot sofort mit der Veröffentlichung für eine große Zielgruppe sichtbar</w:t>
      </w:r>
    </w:p>
    <w:p w14:paraId="12734615"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 xml:space="preserve">wird: Die Nutzer/innen der </w:t>
      </w:r>
      <w:proofErr w:type="gramStart"/>
      <w:r w:rsidRPr="00DD16A3">
        <w:rPr>
          <w:rFonts w:ascii="ArialMT" w:hAnsi="ArialMT" w:cs="ArialMT"/>
          <w:sz w:val="22"/>
        </w:rPr>
        <w:t>ARD Mediathek</w:t>
      </w:r>
      <w:proofErr w:type="gramEnd"/>
      <w:r w:rsidRPr="00DD16A3">
        <w:rPr>
          <w:rFonts w:ascii="ArialMT" w:hAnsi="ArialMT" w:cs="ArialMT"/>
          <w:sz w:val="22"/>
        </w:rPr>
        <w:t>. Dadurch können gleichzeitig die Fixkosten</w:t>
      </w:r>
    </w:p>
    <w:p w14:paraId="6B546141"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niedrig gehalten werden. Durch die Erfahrungen aus dem Vorläuferprojekt, die bestehende</w:t>
      </w:r>
    </w:p>
    <w:p w14:paraId="1F23F25A"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 xml:space="preserve">Infrastruktur und das bereits im Umgang mit der </w:t>
      </w:r>
      <w:proofErr w:type="gramStart"/>
      <w:r w:rsidRPr="00DD16A3">
        <w:rPr>
          <w:rFonts w:ascii="ArialMT" w:hAnsi="ArialMT" w:cs="ArialMT"/>
          <w:sz w:val="22"/>
        </w:rPr>
        <w:t>ARD Mediathek</w:t>
      </w:r>
      <w:proofErr w:type="gramEnd"/>
      <w:r w:rsidRPr="00DD16A3">
        <w:rPr>
          <w:rFonts w:ascii="ArialMT" w:hAnsi="ArialMT" w:cs="ArialMT"/>
          <w:sz w:val="22"/>
        </w:rPr>
        <w:t xml:space="preserve"> geschulte Personal,</w:t>
      </w:r>
    </w:p>
    <w:p w14:paraId="4115245D"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kann das Projekt kostenneutral umgesetzt werden.</w:t>
      </w:r>
    </w:p>
    <w:p w14:paraId="6320CA11"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Eine weitere Stärke des Projektes ist, dass durch „</w:t>
      </w:r>
      <w:proofErr w:type="gramStart"/>
      <w:r w:rsidRPr="00DD16A3">
        <w:rPr>
          <w:rFonts w:ascii="ArialMT" w:hAnsi="ArialMT" w:cs="ArialMT"/>
          <w:sz w:val="22"/>
        </w:rPr>
        <w:t>ARD Retro</w:t>
      </w:r>
      <w:proofErr w:type="gramEnd"/>
      <w:r w:rsidRPr="00DD16A3">
        <w:rPr>
          <w:rFonts w:ascii="ArialMT" w:hAnsi="ArialMT" w:cs="ArialMT"/>
          <w:sz w:val="22"/>
        </w:rPr>
        <w:t>“ ein einzigartiges Angebot</w:t>
      </w:r>
    </w:p>
    <w:p w14:paraId="7BF4D68C"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 xml:space="preserve">entsteht, für das </w:t>
      </w:r>
      <w:proofErr w:type="gramStart"/>
      <w:r w:rsidRPr="00DD16A3">
        <w:rPr>
          <w:rFonts w:ascii="ArialMT" w:hAnsi="ArialMT" w:cs="ArialMT"/>
          <w:sz w:val="22"/>
        </w:rPr>
        <w:t>es quasi</w:t>
      </w:r>
      <w:proofErr w:type="gramEnd"/>
      <w:r w:rsidRPr="00DD16A3">
        <w:rPr>
          <w:rFonts w:ascii="ArialMT" w:hAnsi="ArialMT" w:cs="ArialMT"/>
          <w:sz w:val="22"/>
        </w:rPr>
        <w:t xml:space="preserve"> keine Konkurrenzprodukte auf dem Markt gibt. Die Konkurrenzanalyse</w:t>
      </w:r>
    </w:p>
    <w:p w14:paraId="7AD7BA08"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hat zwar gezeigt, dass ähnliche Ansätze von anderen Rundfunkanstalten</w:t>
      </w:r>
    </w:p>
    <w:p w14:paraId="4108CACE"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europaweit bereits umgesetzt werden – ein so breites Angebot alter Fernsehbeiträge</w:t>
      </w:r>
    </w:p>
    <w:p w14:paraId="09590B18"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aus ganz Deutschland gibt es aber bisher noch nicht auf dem Markt. Die Attraktivität</w:t>
      </w:r>
    </w:p>
    <w:p w14:paraId="380B4B6C"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des Angebots erhöht sich außerdem dadurch, dass es jederzeit durch weitere</w:t>
      </w:r>
    </w:p>
    <w:p w14:paraId="24592E73"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Inhalte erweitert und ergänzt werden kann. Dadurch ergibt sich auch für die Zukunft ein</w:t>
      </w:r>
    </w:p>
    <w:p w14:paraId="0C57BECF"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großes Potential, das Angebot weiter attraktiv zu halten. Aus der Qualität und Einzigartigkeit</w:t>
      </w:r>
    </w:p>
    <w:p w14:paraId="1D3FB430"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des „</w:t>
      </w:r>
      <w:proofErr w:type="gramStart"/>
      <w:r w:rsidRPr="00DD16A3">
        <w:rPr>
          <w:rFonts w:ascii="ArialMT" w:hAnsi="ArialMT" w:cs="ArialMT"/>
          <w:sz w:val="22"/>
        </w:rPr>
        <w:t>ARD Retro</w:t>
      </w:r>
      <w:proofErr w:type="gramEnd"/>
      <w:r w:rsidRPr="00DD16A3">
        <w:rPr>
          <w:rFonts w:ascii="ArialMT" w:hAnsi="ArialMT" w:cs="ArialMT"/>
          <w:sz w:val="22"/>
        </w:rPr>
        <w:t>“ Materials ergibt sich ein weiterer wichtiger Vorteil, der die</w:t>
      </w:r>
    </w:p>
    <w:p w14:paraId="2FF056A0"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potentielle Zielgruppe des Angebots betrifft: „</w:t>
      </w:r>
      <w:proofErr w:type="gramStart"/>
      <w:r w:rsidRPr="00DD16A3">
        <w:rPr>
          <w:rFonts w:ascii="ArialMT" w:hAnsi="ArialMT" w:cs="ArialMT"/>
          <w:sz w:val="22"/>
        </w:rPr>
        <w:t>ARD Retro</w:t>
      </w:r>
      <w:proofErr w:type="gramEnd"/>
      <w:r w:rsidRPr="00DD16A3">
        <w:rPr>
          <w:rFonts w:ascii="ArialMT" w:hAnsi="ArialMT" w:cs="ArialMT"/>
          <w:sz w:val="22"/>
        </w:rPr>
        <w:t>“ richtet sich bewusst an die</w:t>
      </w:r>
    </w:p>
    <w:p w14:paraId="32381304"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breite Öffentlichkeit und ist dadurch für eine große Zielgruppe interessant und relevant.</w:t>
      </w:r>
    </w:p>
    <w:p w14:paraId="2C3E4098"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Für eine erfolgreiche Projektgestaltung ist ebenfalls die Analyse der Schwächen unabdingbar:</w:t>
      </w:r>
    </w:p>
    <w:p w14:paraId="38557B70"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 xml:space="preserve">Eine dieser Schwächen ist die Unsicherheit bezüglich der personellen Umsetzung der zukünftigen </w:t>
      </w:r>
      <w:proofErr w:type="spellStart"/>
      <w:r w:rsidRPr="00DD16A3">
        <w:rPr>
          <w:rFonts w:ascii="ArialMT" w:hAnsi="ArialMT" w:cs="ArialMT"/>
          <w:sz w:val="22"/>
        </w:rPr>
        <w:t>Kuratierung</w:t>
      </w:r>
      <w:proofErr w:type="spellEnd"/>
      <w:r w:rsidRPr="00DD16A3">
        <w:rPr>
          <w:rFonts w:ascii="ArialMT" w:hAnsi="ArialMT" w:cs="ArialMT"/>
          <w:sz w:val="22"/>
        </w:rPr>
        <w:t xml:space="preserve"> des „</w:t>
      </w:r>
      <w:proofErr w:type="gramStart"/>
      <w:r w:rsidRPr="00DD16A3">
        <w:rPr>
          <w:rFonts w:ascii="ArialMT" w:hAnsi="ArialMT" w:cs="ArialMT"/>
          <w:sz w:val="22"/>
        </w:rPr>
        <w:t>ARD Retro</w:t>
      </w:r>
      <w:proofErr w:type="gramEnd"/>
      <w:r w:rsidRPr="00DD16A3">
        <w:rPr>
          <w:rFonts w:ascii="ArialMT" w:hAnsi="ArialMT" w:cs="ArialMT"/>
          <w:sz w:val="22"/>
        </w:rPr>
        <w:t>“ Angebots. Bislang wird das</w:t>
      </w:r>
    </w:p>
    <w:p w14:paraId="426D5054"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Projekt „kostenneutral“ neben der Regelarbeit umgesetzt. Langfristig kann diese Lösung</w:t>
      </w:r>
    </w:p>
    <w:p w14:paraId="76AF7BC8"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 xml:space="preserve">aber zu personellen Engpässen und einem schrittweisen Rückgang in der </w:t>
      </w:r>
      <w:proofErr w:type="spellStart"/>
      <w:r w:rsidRPr="00DD16A3">
        <w:rPr>
          <w:rFonts w:ascii="ArialMT" w:hAnsi="ArialMT" w:cs="ArialMT"/>
          <w:sz w:val="22"/>
        </w:rPr>
        <w:t>Kuratierungsarbeit</w:t>
      </w:r>
      <w:proofErr w:type="spellEnd"/>
    </w:p>
    <w:p w14:paraId="452C9C9F"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führen, was eine qualitative Verschlechterung des Angebots zur Folge</w:t>
      </w:r>
    </w:p>
    <w:p w14:paraId="5B814811"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hätte. Hier muss langfristig geplant und Personal bereitgestellt werden, um eine erfolgreiche</w:t>
      </w:r>
    </w:p>
    <w:p w14:paraId="09B698E2"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 xml:space="preserve">Entwicklung des Projektes zu fördern. Eine weitere Schwäche des Projekts </w:t>
      </w:r>
      <w:proofErr w:type="gramStart"/>
      <w:r w:rsidRPr="00DD16A3">
        <w:rPr>
          <w:rFonts w:ascii="ArialMT" w:hAnsi="ArialMT" w:cs="ArialMT"/>
          <w:sz w:val="22"/>
        </w:rPr>
        <w:t>sind</w:t>
      </w:r>
      <w:proofErr w:type="gramEnd"/>
    </w:p>
    <w:p w14:paraId="3D13CE60"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Probleme in der Umsetzung des Vorläuferprojekts „</w:t>
      </w:r>
      <w:proofErr w:type="gramStart"/>
      <w:r w:rsidRPr="00DD16A3">
        <w:rPr>
          <w:rFonts w:ascii="ArialMT" w:hAnsi="ArialMT" w:cs="ArialMT"/>
          <w:sz w:val="22"/>
        </w:rPr>
        <w:t>SWR Retro</w:t>
      </w:r>
      <w:proofErr w:type="gramEnd"/>
      <w:r w:rsidRPr="00DD16A3">
        <w:rPr>
          <w:rFonts w:ascii="ArialMT" w:hAnsi="ArialMT" w:cs="ArialMT"/>
          <w:sz w:val="22"/>
        </w:rPr>
        <w:t>“, die teilweise noch</w:t>
      </w:r>
    </w:p>
    <w:p w14:paraId="3BE0FC29"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 xml:space="preserve">nicht gelöst werden konnten. So ist die Auffindbarkeit des Angebots in der </w:t>
      </w:r>
      <w:proofErr w:type="gramStart"/>
      <w:r w:rsidRPr="00DD16A3">
        <w:rPr>
          <w:rFonts w:ascii="ArialMT" w:hAnsi="ArialMT" w:cs="ArialMT"/>
          <w:sz w:val="22"/>
        </w:rPr>
        <w:t>ARD Mediathek</w:t>
      </w:r>
      <w:proofErr w:type="gramEnd"/>
    </w:p>
    <w:p w14:paraId="41368F14"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immer noch nicht optimal und die Durchsuchbarkeit des Angebots nach Schlagworten</w:t>
      </w:r>
    </w:p>
    <w:p w14:paraId="651BD877"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verbesserungswürdig. Auch die rechtlichen Einschränkungen in der Umsetzung</w:t>
      </w:r>
    </w:p>
    <w:p w14:paraId="784C4423"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der Archivöffnung stellen eine Schwäche des Projekts dar: Solange keine rechtliche</w:t>
      </w:r>
    </w:p>
    <w:p w14:paraId="20DEFD09"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Lösung für die Veröffentlichung von Beiträgen, die nach 1966 entstanden sind, gefunden</w:t>
      </w:r>
    </w:p>
    <w:p w14:paraId="259E01BC"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wird, bleibt das Angebot inhaltlich sehr eingeschränkt. Zuletzt kann die Beteiligung</w:t>
      </w:r>
    </w:p>
    <w:p w14:paraId="39B55D5E"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und Widerspruchsmöglichkeit der verschiedenen Abteilungen und zahlreichen Landesrundfunkanstalten</w:t>
      </w:r>
    </w:p>
    <w:p w14:paraId="7DCBB157"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als Schwäche angesehen werden, da so die Reaktions- und Entscheidungsgeschwindigkeit</w:t>
      </w:r>
    </w:p>
    <w:p w14:paraId="0A5F60C7"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in der Projektarbeit erheblich beeinträchtigt ist.</w:t>
      </w:r>
    </w:p>
    <w:p w14:paraId="081063AD"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lastRenderedPageBreak/>
        <w:t>Gerade diese Zusammenarbeit der verschiedenen Landesrundfunkanstalten bietet auf</w:t>
      </w:r>
    </w:p>
    <w:p w14:paraId="77CC8BDB"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der anderen Seite aber auch viele Chancen: Durch die Kooperation der verschiedenen</w:t>
      </w:r>
    </w:p>
    <w:p w14:paraId="7D1E509C"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LRA und des DRA kann Archivmaterial aus ganz Deutschland für die breite Öffentlichkeit</w:t>
      </w:r>
    </w:p>
    <w:p w14:paraId="0F075AD9"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zugänglich gemacht werden und so ein einzigartiges Projekt der Archivöffnung umgesetzt</w:t>
      </w:r>
    </w:p>
    <w:p w14:paraId="2834F925"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werden. Auch in der Zusammenarbeit der verschiedenen Rundfunkanstalten</w:t>
      </w:r>
    </w:p>
    <w:p w14:paraId="1346D0C5"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an sich liegt eine Chance für zukünftige Zusammenarbeit und Kooperation. In der Debatte</w:t>
      </w:r>
    </w:p>
    <w:p w14:paraId="1EC3BE41"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um die Legitimation des öffentlich-rechtlichen Rundfunks in Deutschland sind solche</w:t>
      </w:r>
    </w:p>
    <w:p w14:paraId="56668F4A"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Kooperationen besonders wichtig, um gemeinsam Angebote zu optimieren, Synergieeffekte</w:t>
      </w:r>
    </w:p>
    <w:p w14:paraId="3793F542"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zu nutzen und den Auftrag des öffentlich-rechtlichen Rundfunks bestmöglich</w:t>
      </w:r>
    </w:p>
    <w:p w14:paraId="4234A39E"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 xml:space="preserve">umzusetzen. Auch die Zusammenarbeit der Archive mit der </w:t>
      </w:r>
      <w:proofErr w:type="gramStart"/>
      <w:r w:rsidRPr="00DD16A3">
        <w:rPr>
          <w:rFonts w:ascii="ArialMT" w:hAnsi="ArialMT" w:cs="ArialMT"/>
          <w:sz w:val="22"/>
        </w:rPr>
        <w:t>ARD Mediathek</w:t>
      </w:r>
      <w:proofErr w:type="gramEnd"/>
      <w:r w:rsidRPr="00DD16A3">
        <w:rPr>
          <w:rFonts w:ascii="ArialMT" w:hAnsi="ArialMT" w:cs="ArialMT"/>
          <w:sz w:val="22"/>
        </w:rPr>
        <w:t xml:space="preserve"> bietet eine</w:t>
      </w:r>
    </w:p>
    <w:p w14:paraId="7875B88A"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große Chance: Durch die Veröffentlichung im Online-Portfolio der ARD kann eine neue</w:t>
      </w:r>
    </w:p>
    <w:p w14:paraId="573585A9"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Form der Öffentlichkeitsarbeit und der Präsentation von Archivbeständen umgesetzt</w:t>
      </w:r>
    </w:p>
    <w:p w14:paraId="3B55843A"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werden. Dieses Projekt ist Teil des Wandels des öffentlich-rechtlichen Rundfunks zu</w:t>
      </w:r>
    </w:p>
    <w:p w14:paraId="5ABE8B1F"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einem multimedialen Angebot, das möglichst viele Zielgruppen anspricht. Zudem bietet</w:t>
      </w:r>
    </w:p>
    <w:p w14:paraId="5AEC0D3C"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 xml:space="preserve">es die Chance, neue Nutzergruppen für die </w:t>
      </w:r>
      <w:proofErr w:type="gramStart"/>
      <w:r w:rsidRPr="00DD16A3">
        <w:rPr>
          <w:rFonts w:ascii="ArialMT" w:hAnsi="ArialMT" w:cs="ArialMT"/>
          <w:sz w:val="22"/>
        </w:rPr>
        <w:t>ARD Mediathek</w:t>
      </w:r>
      <w:proofErr w:type="gramEnd"/>
      <w:r w:rsidRPr="00DD16A3">
        <w:rPr>
          <w:rFonts w:ascii="ArialMT" w:hAnsi="ArialMT" w:cs="ArialMT"/>
          <w:sz w:val="22"/>
        </w:rPr>
        <w:t xml:space="preserve"> zu erschließen.</w:t>
      </w:r>
    </w:p>
    <w:p w14:paraId="2CC4A2FF"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Zuletzt sollen die Risiken im Projekt „</w:t>
      </w:r>
      <w:proofErr w:type="gramStart"/>
      <w:r w:rsidRPr="00DD16A3">
        <w:rPr>
          <w:rFonts w:ascii="ArialMT" w:hAnsi="ArialMT" w:cs="ArialMT"/>
          <w:sz w:val="22"/>
        </w:rPr>
        <w:t>ARD Retro</w:t>
      </w:r>
      <w:proofErr w:type="gramEnd"/>
      <w:r w:rsidRPr="00DD16A3">
        <w:rPr>
          <w:rFonts w:ascii="ArialMT" w:hAnsi="ArialMT" w:cs="ArialMT"/>
          <w:sz w:val="22"/>
        </w:rPr>
        <w:t>“ erörtert werden. Die Kommunikation</w:t>
      </w:r>
    </w:p>
    <w:p w14:paraId="0EADCF35"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zwischen den verschiedenen Abteilungen birgt durch die interdisziplinäre Zusammenarbeit</w:t>
      </w:r>
    </w:p>
    <w:p w14:paraId="3CF2CB11"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in unterschiedlichen Fachsprachen das Risiko von Missverständnissen und Fehlkommunikation.</w:t>
      </w:r>
    </w:p>
    <w:p w14:paraId="1FB47DC4"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Zudem erschweren unterschiedliche technische Voraussetzungen der verschiedenen Landesrundfunkanstalten die Zusammenarbeit und gefährden die erfolgreiche</w:t>
      </w:r>
    </w:p>
    <w:p w14:paraId="6A497D40"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Umsetzung des Projektes. Auch rechtliche Konflikte können aufgrund der</w:t>
      </w:r>
    </w:p>
    <w:p w14:paraId="2056F12B"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komplexen Urheberrechtslage das Projekt gefährden. Ein weiteres Risiko ist die gleichzeitige</w:t>
      </w:r>
    </w:p>
    <w:p w14:paraId="426ECE32"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 xml:space="preserve">Umsetzung von vielfältigen Projekten in der </w:t>
      </w:r>
      <w:proofErr w:type="gramStart"/>
      <w:r w:rsidRPr="00DD16A3">
        <w:rPr>
          <w:rFonts w:ascii="ArialMT" w:hAnsi="ArialMT" w:cs="ArialMT"/>
          <w:sz w:val="22"/>
        </w:rPr>
        <w:t>ARD Mediathek</w:t>
      </w:r>
      <w:proofErr w:type="gramEnd"/>
      <w:r w:rsidRPr="00DD16A3">
        <w:rPr>
          <w:rFonts w:ascii="ArialMT" w:hAnsi="ArialMT" w:cs="ArialMT"/>
          <w:sz w:val="22"/>
        </w:rPr>
        <w:t>, wobei andere Projekte</w:t>
      </w:r>
    </w:p>
    <w:p w14:paraId="2FE92A42"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eventuell höher priorisiert werden als „</w:t>
      </w:r>
      <w:proofErr w:type="gramStart"/>
      <w:r w:rsidRPr="00DD16A3">
        <w:rPr>
          <w:rFonts w:ascii="ArialMT" w:hAnsi="ArialMT" w:cs="ArialMT"/>
          <w:sz w:val="22"/>
        </w:rPr>
        <w:t>ARD Retro</w:t>
      </w:r>
      <w:proofErr w:type="gramEnd"/>
      <w:r w:rsidRPr="00DD16A3">
        <w:rPr>
          <w:rFonts w:ascii="ArialMT" w:hAnsi="ArialMT" w:cs="ArialMT"/>
          <w:sz w:val="22"/>
        </w:rPr>
        <w:t>“. Auch externe Einflussfaktoren</w:t>
      </w:r>
    </w:p>
    <w:p w14:paraId="1F06F481"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und die Planungsunsicherheit durch Corona bedingte Einschränkungen (Homeoffice</w:t>
      </w:r>
    </w:p>
    <w:p w14:paraId="68DEBA20"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etc.) müssen in der Risikobewertung berücksichtigt werden. Einen Überblick über die</w:t>
      </w:r>
    </w:p>
    <w:p w14:paraId="43973F7B"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Stärken, Schwächen, Chancen und Risiken des Projekts bietet Tabelle 2.</w:t>
      </w:r>
    </w:p>
    <w:p w14:paraId="1C6B3411"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Aus dieser SWOT-Analyse wurden folgende Handlungsempfehlungen für die Arbeit im</w:t>
      </w:r>
    </w:p>
    <w:p w14:paraId="57B9369B"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Projekt abgeleitet: Für das „</w:t>
      </w:r>
      <w:proofErr w:type="gramStart"/>
      <w:r w:rsidRPr="00DD16A3">
        <w:rPr>
          <w:rFonts w:ascii="ArialMT" w:hAnsi="ArialMT" w:cs="ArialMT"/>
          <w:sz w:val="22"/>
        </w:rPr>
        <w:t>ARD Retro</w:t>
      </w:r>
      <w:proofErr w:type="gramEnd"/>
      <w:r w:rsidRPr="00DD16A3">
        <w:rPr>
          <w:rFonts w:ascii="ArialMT" w:hAnsi="ArialMT" w:cs="ArialMT"/>
          <w:sz w:val="22"/>
        </w:rPr>
        <w:t>“ Angebot sollen neue Zielgruppen erschlossen</w:t>
      </w:r>
    </w:p>
    <w:p w14:paraId="7770CE9E"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werden und die Auffindbarkeit und Nutzbarkeit des zukünftigen Angebots soll im Vergleich</w:t>
      </w:r>
    </w:p>
    <w:p w14:paraId="3DB37C55"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zum „</w:t>
      </w:r>
      <w:proofErr w:type="gramStart"/>
      <w:r w:rsidRPr="00DD16A3">
        <w:rPr>
          <w:rFonts w:ascii="ArialMT" w:hAnsi="ArialMT" w:cs="ArialMT"/>
          <w:sz w:val="22"/>
        </w:rPr>
        <w:t>SWR Retro</w:t>
      </w:r>
      <w:proofErr w:type="gramEnd"/>
      <w:r w:rsidRPr="00DD16A3">
        <w:rPr>
          <w:rFonts w:ascii="ArialMT" w:hAnsi="ArialMT" w:cs="ArialMT"/>
          <w:sz w:val="22"/>
        </w:rPr>
        <w:t>“ Angebot ausgebaut werden. Dazu sollen Kenntnisse über</w:t>
      </w:r>
    </w:p>
    <w:p w14:paraId="29B5A950"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Workflows im „</w:t>
      </w:r>
      <w:proofErr w:type="gramStart"/>
      <w:r w:rsidRPr="00DD16A3">
        <w:rPr>
          <w:rFonts w:ascii="ArialMT" w:hAnsi="ArialMT" w:cs="ArialMT"/>
          <w:sz w:val="22"/>
        </w:rPr>
        <w:t>SWR Retro</w:t>
      </w:r>
      <w:proofErr w:type="gramEnd"/>
      <w:r w:rsidRPr="00DD16A3">
        <w:rPr>
          <w:rFonts w:ascii="ArialMT" w:hAnsi="ArialMT" w:cs="ArialMT"/>
          <w:sz w:val="22"/>
        </w:rPr>
        <w:t>“ Projekt herangezogen werden und bereits bestehende Analysen</w:t>
      </w:r>
    </w:p>
    <w:p w14:paraId="392D3323"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aus „</w:t>
      </w:r>
      <w:proofErr w:type="gramStart"/>
      <w:r w:rsidRPr="00DD16A3">
        <w:rPr>
          <w:rFonts w:ascii="ArialMT" w:hAnsi="ArialMT" w:cs="ArialMT"/>
          <w:sz w:val="22"/>
        </w:rPr>
        <w:t>SWR Retro</w:t>
      </w:r>
      <w:proofErr w:type="gramEnd"/>
      <w:r w:rsidRPr="00DD16A3">
        <w:rPr>
          <w:rFonts w:ascii="ArialMT" w:hAnsi="ArialMT" w:cs="ArialMT"/>
          <w:sz w:val="22"/>
        </w:rPr>
        <w:t>“ für die Umsetzung von „ARD Retro“ berücksichtigt werden. Die</w:t>
      </w:r>
    </w:p>
    <w:p w14:paraId="160F8DB9"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Kommunikation mit Beteiligten aus dem Vorläuferprojekt „</w:t>
      </w:r>
      <w:proofErr w:type="gramStart"/>
      <w:r w:rsidRPr="00DD16A3">
        <w:rPr>
          <w:rFonts w:ascii="ArialMT" w:hAnsi="ArialMT" w:cs="ArialMT"/>
          <w:sz w:val="22"/>
        </w:rPr>
        <w:t>SWR Retro</w:t>
      </w:r>
      <w:proofErr w:type="gramEnd"/>
      <w:r w:rsidRPr="00DD16A3">
        <w:rPr>
          <w:rFonts w:ascii="ArialMT" w:hAnsi="ArialMT" w:cs="ArialMT"/>
          <w:sz w:val="22"/>
        </w:rPr>
        <w:t>“ sowie mit allen</w:t>
      </w:r>
    </w:p>
    <w:p w14:paraId="6DBCBB09"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beteiligten Stakeholdern von „</w:t>
      </w:r>
      <w:proofErr w:type="gramStart"/>
      <w:r w:rsidRPr="00DD16A3">
        <w:rPr>
          <w:rFonts w:ascii="ArialMT" w:hAnsi="ArialMT" w:cs="ArialMT"/>
          <w:sz w:val="22"/>
        </w:rPr>
        <w:t>ARD Retro</w:t>
      </w:r>
      <w:proofErr w:type="gramEnd"/>
      <w:r w:rsidRPr="00DD16A3">
        <w:rPr>
          <w:rFonts w:ascii="ArialMT" w:hAnsi="ArialMT" w:cs="ArialMT"/>
          <w:sz w:val="22"/>
        </w:rPr>
        <w:t>“ soll ausgebaut werden. Dabei ist es wichtig,</w:t>
      </w:r>
    </w:p>
    <w:p w14:paraId="7C603763"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dass die Kooperationsbereitschaft der Stakeholder und ihre Anforderungen im Voraus</w:t>
      </w:r>
    </w:p>
    <w:p w14:paraId="1239B931"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geklärt werden, die Rechtslage beachtet wird und die Einhaltbarkeit des Zeitplans und</w:t>
      </w:r>
    </w:p>
    <w:p w14:paraId="4B8259C0"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lastRenderedPageBreak/>
        <w:t>der Taskliste unter Corona-Bedingen regelmäßig geprüft, sowie eine Risikominimierung</w:t>
      </w:r>
    </w:p>
    <w:p w14:paraId="62BA097E"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von äußeren Faktoren bei der Planung erzielt wird. Vermieden werden sollen unzureichende</w:t>
      </w:r>
    </w:p>
    <w:p w14:paraId="160B1273"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Kommunikation, Termindruck durch zu spätes Handeln, kurzfristige</w:t>
      </w:r>
    </w:p>
    <w:p w14:paraId="41CF79ED" w14:textId="77777777" w:rsidR="00405589" w:rsidRPr="00DD16A3" w:rsidRDefault="00405589" w:rsidP="00405589">
      <w:pPr>
        <w:autoSpaceDE w:val="0"/>
        <w:autoSpaceDN w:val="0"/>
        <w:adjustRightInd w:val="0"/>
        <w:spacing w:line="240" w:lineRule="auto"/>
        <w:rPr>
          <w:rFonts w:ascii="ArialMT" w:hAnsi="ArialMT" w:cs="ArialMT"/>
          <w:sz w:val="22"/>
        </w:rPr>
      </w:pPr>
      <w:r w:rsidRPr="00DD16A3">
        <w:rPr>
          <w:rFonts w:ascii="ArialMT" w:hAnsi="ArialMT" w:cs="ArialMT"/>
          <w:sz w:val="22"/>
        </w:rPr>
        <w:t>Planänderungen, Abhängigkeit von Dritten sowie unnötiger Mehraufwand. Alle Handlungsempfehlungen</w:t>
      </w:r>
    </w:p>
    <w:p w14:paraId="75BF70BF" w14:textId="4F85631F" w:rsidR="00405589" w:rsidRPr="00DD16A3" w:rsidRDefault="00405589" w:rsidP="00405589">
      <w:r w:rsidRPr="00DD16A3">
        <w:rPr>
          <w:rFonts w:ascii="ArialMT" w:hAnsi="ArialMT" w:cs="ArialMT"/>
          <w:sz w:val="22"/>
        </w:rPr>
        <w:t>finden sich ebenfalls in Tabelle 2.</w:t>
      </w:r>
    </w:p>
    <w:p w14:paraId="5F31B75B" w14:textId="215E1894" w:rsidR="005E2BCD" w:rsidRPr="00DD16A3" w:rsidRDefault="000F0774" w:rsidP="005E2BCD">
      <w:r w:rsidRPr="00DD16A3">
        <w:rPr>
          <w:noProof/>
        </w:rPr>
        <w:drawing>
          <wp:inline distT="0" distB="0" distL="0" distR="0" wp14:anchorId="31E1B604" wp14:editId="3B107F89">
            <wp:extent cx="5312410" cy="4998085"/>
            <wp:effectExtent l="0" t="0" r="2540" b="0"/>
            <wp:docPr id="3" name="Grafik 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isch enthält.&#10;&#10;Automatisch generierte Beschreibu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12410" cy="4998085"/>
                    </a:xfrm>
                    <a:prstGeom prst="rect">
                      <a:avLst/>
                    </a:prstGeom>
                    <a:noFill/>
                    <a:ln>
                      <a:noFill/>
                    </a:ln>
                  </pic:spPr>
                </pic:pic>
              </a:graphicData>
            </a:graphic>
          </wp:inline>
        </w:drawing>
      </w:r>
    </w:p>
    <w:p w14:paraId="11541127" w14:textId="77777777" w:rsidR="005E2BCD" w:rsidRPr="00DD16A3" w:rsidRDefault="005E2BCD" w:rsidP="00F162E1">
      <w:pPr>
        <w:pStyle w:val="berschrift1"/>
      </w:pPr>
      <w:bookmarkStart w:id="14" w:name="_Toc117086233"/>
      <w:r w:rsidRPr="00DD16A3">
        <w:lastRenderedPageBreak/>
        <w:t>Grundlagen und Forschungsstand</w:t>
      </w:r>
      <w:bookmarkEnd w:id="14"/>
    </w:p>
    <w:p w14:paraId="6122B8A4" w14:textId="5E436428" w:rsidR="005E2BCD" w:rsidRPr="00DD16A3" w:rsidRDefault="00B50A9D" w:rsidP="00B50A9D">
      <w:pPr>
        <w:pStyle w:val="berschrift2"/>
      </w:pPr>
      <w:bookmarkStart w:id="15" w:name="_Toc117086234"/>
      <w:r w:rsidRPr="00DD16A3">
        <w:t>Natürliche Sprachverarbeitung</w:t>
      </w:r>
      <w:bookmarkEnd w:id="15"/>
    </w:p>
    <w:p w14:paraId="09F521F6" w14:textId="77777777" w:rsidR="000F0774" w:rsidRPr="00DD16A3" w:rsidRDefault="000F0774" w:rsidP="000F0774">
      <w:commentRangeStart w:id="16"/>
      <w:r w:rsidRPr="00DD16A3">
        <w:t xml:space="preserve">Eines der Alleinstellungsmerkmale der Menschheit ist die hochkomplexe Kommunikation mit Hilfe von natürlicher Sprache. Sie entwickelte sich im Lauf der Zeit und wurde </w:t>
      </w:r>
      <w:proofErr w:type="gramStart"/>
      <w:r w:rsidRPr="00DD16A3">
        <w:t>extrem effizient</w:t>
      </w:r>
      <w:proofErr w:type="gramEnd"/>
      <w:r w:rsidRPr="00DD16A3">
        <w:t xml:space="preserve"> \</w:t>
      </w:r>
      <w:proofErr w:type="spellStart"/>
      <w:r w:rsidRPr="00DD16A3">
        <w:t>cite</w:t>
      </w:r>
      <w:proofErr w:type="spellEnd"/>
      <w:r w:rsidRPr="00DD16A3">
        <w:t xml:space="preserve">[vgl.][88]{kamathDeepLearningNLP2019}. Dieser Prozess ist dabei nie abgeschlossen. Denn Sprache und Wörter sind mehrdeutig. So könnte mit </w:t>
      </w:r>
      <w:r w:rsidRPr="00DD16A3">
        <w:rPr>
          <w:i/>
          <w:iCs/>
        </w:rPr>
        <w:t>Maus</w:t>
      </w:r>
      <w:r w:rsidRPr="00DD16A3">
        <w:t xml:space="preserve"> beispielsweise ein Nagetier oder die Maus des Computers gemeint sein. Diese Ambiguität wird meistens durch den Kontext aufgelöst. So ergibt sich auch für \</w:t>
      </w:r>
      <w:proofErr w:type="spellStart"/>
      <w:r w:rsidRPr="00DD16A3">
        <w:t>citet</w:t>
      </w:r>
      <w:proofErr w:type="spellEnd"/>
      <w:r w:rsidRPr="00DD16A3">
        <w:t>[20]{wittgensteinPhilosophicalInvestigations1968} die Bedeutung eines Wortes aus seiner Nutzung in der Sprache. Mit der Veränderung der Wortform geht auch immer eine Änderung der Bedeutung einher. In \</w:t>
      </w:r>
      <w:proofErr w:type="spellStart"/>
      <w:r w:rsidRPr="00DD16A3">
        <w:t>citet</w:t>
      </w:r>
      <w:proofErr w:type="spellEnd"/>
      <w:r w:rsidRPr="00DD16A3">
        <w:t>[96]{jurafskySpeechLanguageProcessing2020} wird dieses Phänomen das \</w:t>
      </w:r>
      <w:proofErr w:type="spellStart"/>
      <w:r w:rsidRPr="00DD16A3">
        <w:t>textit</w:t>
      </w:r>
      <w:proofErr w:type="spellEnd"/>
      <w:r w:rsidRPr="00DD16A3">
        <w:t>{Kontrastprinzip} genannt. So würde $H_{2}0$ in einem wissenschaftlichen Kontext durchaus angebracht sein, in einer Getränkewerbung eher nicht. Auch wenn sich die Bedeutung von Wörtern aus deren Nutzen ergibt, sorgt der tägliche Gebrauch für eine stetige Bedeutungsveränderung \</w:t>
      </w:r>
      <w:proofErr w:type="spellStart"/>
      <w:r w:rsidRPr="00DD16A3">
        <w:t>cite</w:t>
      </w:r>
      <w:proofErr w:type="spellEnd"/>
      <w:r w:rsidRPr="00DD16A3">
        <w:t xml:space="preserve">[vgl.][Vorwort </w:t>
      </w:r>
      <w:proofErr w:type="spellStart"/>
      <w:r w:rsidRPr="00DD16A3">
        <w:t>xf</w:t>
      </w:r>
      <w:proofErr w:type="spellEnd"/>
      <w:r w:rsidRPr="00DD16A3">
        <w:t xml:space="preserve">]{bengfortAppliedTextAnalysis2018}. </w:t>
      </w:r>
    </w:p>
    <w:p w14:paraId="1C24A3A6" w14:textId="77777777" w:rsidR="000F0774" w:rsidRPr="00DD16A3" w:rsidRDefault="000F0774" w:rsidP="000F0774">
      <w:r w:rsidRPr="00DD16A3">
        <w:t>Diese stetige Veränderung und die Variation von Sprache machen den maschinellen Umgang mit ihr zu einer Herausforderung \</w:t>
      </w:r>
      <w:proofErr w:type="spellStart"/>
      <w:r w:rsidRPr="00DD16A3">
        <w:t>cite</w:t>
      </w:r>
      <w:proofErr w:type="spellEnd"/>
      <w:r w:rsidRPr="00DD16A3">
        <w:t xml:space="preserve">[vgl.][88]{kamathDeepLearningNLP2019}. Maschinelle Systeme müssen damit umgehen, dass Texte verschiedene Sprachen beinhalten, verschiedenen Genres angehören oder verschiedene demographische Eigenschaften der </w:t>
      </w:r>
      <w:proofErr w:type="spellStart"/>
      <w:r w:rsidRPr="00DD16A3">
        <w:t>Sprecher:innen</w:t>
      </w:r>
      <w:proofErr w:type="spellEnd"/>
      <w:r w:rsidRPr="00DD16A3">
        <w:t xml:space="preserve"> oder </w:t>
      </w:r>
      <w:proofErr w:type="spellStart"/>
      <w:r w:rsidRPr="00DD16A3">
        <w:t>Schreiber:innen</w:t>
      </w:r>
      <w:proofErr w:type="spellEnd"/>
      <w:r w:rsidRPr="00DD16A3">
        <w:t xml:space="preserve"> reflektieren \</w:t>
      </w:r>
      <w:proofErr w:type="spellStart"/>
      <w:r w:rsidRPr="00DD16A3">
        <w:t>cite</w:t>
      </w:r>
      <w:proofErr w:type="spellEnd"/>
      <w:r w:rsidRPr="00DD16A3">
        <w:t>[vgl.][13]{jurafskySpeechLanguageProcessing2020}. Jedes Wort, jeder Satz oder jede Äußerung trägt in unterschiedlicher Ausprägung die Konnotation der Person mit \</w:t>
      </w:r>
      <w:proofErr w:type="spellStart"/>
      <w:r w:rsidRPr="00DD16A3">
        <w:t>cite</w:t>
      </w:r>
      <w:proofErr w:type="spellEnd"/>
      <w:r w:rsidRPr="00DD16A3">
        <w:t>[vgl.][97]{jurafskySpeechLanguageProcessing2020}. Algorithmen müssen sich deshalb mit der Sprache verändern \</w:t>
      </w:r>
      <w:proofErr w:type="spellStart"/>
      <w:r w:rsidRPr="00DD16A3">
        <w:t>cite</w:t>
      </w:r>
      <w:proofErr w:type="spellEnd"/>
      <w:r w:rsidRPr="00DD16A3">
        <w:t>[vgl.][291]{bengfortAppliedTextAnalysis2018}.\\</w:t>
      </w:r>
    </w:p>
    <w:p w14:paraId="44A6E382" w14:textId="77777777" w:rsidR="000F0774" w:rsidRPr="00DD16A3" w:rsidRDefault="000F0774" w:rsidP="000F0774">
      <w:r w:rsidRPr="00DD16A3">
        <w:t>Sprache ist hochdimensional und Wörter korrelieren miteinander \</w:t>
      </w:r>
      <w:proofErr w:type="spellStart"/>
      <w:r w:rsidRPr="00DD16A3">
        <w:t>cite</w:t>
      </w:r>
      <w:proofErr w:type="spellEnd"/>
      <w:r w:rsidRPr="00DD16A3">
        <w:t>[vgl.][79]{aggarwalSurveyTextClustering2012}. Wie in Abschnitt \</w:t>
      </w:r>
      <w:proofErr w:type="spellStart"/>
      <w:r w:rsidRPr="00DD16A3">
        <w:t>textbf</w:t>
      </w:r>
      <w:proofErr w:type="spellEnd"/>
      <w:r w:rsidRPr="00DD16A3">
        <w:t>{\</w:t>
      </w:r>
      <w:proofErr w:type="spellStart"/>
      <w:r w:rsidRPr="00DD16A3">
        <w:t>ref</w:t>
      </w:r>
      <w:proofErr w:type="spellEnd"/>
      <w:r w:rsidRPr="00DD16A3">
        <w:t>{</w:t>
      </w:r>
      <w:proofErr w:type="spellStart"/>
      <w:r w:rsidRPr="00DD16A3">
        <w:t>section:Text</w:t>
      </w:r>
      <w:proofErr w:type="spellEnd"/>
      <w:r w:rsidRPr="00DD16A3">
        <w:t xml:space="preserve"> als Zahlen}} näher beschrieben wird, muss Text in eine nummerische Darstellung umgewandelt werden, damit Algorithmen ihn verarbeiten können. Dadurch entstehen komplexe, hoch dimensionale Vektoren, die je nach verwendeter </w:t>
      </w:r>
      <w:proofErr w:type="spellStart"/>
      <w:r w:rsidRPr="00DD16A3">
        <w:t>Algorithmusarchitektur</w:t>
      </w:r>
      <w:proofErr w:type="spellEnd"/>
      <w:r w:rsidRPr="00DD16A3">
        <w:t xml:space="preserve"> </w:t>
      </w:r>
      <w:r w:rsidRPr="00DD16A3">
        <w:lastRenderedPageBreak/>
        <w:t>schwerer zu verarbeiten sind. Mit Korrelation von Wörtern ist gemeint, dass der Inhalt oder die Aussage eines Dokumentes sich aus dem Gesamtkontext ergibt - also aus der Korrelation aller Wörter eines Dokumentes. Eine Reihe von Algorithmen betrachten einzelne Wörter auch unabhängig ihres Kontextes, da dies die Berechnung vereinfacht und in vielen Fällen auch zu akzeptablen Ergebnissen führen kann (siehe Abschnitt \</w:t>
      </w:r>
      <w:proofErr w:type="spellStart"/>
      <w:r w:rsidRPr="00DD16A3">
        <w:t>textbf</w:t>
      </w:r>
      <w:proofErr w:type="spellEnd"/>
      <w:r w:rsidRPr="00DD16A3">
        <w:t>{\</w:t>
      </w:r>
      <w:proofErr w:type="spellStart"/>
      <w:r w:rsidRPr="00DD16A3">
        <w:t>ref</w:t>
      </w:r>
      <w:proofErr w:type="spellEnd"/>
      <w:r w:rsidRPr="00DD16A3">
        <w:t>{</w:t>
      </w:r>
      <w:proofErr w:type="spellStart"/>
      <w:r w:rsidRPr="00DD16A3">
        <w:t>subsection</w:t>
      </w:r>
      <w:proofErr w:type="spellEnd"/>
      <w:r w:rsidRPr="00DD16A3">
        <w:t>: Naiver Bayes}}).\\</w:t>
      </w:r>
    </w:p>
    <w:p w14:paraId="5172C1A6" w14:textId="77777777" w:rsidR="000F0774" w:rsidRPr="00DD16A3" w:rsidRDefault="000F0774" w:rsidP="000F0774">
      <w:r w:rsidRPr="00DD16A3">
        <w:t>Bei der natürlichen Sprachverarbeitung geht es generell darum, dass Maschinen, \</w:t>
      </w:r>
      <w:proofErr w:type="spellStart"/>
      <w:r w:rsidRPr="00DD16A3">
        <w:t>ac</w:t>
      </w:r>
      <w:proofErr w:type="spellEnd"/>
      <w:r w:rsidRPr="00DD16A3">
        <w:t>{bzw.} Algorithmen, Sprache verstehen und interpretieren können \</w:t>
      </w:r>
      <w:proofErr w:type="spellStart"/>
      <w:r w:rsidRPr="00DD16A3">
        <w:t>cite</w:t>
      </w:r>
      <w:proofErr w:type="spellEnd"/>
      <w:r w:rsidRPr="00DD16A3">
        <w:t>[vgl.][11]{kamathDeepLearningNLP2019}. Deren Bedeutung nimmt stetig zu, denn viele Anwendungen inkorporieren in irgendeiner Form Technologien der natürlichen Sprachverarbeitung. Diese sind mittlerweile schon zu festen Bestandteilen im Alltag geworden, dass sich viele Nutzer:innen an sie gewöhnt haben \</w:t>
      </w:r>
      <w:proofErr w:type="spellStart"/>
      <w:r w:rsidRPr="00DD16A3">
        <w:t>cite</w:t>
      </w:r>
      <w:proofErr w:type="spellEnd"/>
      <w:r w:rsidRPr="00DD16A3">
        <w:t>[vgl.][1]{bengfortAppliedTextAnalysis2018}. Dazu zählt unter anderem die Verwendung von Suchmaschinen, die Übersetzung von Texten in Echtzeit (\</w:t>
      </w:r>
      <w:proofErr w:type="spellStart"/>
      <w:r w:rsidRPr="00DD16A3">
        <w:t>ac</w:t>
      </w:r>
      <w:proofErr w:type="spellEnd"/>
      <w:r w:rsidRPr="00DD16A3">
        <w:t xml:space="preserve">{z.B.} bei \href{https://www.deepl.com/translator}{\underline{deepl.com/translator}} oder \href{translate.google.de/}{\underline{https://translate.google.de}} </w:t>
      </w:r>
      <w:proofErr w:type="spellStart"/>
      <w:r w:rsidRPr="00DD16A3">
        <w:t>oder</w:t>
      </w:r>
      <w:proofErr w:type="spellEnd"/>
      <w:r w:rsidRPr="00DD16A3">
        <w:t xml:space="preserve"> auch die Autokorrektur auf Smartphones. Letztere besitzen, ähnlich wie Smart-Home-Systeme oder moderne PKW, Schnittstellen, um gesprochene Sprache zu verarbeiten. Zum Beispiel um eine Nachricht einzusprechen und zu versenden, die Temperatur im Haus zu steuern oder die Navigation einzustellen. Diese und andere Endanwendungen bauen dabei wieder auf verschiedenen Technologien der natürlichen Sprachverarbeitung auf, die nicht direkt von Nutzer:innen wahrgenommen werden.\\</w:t>
      </w:r>
    </w:p>
    <w:p w14:paraId="3A7BEBD3" w14:textId="77777777" w:rsidR="000F0774" w:rsidRPr="00DD16A3" w:rsidRDefault="000F0774" w:rsidP="000F0774">
      <w:r w:rsidRPr="00DD16A3">
        <w:t>Texte, Videos und Bilder werden \</w:t>
      </w:r>
      <w:proofErr w:type="spellStart"/>
      <w:r w:rsidRPr="00DD16A3">
        <w:t>ac</w:t>
      </w:r>
      <w:proofErr w:type="spellEnd"/>
      <w:r w:rsidRPr="00DD16A3">
        <w:t>{z.B.} teilweise automatisiert für die effizientere Suche in Mediatheken oder großen Dokumentensammlungen wie Wikipedia verschlagwortet. Eine andere populäre Technologie ist die automatische Klassifikation von Texten, wie die Klassifikation von Emails als Spam. Dabei entscheidet ein Algorithmus mit Hilfe von bereits als Spam markierten Emails, ob eine neue Nachricht Spam ist.\\</w:t>
      </w:r>
    </w:p>
    <w:p w14:paraId="3F12D46B" w14:textId="77777777" w:rsidR="000F0774" w:rsidRPr="00DD16A3" w:rsidRDefault="000F0774" w:rsidP="000F0774">
      <w:r w:rsidRPr="00DD16A3">
        <w:t xml:space="preserve">In vielen Fällen gibt es vorher keine bereits markierten Daten. Hier kann das </w:t>
      </w:r>
      <w:proofErr w:type="spellStart"/>
      <w:r w:rsidRPr="00DD16A3">
        <w:t>Textclsutering</w:t>
      </w:r>
      <w:proofErr w:type="spellEnd"/>
      <w:r w:rsidRPr="00DD16A3">
        <w:t xml:space="preserve"> eingesetzt werden. Es sucht im Gegensatz zur Klassifikation latente Muster in Texten auf Basis diverser Ähnlichkeitsmaße. Diese bestimmen ohne menschliches Eingreifen Gemeinsamkeiten in Texten \</w:t>
      </w:r>
      <w:proofErr w:type="spellStart"/>
      <w:r w:rsidRPr="00DD16A3">
        <w:t>cite</w:t>
      </w:r>
      <w:proofErr w:type="spellEnd"/>
      <w:r w:rsidRPr="00DD16A3">
        <w:t>[vgl.][113]{kamathDeepLearningNLP2019}\</w:t>
      </w:r>
      <w:proofErr w:type="spellStart"/>
      <w:r w:rsidRPr="00DD16A3">
        <w:t>footnote</w:t>
      </w:r>
      <w:proofErr w:type="spellEnd"/>
      <w:r w:rsidRPr="00DD16A3">
        <w:t xml:space="preserve">{Die Liste an </w:t>
      </w:r>
      <w:r w:rsidRPr="00DD16A3">
        <w:lastRenderedPageBreak/>
        <w:t xml:space="preserve">Anwendungsgebieten ist lang. Die Beispiele in dieser Arbeit sind deshalb nicht erschöpfend und eine </w:t>
      </w:r>
      <w:proofErr w:type="spellStart"/>
      <w:r w:rsidRPr="00DD16A3">
        <w:t>detailierte</w:t>
      </w:r>
      <w:proofErr w:type="spellEnd"/>
      <w:r w:rsidRPr="00DD16A3">
        <w:t xml:space="preserve"> Ausarbeitung aller Bereiche ist für den Zweck dieser Arbeit nicht dienlich. Eine gute Übersicht findet sich auf \href{https://en.wikipedia.org/wiki/Category:Tasks_of_natural_language_processing}{Wikipedia: </w:t>
      </w:r>
      <w:proofErr w:type="spellStart"/>
      <w:r w:rsidRPr="00DD16A3">
        <w:t>TasksOfNaturalLanguageProcessing</w:t>
      </w:r>
      <w:proofErr w:type="spellEnd"/>
      <w:r w:rsidRPr="00DD16A3">
        <w:t>}}.\\</w:t>
      </w:r>
    </w:p>
    <w:p w14:paraId="506BF3BF" w14:textId="77777777" w:rsidR="000F0774" w:rsidRPr="00DD16A3" w:rsidRDefault="000F0774" w:rsidP="000F0774">
      <w:r w:rsidRPr="00DD16A3">
        <w:t>\</w:t>
      </w:r>
      <w:proofErr w:type="spellStart"/>
      <w:r w:rsidRPr="00DD16A3">
        <w:t>newpage</w:t>
      </w:r>
      <w:proofErr w:type="spellEnd"/>
    </w:p>
    <w:p w14:paraId="5872CF49" w14:textId="77777777" w:rsidR="000F0774" w:rsidRPr="00DD16A3" w:rsidRDefault="000F0774" w:rsidP="000F0774">
      <w:r w:rsidRPr="00DD16A3">
        <w:t>Für die Verschlagwortung oder Bestimmung von Spam müssen Algorithmen relevante Informationen erkennen und extrahieren, um sie nutzen zu können. Dieser Vorgang wird im Englischen auch als \</w:t>
      </w:r>
      <w:proofErr w:type="spellStart"/>
      <w:r w:rsidRPr="00DD16A3">
        <w:t>textit</w:t>
      </w:r>
      <w:proofErr w:type="spellEnd"/>
      <w:r w:rsidRPr="00DD16A3">
        <w:t xml:space="preserve">{Information </w:t>
      </w:r>
      <w:proofErr w:type="spellStart"/>
      <w:r w:rsidRPr="00DD16A3">
        <w:t>Extraction</w:t>
      </w:r>
      <w:proofErr w:type="spellEnd"/>
      <w:r w:rsidRPr="00DD16A3">
        <w:t>} bezeichnet \</w:t>
      </w:r>
      <w:proofErr w:type="spellStart"/>
      <w:r w:rsidRPr="00DD16A3">
        <w:t>cite</w:t>
      </w:r>
      <w:proofErr w:type="spellEnd"/>
      <w:r w:rsidRPr="00DD16A3">
        <w:t>[vgl.][325]{jurafskySpeechLanguageProcessing2020}. Dazu wird \</w:t>
      </w:r>
      <w:proofErr w:type="spellStart"/>
      <w:r w:rsidRPr="00DD16A3">
        <w:t>ac</w:t>
      </w:r>
      <w:proofErr w:type="spellEnd"/>
      <w:r w:rsidRPr="00DD16A3">
        <w:t>{z.B.} die sogenannte \</w:t>
      </w:r>
      <w:proofErr w:type="spellStart"/>
      <w:r w:rsidRPr="00DD16A3">
        <w:t>textit</w:t>
      </w:r>
      <w:proofErr w:type="spellEnd"/>
      <w:r w:rsidRPr="00DD16A3">
        <w:t>{</w:t>
      </w:r>
      <w:proofErr w:type="spellStart"/>
      <w:r w:rsidRPr="00DD16A3">
        <w:t>Named</w:t>
      </w:r>
      <w:proofErr w:type="spellEnd"/>
      <w:r w:rsidRPr="00DD16A3">
        <w:t xml:space="preserve"> </w:t>
      </w:r>
      <w:proofErr w:type="spellStart"/>
      <w:r w:rsidRPr="00DD16A3">
        <w:t>entity</w:t>
      </w:r>
      <w:proofErr w:type="spellEnd"/>
      <w:r w:rsidRPr="00DD16A3">
        <w:t xml:space="preserve"> </w:t>
      </w:r>
      <w:proofErr w:type="spellStart"/>
      <w:r w:rsidRPr="00DD16A3">
        <w:t>recognition</w:t>
      </w:r>
      <w:proofErr w:type="spellEnd"/>
      <w:r w:rsidRPr="00DD16A3">
        <w:t>} genutzt. Dabei werden Stellen im Text gesucht, die Entitäten wie Personen, Orte, Produkte oder Organisationen bezeichnen, und die Art der Entität anschließend bestimmt. Wie effektiv diese oder andere Methoden sind, hängt letztlich von der Anwendung, dem Genre, dem Medium und der Sprache ab \</w:t>
      </w:r>
      <w:proofErr w:type="spellStart"/>
      <w:r w:rsidRPr="00DD16A3">
        <w:t>cite</w:t>
      </w:r>
      <w:proofErr w:type="spellEnd"/>
      <w:r w:rsidRPr="00DD16A3">
        <w:t>[vgl.][327]{jurafskySpeechLanguageProcessing2020}.\\</w:t>
      </w:r>
    </w:p>
    <w:p w14:paraId="478708BF" w14:textId="77777777" w:rsidR="000F0774" w:rsidRPr="00DD16A3" w:rsidRDefault="000F0774" w:rsidP="000F0774">
      <w:r w:rsidRPr="00DD16A3">
        <w:t>Ob nun Emails in Spam oder nicht Spam oder Dokumente anhand ihrer Schlagwörter in verschiedene Kategorien aufgeteilt werden, ist methodisch ähnlich. So schlussfolgern \</w:t>
      </w:r>
      <w:proofErr w:type="spellStart"/>
      <w:r w:rsidRPr="00DD16A3">
        <w:t>citet</w:t>
      </w:r>
      <w:proofErr w:type="spellEnd"/>
      <w:r w:rsidRPr="00DD16A3">
        <w:t xml:space="preserve">[109]{kamathDeepLearningNLP2019}, dass die meisten Probleme im Bereich der natürlichen </w:t>
      </w:r>
      <w:proofErr w:type="gramStart"/>
      <w:r w:rsidRPr="00DD16A3">
        <w:t>Sprachverarbeitung letztlich</w:t>
      </w:r>
      <w:proofErr w:type="gramEnd"/>
      <w:r w:rsidRPr="00DD16A3">
        <w:t xml:space="preserve"> eine Klassifikationsaufgabe sind. Für sie bietet \</w:t>
      </w:r>
      <w:proofErr w:type="spellStart"/>
      <w:r w:rsidRPr="00DD16A3">
        <w:t>citet</w:t>
      </w:r>
      <w:proofErr w:type="spellEnd"/>
      <w:r w:rsidRPr="00DD16A3">
        <w:t>[1]{sebastianiMachineLearningAutomated2002a} eine treffende Definition in dem er sie allgemein als "[...] \</w:t>
      </w:r>
      <w:proofErr w:type="spellStart"/>
      <w:r w:rsidRPr="00DD16A3">
        <w:t>textit</w:t>
      </w:r>
      <w:proofErr w:type="spellEnd"/>
      <w:r w:rsidRPr="00DD16A3">
        <w:t>{</w:t>
      </w:r>
      <w:proofErr w:type="spellStart"/>
      <w:r w:rsidRPr="00DD16A3">
        <w:t>the</w:t>
      </w:r>
      <w:proofErr w:type="spellEnd"/>
      <w:r w:rsidRPr="00DD16A3">
        <w:t xml:space="preserve"> </w:t>
      </w:r>
      <w:proofErr w:type="spellStart"/>
      <w:r w:rsidRPr="00DD16A3">
        <w:t>activity</w:t>
      </w:r>
      <w:proofErr w:type="spellEnd"/>
      <w:r w:rsidRPr="00DD16A3">
        <w:t xml:space="preserve"> of </w:t>
      </w:r>
      <w:proofErr w:type="spellStart"/>
      <w:r w:rsidRPr="00DD16A3">
        <w:t>labeling</w:t>
      </w:r>
      <w:proofErr w:type="spellEnd"/>
      <w:r w:rsidRPr="00DD16A3">
        <w:t xml:space="preserve"> </w:t>
      </w:r>
      <w:proofErr w:type="spellStart"/>
      <w:r w:rsidRPr="00DD16A3">
        <w:t>natural</w:t>
      </w:r>
      <w:proofErr w:type="spellEnd"/>
      <w:r w:rsidRPr="00DD16A3">
        <w:t xml:space="preserve"> </w:t>
      </w:r>
      <w:proofErr w:type="spellStart"/>
      <w:r w:rsidRPr="00DD16A3">
        <w:t>language</w:t>
      </w:r>
      <w:proofErr w:type="spellEnd"/>
      <w:r w:rsidRPr="00DD16A3">
        <w:t xml:space="preserve"> </w:t>
      </w:r>
      <w:proofErr w:type="spellStart"/>
      <w:r w:rsidRPr="00DD16A3">
        <w:t>texts</w:t>
      </w:r>
      <w:proofErr w:type="spellEnd"/>
      <w:r w:rsidRPr="00DD16A3">
        <w:t xml:space="preserve"> </w:t>
      </w:r>
      <w:proofErr w:type="spellStart"/>
      <w:r w:rsidRPr="00DD16A3">
        <w:t>with</w:t>
      </w:r>
      <w:proofErr w:type="spellEnd"/>
      <w:r w:rsidRPr="00DD16A3">
        <w:t xml:space="preserve"> </w:t>
      </w:r>
      <w:proofErr w:type="spellStart"/>
      <w:r w:rsidRPr="00DD16A3">
        <w:t>thematic</w:t>
      </w:r>
      <w:proofErr w:type="spellEnd"/>
      <w:r w:rsidRPr="00DD16A3">
        <w:t xml:space="preserve"> </w:t>
      </w:r>
      <w:proofErr w:type="spellStart"/>
      <w:r w:rsidRPr="00DD16A3">
        <w:t>categories</w:t>
      </w:r>
      <w:proofErr w:type="spellEnd"/>
      <w:r w:rsidRPr="00DD16A3">
        <w:t xml:space="preserve"> </w:t>
      </w:r>
      <w:proofErr w:type="spellStart"/>
      <w:r w:rsidRPr="00DD16A3">
        <w:t>from</w:t>
      </w:r>
      <w:proofErr w:type="spellEnd"/>
      <w:r w:rsidRPr="00DD16A3">
        <w:t xml:space="preserve"> a </w:t>
      </w:r>
      <w:proofErr w:type="spellStart"/>
      <w:r w:rsidRPr="00DD16A3">
        <w:t>predefined</w:t>
      </w:r>
      <w:proofErr w:type="spellEnd"/>
      <w:r w:rsidRPr="00DD16A3">
        <w:t xml:space="preserve"> </w:t>
      </w:r>
      <w:proofErr w:type="spellStart"/>
      <w:r w:rsidRPr="00DD16A3">
        <w:t>set</w:t>
      </w:r>
      <w:proofErr w:type="spellEnd"/>
      <w:r w:rsidRPr="00DD16A3">
        <w:t>} [...]" bezeichnet.\\</w:t>
      </w:r>
    </w:p>
    <w:p w14:paraId="22677070" w14:textId="77777777" w:rsidR="000F0774" w:rsidRPr="00DD16A3" w:rsidRDefault="000F0774" w:rsidP="000F0774">
      <w:r w:rsidRPr="00DD16A3">
        <w:t>Während die Klassifikation in den meisten Fällen in größere Anwendungen eingebunden ist, erfolgt sie selbst in mehreren Teilschritten. Ist ein Textkorpus vorhanden, folgen dann im ersten Schritt eine Reihe von Vorverarbeitungsprozessen (im englischen \</w:t>
      </w:r>
      <w:proofErr w:type="spellStart"/>
      <w:r w:rsidRPr="00DD16A3">
        <w:t>textit</w:t>
      </w:r>
      <w:proofErr w:type="spellEnd"/>
      <w:r w:rsidRPr="00DD16A3">
        <w:t>{Preprocessing}) die unter der Normalisierung von Text zusammengefasst werden können \</w:t>
      </w:r>
      <w:proofErr w:type="spellStart"/>
      <w:r w:rsidRPr="00DD16A3">
        <w:t>cite</w:t>
      </w:r>
      <w:proofErr w:type="spellEnd"/>
      <w:r w:rsidRPr="00DD16A3">
        <w:t>[vgl.][2]{jurafskySpeechLanguageProcessing2020}. Ziel dieser Schritte ist die Auswahl linguistischer Merkmale, die den später angewendeten Klassifikationsalgorithmen als Basis dienen, um ihre Entscheidungen über die Zugehörigkeit zu einer Klasse zu treffen.</w:t>
      </w:r>
    </w:p>
    <w:p w14:paraId="7551457C" w14:textId="77777777" w:rsidR="000F0774" w:rsidRPr="00DD16A3" w:rsidRDefault="000F0774" w:rsidP="000F0774">
      <w:r w:rsidRPr="00DD16A3">
        <w:t>Hier gibt es eine Vielzahl an verschiedenen Möglichkeiten, von denen einige im nächsten Abschnitt \</w:t>
      </w:r>
      <w:proofErr w:type="spellStart"/>
      <w:r w:rsidRPr="00DD16A3">
        <w:t>textbf</w:t>
      </w:r>
      <w:proofErr w:type="spellEnd"/>
      <w:r w:rsidRPr="00DD16A3">
        <w:t>{\</w:t>
      </w:r>
      <w:proofErr w:type="spellStart"/>
      <w:r w:rsidRPr="00DD16A3">
        <w:t>ref</w:t>
      </w:r>
      <w:proofErr w:type="spellEnd"/>
      <w:r w:rsidRPr="00DD16A3">
        <w:t>{</w:t>
      </w:r>
      <w:proofErr w:type="spellStart"/>
      <w:r w:rsidRPr="00DD16A3">
        <w:t>section</w:t>
      </w:r>
      <w:proofErr w:type="spellEnd"/>
      <w:r w:rsidRPr="00DD16A3">
        <w:t>: Preprocessing}} vorgestellt werden.\\</w:t>
      </w:r>
    </w:p>
    <w:p w14:paraId="49E3AD38" w14:textId="77777777" w:rsidR="000F0774" w:rsidRPr="00DD16A3" w:rsidRDefault="000F0774" w:rsidP="000F0774">
      <w:r w:rsidRPr="00DD16A3">
        <w:lastRenderedPageBreak/>
        <w:t>Nachdem die Textdaten vorverarbeitet wurden, folgt anschließend die Umwandlung in eine Struktur, die die Algorithmen verarbeiten können. Dazu werden die Daten in Zahlen transformiert und als Vektormatrizen repräsentiert. Dieser Vorgang wird in Abschnitt \</w:t>
      </w:r>
      <w:proofErr w:type="spellStart"/>
      <w:r w:rsidRPr="00DD16A3">
        <w:t>textbf</w:t>
      </w:r>
      <w:proofErr w:type="spellEnd"/>
      <w:r w:rsidRPr="00DD16A3">
        <w:t>{\</w:t>
      </w:r>
      <w:proofErr w:type="spellStart"/>
      <w:r w:rsidRPr="00DD16A3">
        <w:t>ref</w:t>
      </w:r>
      <w:proofErr w:type="spellEnd"/>
      <w:r w:rsidRPr="00DD16A3">
        <w:t>{</w:t>
      </w:r>
      <w:proofErr w:type="spellStart"/>
      <w:r w:rsidRPr="00DD16A3">
        <w:t>section:Text</w:t>
      </w:r>
      <w:proofErr w:type="spellEnd"/>
      <w:r w:rsidRPr="00DD16A3">
        <w:t xml:space="preserve"> als Zahlen}} näher betrachtet. Schließlich werden die diversen Klassifikationsalgorithmen mit den transformierten Daten trainiert und ihre Leistung und Genauigkeit evaluiert. Die grundprimitiven Algorithmen zur Klassifikation werden in den Abschnitten \</w:t>
      </w:r>
      <w:proofErr w:type="spellStart"/>
      <w:r w:rsidRPr="00DD16A3">
        <w:t>textbf</w:t>
      </w:r>
      <w:proofErr w:type="spellEnd"/>
      <w:r w:rsidRPr="00DD16A3">
        <w:t>{\</w:t>
      </w:r>
      <w:proofErr w:type="spellStart"/>
      <w:r w:rsidRPr="00DD16A3">
        <w:t>ref</w:t>
      </w:r>
      <w:proofErr w:type="spellEnd"/>
      <w:r w:rsidRPr="00DD16A3">
        <w:t>{</w:t>
      </w:r>
      <w:proofErr w:type="spellStart"/>
      <w:r w:rsidRPr="00DD16A3">
        <w:t>section</w:t>
      </w:r>
      <w:proofErr w:type="spellEnd"/>
      <w:r w:rsidRPr="00DD16A3">
        <w:t xml:space="preserve">: Maschinelles Lernen zur </w:t>
      </w:r>
      <w:proofErr w:type="spellStart"/>
      <w:r w:rsidRPr="00DD16A3">
        <w:t>Textklassifkation</w:t>
      </w:r>
      <w:proofErr w:type="spellEnd"/>
      <w:r w:rsidRPr="00DD16A3">
        <w:t>}} und \</w:t>
      </w:r>
      <w:proofErr w:type="spellStart"/>
      <w:r w:rsidRPr="00DD16A3">
        <w:t>textbf</w:t>
      </w:r>
      <w:proofErr w:type="spellEnd"/>
      <w:r w:rsidRPr="00DD16A3">
        <w:t>{\</w:t>
      </w:r>
      <w:proofErr w:type="spellStart"/>
      <w:r w:rsidRPr="00DD16A3">
        <w:t>ref</w:t>
      </w:r>
      <w:proofErr w:type="spellEnd"/>
      <w:r w:rsidRPr="00DD16A3">
        <w:t>{</w:t>
      </w:r>
      <w:proofErr w:type="spellStart"/>
      <w:r w:rsidRPr="00DD16A3">
        <w:t>section</w:t>
      </w:r>
      <w:proofErr w:type="spellEnd"/>
      <w:r w:rsidRPr="00DD16A3">
        <w:t xml:space="preserve">: Evaluation von Modellen und Algorithmen}} beleuchtet und ihre Funktionsweise hergeleitet. Letztlich kann der Klassifikationsschritt wiederholt werden, wenn das Ergebnis nicht zufriedenstellend ist. In diesem Fall könnten die </w:t>
      </w:r>
      <w:proofErr w:type="spellStart"/>
      <w:r w:rsidRPr="00DD16A3">
        <w:t>Vorprozessierungschritte</w:t>
      </w:r>
      <w:proofErr w:type="spellEnd"/>
      <w:r w:rsidRPr="00DD16A3">
        <w:t xml:space="preserve"> angepasst oder die Parameter der Algorithmen justiert werden. Am Ende erfolgt dann eine Re-Evaluation der Ergebnisse.</w:t>
      </w:r>
      <w:commentRangeEnd w:id="16"/>
      <w:r w:rsidRPr="00DD16A3">
        <w:rPr>
          <w:rStyle w:val="Kommentarzeichen"/>
          <w:rFonts w:ascii="Cambria" w:eastAsia="SimSun" w:hAnsi="Cambria" w:cs="Lucida Sans"/>
          <w:kern w:val="1"/>
          <w:lang w:eastAsia="hi-IN" w:bidi="hi-IN"/>
        </w:rPr>
        <w:commentReference w:id="16"/>
      </w:r>
    </w:p>
    <w:p w14:paraId="5A6644F2" w14:textId="77777777" w:rsidR="000F0774" w:rsidRPr="00DD16A3" w:rsidRDefault="000F0774" w:rsidP="000F0774"/>
    <w:p w14:paraId="40403B5D" w14:textId="0B833A1B" w:rsidR="00B50A9D" w:rsidRPr="00DD16A3" w:rsidRDefault="00B50A9D" w:rsidP="00B50A9D">
      <w:pPr>
        <w:pStyle w:val="berschrift2"/>
      </w:pPr>
      <w:bookmarkStart w:id="17" w:name="_Toc117086235"/>
      <w:r w:rsidRPr="00DD16A3">
        <w:t>Vorprozessierung</w:t>
      </w:r>
      <w:bookmarkEnd w:id="17"/>
    </w:p>
    <w:p w14:paraId="4458DDA6" w14:textId="4BC5EF34" w:rsidR="00B50A9D" w:rsidRPr="00DD16A3" w:rsidRDefault="00B50A9D" w:rsidP="00B50A9D">
      <w:pPr>
        <w:pStyle w:val="berschrift3"/>
      </w:pPr>
      <w:bookmarkStart w:id="18" w:name="_Toc117086236"/>
      <w:r w:rsidRPr="00DD16A3">
        <w:t>Segmentierung und Tokenisierung</w:t>
      </w:r>
      <w:bookmarkEnd w:id="18"/>
    </w:p>
    <w:p w14:paraId="4956DCAD" w14:textId="77777777" w:rsidR="000F0774" w:rsidRPr="00DD16A3" w:rsidRDefault="000F0774" w:rsidP="000F0774">
      <w:r w:rsidRPr="00DD16A3">
        <w:t>Nicht nur vor der Klassifikation von Texten, sondern vor nahezu jeder Verarbeitung natürlicher Sprache müssen Normalisierungsprozesse erfolgen \</w:t>
      </w:r>
      <w:proofErr w:type="spellStart"/>
      <w:r w:rsidRPr="00DD16A3">
        <w:t>cite</w:t>
      </w:r>
      <w:proofErr w:type="spellEnd"/>
      <w:r w:rsidRPr="00DD16A3">
        <w:t>[vgl.][14]{jurafskySpeechLanguageProcessing2020}. Ziel ist häufig die sogenannte Reduktion der Dimensionen, also die Entfernung von sprachlichen Merkmalen oder Features zur Erhöhung der Genauigkeit und Leistung der Klassifikationsalgorithmen \</w:t>
      </w:r>
      <w:proofErr w:type="spellStart"/>
      <w:r w:rsidRPr="00DD16A3">
        <w:t>cite</w:t>
      </w:r>
      <w:proofErr w:type="spellEnd"/>
      <w:r w:rsidRPr="00DD16A3">
        <w:t xml:space="preserve">[vgl.][2]{ikonomakisTextClassificationUsing2005a}. Dafür müssen die Texte im ersten Schritt in irgendeiner Form </w:t>
      </w:r>
      <w:proofErr w:type="spellStart"/>
      <w:r w:rsidRPr="00DD16A3">
        <w:t>tokenisiert</w:t>
      </w:r>
      <w:proofErr w:type="spellEnd"/>
      <w:r w:rsidRPr="00DD16A3">
        <w:t xml:space="preserve"> \</w:t>
      </w:r>
      <w:proofErr w:type="spellStart"/>
      <w:r w:rsidRPr="00DD16A3">
        <w:t>ac</w:t>
      </w:r>
      <w:proofErr w:type="spellEnd"/>
      <w:r w:rsidRPr="00DD16A3">
        <w:t xml:space="preserve">*{bzw.} segmentiert werden. Dies bedeutet allgemein die Zerlegung des Textes in kleinere Einheiten. Je nach Anwendungsfall, erfolgt diese Verarbeitung auf unterschiedlichen Ebenen. Ein Roman kann in seine Kapitel zerlegt werden und ein Kapitel in Absätze. Absätze können wiederum in Sätze, Sätze in einzelne Wörter und diese in Morpheme aufgeteilt werden. Im Bereich der natürlichen Sprachverarbeitung wird der Begriff der Tokenisierung meistens verwendet, um die Zerlegung </w:t>
      </w:r>
      <w:proofErr w:type="gramStart"/>
      <w:r w:rsidRPr="00DD16A3">
        <w:t>in einzelnen Wörter</w:t>
      </w:r>
      <w:proofErr w:type="gramEnd"/>
      <w:r w:rsidRPr="00DD16A3">
        <w:t xml:space="preserve"> zu bezeichnen. Dabei können zwei Arten unterschieden werden, um über Wörter zu sprechen. Mit \</w:t>
      </w:r>
      <w:proofErr w:type="spellStart"/>
      <w:r w:rsidRPr="00DD16A3">
        <w:t>textit</w:t>
      </w:r>
      <w:proofErr w:type="spellEnd"/>
      <w:r w:rsidRPr="00DD16A3">
        <w:t>{</w:t>
      </w:r>
      <w:proofErr w:type="spellStart"/>
      <w:r w:rsidRPr="00DD16A3">
        <w:t>Types</w:t>
      </w:r>
      <w:proofErr w:type="spellEnd"/>
      <w:r w:rsidRPr="00DD16A3">
        <w:t>} sind alle einzigartigen Wörter eines Korpus gemeint. Diese Wörter bilden das sogenannte Vokabular $|V|$ eines Korpus \</w:t>
      </w:r>
      <w:proofErr w:type="spellStart"/>
      <w:r w:rsidRPr="00DD16A3">
        <w:t>cite</w:t>
      </w:r>
      <w:proofErr w:type="spellEnd"/>
      <w:r w:rsidRPr="00DD16A3">
        <w:t xml:space="preserve">[vgl.][1]{baayenWordFrequencyDistributions2001}. </w:t>
      </w:r>
      <w:r w:rsidRPr="00DD16A3">
        <w:lastRenderedPageBreak/>
        <w:t>Im Vergleich dazu meint \</w:t>
      </w:r>
      <w:proofErr w:type="spellStart"/>
      <w:r w:rsidRPr="00DD16A3">
        <w:t>textit</w:t>
      </w:r>
      <w:proofErr w:type="spellEnd"/>
      <w:r w:rsidRPr="00DD16A3">
        <w:t>{Tokens} "jedes einzelne Vorkommen eines Wortes (oder einer anderen Einheit) in einem Text" (vgl. \href{https://de.wiktionary.org/wiki/Token}{\underline{de.wiktionary.org/wiki/Token}}). Während also jeder Type in einem Korpus einzigartig ist, können Tokens beliebig oft auftauchen.\\</w:t>
      </w:r>
    </w:p>
    <w:p w14:paraId="245CA221" w14:textId="77777777" w:rsidR="000F0774" w:rsidRPr="00DD16A3" w:rsidRDefault="000F0774" w:rsidP="000F0774">
      <w:r w:rsidRPr="00DD16A3">
        <w:t xml:space="preserve">Die Relation zwischen </w:t>
      </w:r>
      <w:proofErr w:type="spellStart"/>
      <w:r w:rsidRPr="00DD16A3">
        <w:t>Types</w:t>
      </w:r>
      <w:proofErr w:type="spellEnd"/>
      <w:r w:rsidRPr="00DD16A3">
        <w:t xml:space="preserve"> und Tokens (\</w:t>
      </w:r>
      <w:proofErr w:type="spellStart"/>
      <w:r w:rsidRPr="00DD16A3">
        <w:t>ac</w:t>
      </w:r>
      <w:proofErr w:type="spellEnd"/>
      <w:r w:rsidRPr="00DD16A3">
        <w:t xml:space="preserve">{TTR}) beschreibt also, wie häufig jedes einzigartige Wort in einem Korpus vorkommt. Dafür wird die Anzahl der </w:t>
      </w:r>
      <w:proofErr w:type="spellStart"/>
      <w:r w:rsidRPr="00DD16A3">
        <w:t>Types</w:t>
      </w:r>
      <w:proofErr w:type="spellEnd"/>
      <w:r w:rsidRPr="00DD16A3">
        <w:t xml:space="preserve"> durch die Anzahl der Tokens geteilt. </w:t>
      </w:r>
    </w:p>
    <w:p w14:paraId="10C49832" w14:textId="77777777" w:rsidR="000F0774" w:rsidRPr="00DD16A3" w:rsidRDefault="000F0774" w:rsidP="000F0774">
      <w:r w:rsidRPr="00DD16A3">
        <w:t>\</w:t>
      </w:r>
      <w:proofErr w:type="spellStart"/>
      <w:r w:rsidRPr="00DD16A3">
        <w:t>begin</w:t>
      </w:r>
      <w:proofErr w:type="spellEnd"/>
      <w:r w:rsidRPr="00DD16A3">
        <w:t>{</w:t>
      </w:r>
      <w:proofErr w:type="spellStart"/>
      <w:r w:rsidRPr="00DD16A3">
        <w:t>align</w:t>
      </w:r>
      <w:proofErr w:type="spellEnd"/>
      <w:r w:rsidRPr="00DD16A3">
        <w:t>}\</w:t>
      </w:r>
      <w:proofErr w:type="spellStart"/>
      <w:r w:rsidRPr="00DD16A3">
        <w:t>label</w:t>
      </w:r>
      <w:proofErr w:type="spellEnd"/>
      <w:r w:rsidRPr="00DD16A3">
        <w:t>{Formel: TTR}</w:t>
      </w:r>
    </w:p>
    <w:p w14:paraId="610F5F39" w14:textId="77777777" w:rsidR="000F0774" w:rsidRPr="00DD16A3" w:rsidRDefault="000F0774" w:rsidP="000F0774">
      <w:r w:rsidRPr="00DD16A3">
        <w:t xml:space="preserve">    TTR = \</w:t>
      </w:r>
      <w:proofErr w:type="spellStart"/>
      <w:r w:rsidRPr="00DD16A3">
        <w:t>frac</w:t>
      </w:r>
      <w:proofErr w:type="spellEnd"/>
      <w:r w:rsidRPr="00DD16A3">
        <w:t>{Count(</w:t>
      </w:r>
      <w:proofErr w:type="spellStart"/>
      <w:r w:rsidRPr="00DD16A3">
        <w:t>Types</w:t>
      </w:r>
      <w:proofErr w:type="spellEnd"/>
      <w:r w:rsidRPr="00DD16A3">
        <w:t>)}{Count(Tokens)}</w:t>
      </w:r>
    </w:p>
    <w:p w14:paraId="25C4FC3A" w14:textId="77777777" w:rsidR="000F0774" w:rsidRPr="00DD16A3" w:rsidRDefault="000F0774" w:rsidP="000F0774">
      <w:r w:rsidRPr="00DD16A3">
        <w:t>\end{</w:t>
      </w:r>
      <w:proofErr w:type="spellStart"/>
      <w:r w:rsidRPr="00DD16A3">
        <w:t>align</w:t>
      </w:r>
      <w:proofErr w:type="spellEnd"/>
      <w:r w:rsidRPr="00DD16A3">
        <w:t>}</w:t>
      </w:r>
    </w:p>
    <w:p w14:paraId="110D13D7" w14:textId="77777777" w:rsidR="000F0774" w:rsidRPr="00DD16A3" w:rsidRDefault="000F0774" w:rsidP="000F0774">
      <w:r w:rsidRPr="00DD16A3">
        <w:t xml:space="preserve">Bei einem Wert von $1$ würde </w:t>
      </w:r>
      <w:proofErr w:type="gramStart"/>
      <w:r w:rsidRPr="00DD16A3">
        <w:t>auf jeden Type</w:t>
      </w:r>
      <w:proofErr w:type="gramEnd"/>
      <w:r w:rsidRPr="00DD16A3">
        <w:t xml:space="preserve"> genau ein Token kommen. Je näher der Wert an $1$ ist, desto vermeidlich komplexer ist der Text. Die \</w:t>
      </w:r>
      <w:proofErr w:type="spellStart"/>
      <w:r w:rsidRPr="00DD16A3">
        <w:t>ac</w:t>
      </w:r>
      <w:proofErr w:type="spellEnd"/>
      <w:r w:rsidRPr="00DD16A3">
        <w:t>{TTR} sollte allerdings mit Vorsicht betrachtet werden. Mit einem wachsenden Korpus wird der Wert für die \</w:t>
      </w:r>
      <w:proofErr w:type="spellStart"/>
      <w:r w:rsidRPr="00DD16A3">
        <w:t>ac</w:t>
      </w:r>
      <w:proofErr w:type="spellEnd"/>
      <w:r w:rsidRPr="00DD16A3">
        <w:t xml:space="preserve">{TTR} kleiner. Ein Korpus kann aus beliebig vielen Tokens bestehen. Die </w:t>
      </w:r>
      <w:proofErr w:type="spellStart"/>
      <w:r w:rsidRPr="00DD16A3">
        <w:t>Types</w:t>
      </w:r>
      <w:proofErr w:type="spellEnd"/>
      <w:r w:rsidRPr="00DD16A3">
        <w:t xml:space="preserve"> sind aber für jede natürliche Sprache begrenzt. Dadurch wird das Verhältnis von </w:t>
      </w:r>
      <w:proofErr w:type="spellStart"/>
      <w:r w:rsidRPr="00DD16A3">
        <w:t>Types</w:t>
      </w:r>
      <w:proofErr w:type="spellEnd"/>
      <w:r w:rsidRPr="00DD16A3">
        <w:t xml:space="preserve"> und Tokens schief. Die Häufigkeitsverteilung von Wörtern in einem Korpus ist dabei tendenziell immer sehr ungleichmäßig \</w:t>
      </w:r>
      <w:proofErr w:type="spellStart"/>
      <w:r w:rsidRPr="00DD16A3">
        <w:t>cite</w:t>
      </w:r>
      <w:proofErr w:type="spellEnd"/>
      <w:r w:rsidRPr="00DD16A3">
        <w:t>[vgl.][425]{leopoldTextCategorizationSupport2002}.\\</w:t>
      </w:r>
    </w:p>
    <w:p w14:paraId="3DBEDF9F" w14:textId="77777777" w:rsidR="000F0774" w:rsidRPr="00DD16A3" w:rsidRDefault="000F0774" w:rsidP="000F0774">
      <w:r w:rsidRPr="00DD16A3">
        <w:t>Diese Ungleichmäßigkeit wird durch das \</w:t>
      </w:r>
      <w:proofErr w:type="spellStart"/>
      <w:r w:rsidRPr="00DD16A3">
        <w:t>textit</w:t>
      </w:r>
      <w:proofErr w:type="spellEnd"/>
      <w:r w:rsidRPr="00DD16A3">
        <w:t>{</w:t>
      </w:r>
      <w:proofErr w:type="spellStart"/>
      <w:r w:rsidRPr="00DD16A3">
        <w:t>Zipfsche</w:t>
      </w:r>
      <w:proofErr w:type="spellEnd"/>
      <w:r w:rsidRPr="00DD16A3">
        <w:t xml:space="preserve"> Gesetz} beschrieben. In seiner Lebenszeit ordnete Zipf Wörter seiner Texte absteigend nach ihrer Häufigkeit \</w:t>
      </w:r>
      <w:proofErr w:type="spellStart"/>
      <w:r w:rsidRPr="00DD16A3">
        <w:t>cite</w:t>
      </w:r>
      <w:proofErr w:type="spellEnd"/>
      <w:r w:rsidRPr="00DD16A3">
        <w:t>[vgl.][13]{baayenWordFrequencyDistributions2001}. Daraus ergab sich immer eine ähnliche Häufigkeitsverteilung. Als Faustregel beschreiben \</w:t>
      </w:r>
      <w:proofErr w:type="spellStart"/>
      <w:r w:rsidRPr="00DD16A3">
        <w:t>citet</w:t>
      </w:r>
      <w:proofErr w:type="spellEnd"/>
      <w:r w:rsidRPr="00DD16A3">
        <w:t xml:space="preserve">[425]{leopoldTextCategorizationSupport2002}, dass ungefähr $50$ Prozent aller </w:t>
      </w:r>
      <w:proofErr w:type="spellStart"/>
      <w:r w:rsidRPr="00DD16A3">
        <w:t>Types</w:t>
      </w:r>
      <w:proofErr w:type="spellEnd"/>
      <w:r w:rsidRPr="00DD16A3">
        <w:t xml:space="preserve"> nur einmal vorkommen. Diese ungleiche Verteilung verläuft dabei exponentiell \</w:t>
      </w:r>
      <w:proofErr w:type="spellStart"/>
      <w:r w:rsidRPr="00DD16A3">
        <w:t>cite</w:t>
      </w:r>
      <w:proofErr w:type="spellEnd"/>
      <w:r w:rsidRPr="00DD16A3">
        <w:t>[vgl.][93]{kamathDeepLearningNLP2019}. Abbildung \</w:t>
      </w:r>
      <w:proofErr w:type="spellStart"/>
      <w:r w:rsidRPr="00DD16A3">
        <w:t>textbf</w:t>
      </w:r>
      <w:proofErr w:type="spellEnd"/>
      <w:r w:rsidRPr="00DD16A3">
        <w:t>{\</w:t>
      </w:r>
      <w:proofErr w:type="spellStart"/>
      <w:r w:rsidRPr="00DD16A3">
        <w:t>ref</w:t>
      </w:r>
      <w:proofErr w:type="spellEnd"/>
      <w:r w:rsidRPr="00DD16A3">
        <w:t xml:space="preserve">{Figure: </w:t>
      </w:r>
      <w:proofErr w:type="spellStart"/>
      <w:r w:rsidRPr="00DD16A3">
        <w:t>Zipfsche</w:t>
      </w:r>
      <w:proofErr w:type="spellEnd"/>
      <w:r w:rsidRPr="00DD16A3">
        <w:t xml:space="preserve"> Verteilung der ZDF-Daten}} zeigt die Verteilung der $1000$ häufigsten Wörter im ZDF-Korpus. Die Zahlen auf der X-Achse beschreiben dabei die Indizes der Wörter, welche absteigend nach der Häufigkeit sortiert sind. Das häufigste Wort hat also den Index $0$, das zweihäufigste den Index $1$ usw. Die exponentielle Verteilung ist dabei gut zu erkennen. Das </w:t>
      </w:r>
      <w:proofErr w:type="spellStart"/>
      <w:r w:rsidRPr="00DD16A3">
        <w:t>Zipfsche</w:t>
      </w:r>
      <w:proofErr w:type="spellEnd"/>
      <w:r w:rsidRPr="00DD16A3">
        <w:t xml:space="preserve"> Gesetz trifft für diesen Datensatz zu. Von ungefähr $93.000$ einzigartigen </w:t>
      </w:r>
      <w:proofErr w:type="spellStart"/>
      <w:r w:rsidRPr="00DD16A3">
        <w:t>Types</w:t>
      </w:r>
      <w:proofErr w:type="spellEnd"/>
      <w:r w:rsidRPr="00DD16A3">
        <w:t xml:space="preserve"> kommen ca. $42.000$ lediglich einmal vor. Das entspricht ungefähr $39$\%\</w:t>
      </w:r>
      <w:proofErr w:type="spellStart"/>
      <w:r w:rsidRPr="00DD16A3">
        <w:t>footnote</w:t>
      </w:r>
      <w:proofErr w:type="spellEnd"/>
      <w:r w:rsidRPr="00DD16A3">
        <w:t>{Detaillierte Analysen folgen in Abschnitt \</w:t>
      </w:r>
      <w:proofErr w:type="spellStart"/>
      <w:r w:rsidRPr="00DD16A3">
        <w:t>textbf</w:t>
      </w:r>
      <w:proofErr w:type="spellEnd"/>
      <w:r w:rsidRPr="00DD16A3">
        <w:t>{\</w:t>
      </w:r>
      <w:proofErr w:type="spellStart"/>
      <w:r w:rsidRPr="00DD16A3">
        <w:t>ref</w:t>
      </w:r>
      <w:proofErr w:type="spellEnd"/>
      <w:r w:rsidRPr="00DD16A3">
        <w:t>{</w:t>
      </w:r>
      <w:proofErr w:type="spellStart"/>
      <w:r w:rsidRPr="00DD16A3">
        <w:t>section</w:t>
      </w:r>
      <w:proofErr w:type="spellEnd"/>
      <w:r w:rsidRPr="00DD16A3">
        <w:t xml:space="preserve">: Datenanalyse}}.}. </w:t>
      </w:r>
    </w:p>
    <w:p w14:paraId="5E95994C" w14:textId="77777777" w:rsidR="000F0774" w:rsidRPr="00DD16A3" w:rsidRDefault="000F0774" w:rsidP="000F0774">
      <w:r w:rsidRPr="00DD16A3">
        <w:lastRenderedPageBreak/>
        <w:t>\</w:t>
      </w:r>
      <w:proofErr w:type="spellStart"/>
      <w:r w:rsidRPr="00DD16A3">
        <w:t>begin</w:t>
      </w:r>
      <w:proofErr w:type="spellEnd"/>
      <w:r w:rsidRPr="00DD16A3">
        <w:t>{</w:t>
      </w:r>
      <w:proofErr w:type="spellStart"/>
      <w:r w:rsidRPr="00DD16A3">
        <w:t>figure</w:t>
      </w:r>
      <w:proofErr w:type="spellEnd"/>
      <w:r w:rsidRPr="00DD16A3">
        <w:t>}[</w:t>
      </w:r>
      <w:proofErr w:type="spellStart"/>
      <w:r w:rsidRPr="00DD16A3">
        <w:t>ht</w:t>
      </w:r>
      <w:proofErr w:type="spellEnd"/>
      <w:r w:rsidRPr="00DD16A3">
        <w:t>]%</w:t>
      </w:r>
      <w:proofErr w:type="spellStart"/>
      <w:r w:rsidRPr="00DD16A3">
        <w:t>option</w:t>
      </w:r>
      <w:proofErr w:type="spellEnd"/>
      <w:r w:rsidRPr="00DD16A3">
        <w:t xml:space="preserve"> kann noch anders gesetzt werden. </w:t>
      </w:r>
    </w:p>
    <w:p w14:paraId="2C26DDD7" w14:textId="77777777" w:rsidR="000F0774" w:rsidRPr="00DD16A3" w:rsidRDefault="000F0774" w:rsidP="000F0774">
      <w:r w:rsidRPr="00DD16A3">
        <w:t xml:space="preserve">    \</w:t>
      </w:r>
      <w:proofErr w:type="spellStart"/>
      <w:r w:rsidRPr="00DD16A3">
        <w:t>centering</w:t>
      </w:r>
      <w:proofErr w:type="spellEnd"/>
    </w:p>
    <w:p w14:paraId="6A1943CA" w14:textId="77777777" w:rsidR="000F0774" w:rsidRPr="00DD16A3" w:rsidRDefault="000F0774" w:rsidP="000F0774">
      <w:r w:rsidRPr="00DD16A3">
        <w:t xml:space="preserve">    \</w:t>
      </w:r>
      <w:proofErr w:type="spellStart"/>
      <w:r w:rsidRPr="00DD16A3">
        <w:t>includegraphics</w:t>
      </w:r>
      <w:proofErr w:type="spellEnd"/>
      <w:r w:rsidRPr="00DD16A3">
        <w:t>[</w:t>
      </w:r>
      <w:proofErr w:type="spellStart"/>
      <w:r w:rsidRPr="00DD16A3">
        <w:t>width</w:t>
      </w:r>
      <w:proofErr w:type="spellEnd"/>
      <w:r w:rsidRPr="00DD16A3">
        <w:t>=0.85\</w:t>
      </w:r>
      <w:proofErr w:type="spellStart"/>
      <w:r w:rsidRPr="00DD16A3">
        <w:t>textwidth</w:t>
      </w:r>
      <w:proofErr w:type="spellEnd"/>
      <w:r w:rsidRPr="00DD16A3">
        <w:t>]{./Zipf_Verteilung.png}</w:t>
      </w:r>
    </w:p>
    <w:p w14:paraId="664A8F8C" w14:textId="77777777" w:rsidR="000F0774" w:rsidRPr="00DD16A3" w:rsidRDefault="000F0774" w:rsidP="000F0774">
      <w:r w:rsidRPr="00DD16A3">
        <w:t xml:space="preserve">    \</w:t>
      </w:r>
      <w:proofErr w:type="spellStart"/>
      <w:r w:rsidRPr="00DD16A3">
        <w:t>caption</w:t>
      </w:r>
      <w:proofErr w:type="spellEnd"/>
      <w:r w:rsidRPr="00DD16A3">
        <w:t>[</w:t>
      </w:r>
      <w:proofErr w:type="spellStart"/>
      <w:r w:rsidRPr="00DD16A3">
        <w:t>Zipfsche</w:t>
      </w:r>
      <w:proofErr w:type="spellEnd"/>
      <w:r w:rsidRPr="00DD16A3">
        <w:t xml:space="preserve"> Verteilung der ZDF-Daten]{</w:t>
      </w:r>
      <w:proofErr w:type="spellStart"/>
      <w:r w:rsidRPr="00DD16A3">
        <w:t>Zipfsche</w:t>
      </w:r>
      <w:proofErr w:type="spellEnd"/>
      <w:r w:rsidRPr="00DD16A3">
        <w:t xml:space="preserve"> Verteilung der ZDF-Daten}</w:t>
      </w:r>
    </w:p>
    <w:p w14:paraId="5571CEAA" w14:textId="77777777" w:rsidR="000F0774" w:rsidRPr="00DD16A3" w:rsidRDefault="000F0774" w:rsidP="000F0774">
      <w:r w:rsidRPr="00DD16A3">
        <w:t xml:space="preserve">    \</w:t>
      </w:r>
      <w:proofErr w:type="spellStart"/>
      <w:r w:rsidRPr="00DD16A3">
        <w:t>label</w:t>
      </w:r>
      <w:proofErr w:type="spellEnd"/>
      <w:r w:rsidRPr="00DD16A3">
        <w:t xml:space="preserve">{Figure: </w:t>
      </w:r>
      <w:proofErr w:type="spellStart"/>
      <w:r w:rsidRPr="00DD16A3">
        <w:t>Zipfsche</w:t>
      </w:r>
      <w:proofErr w:type="spellEnd"/>
      <w:r w:rsidRPr="00DD16A3">
        <w:t xml:space="preserve"> Verteilung der ZDF-Daten}</w:t>
      </w:r>
    </w:p>
    <w:p w14:paraId="0A1243AD" w14:textId="77777777" w:rsidR="000F0774" w:rsidRPr="00DD16A3" w:rsidRDefault="000F0774" w:rsidP="000F0774">
      <w:r w:rsidRPr="00DD16A3">
        <w:t>\end{</w:t>
      </w:r>
      <w:proofErr w:type="spellStart"/>
      <w:r w:rsidRPr="00DD16A3">
        <w:t>figure</w:t>
      </w:r>
      <w:proofErr w:type="spellEnd"/>
      <w:r w:rsidRPr="00DD16A3">
        <w:t>}</w:t>
      </w:r>
    </w:p>
    <w:p w14:paraId="79BAF73F" w14:textId="77777777" w:rsidR="000F0774" w:rsidRPr="00DD16A3" w:rsidRDefault="000F0774" w:rsidP="000F0774"/>
    <w:p w14:paraId="14AC1CF5" w14:textId="77777777" w:rsidR="000F0774" w:rsidRPr="00DD16A3" w:rsidRDefault="000F0774" w:rsidP="000F0774">
      <w:r w:rsidRPr="00DD16A3">
        <w:t xml:space="preserve">Bevor Häufigkeitsverteilungen von </w:t>
      </w:r>
      <w:proofErr w:type="spellStart"/>
      <w:r w:rsidRPr="00DD16A3">
        <w:t>Types</w:t>
      </w:r>
      <w:proofErr w:type="spellEnd"/>
      <w:r w:rsidRPr="00DD16A3">
        <w:t xml:space="preserve"> und Tokens eines Korpus erstellt werden können, müssen die Grenzen zwischen einzelnen Tokens bestimmt werden. Dabei ergibt sich eine Reihe von Schwierigkeiten. Generell könnte angenommen werden, dass Tokens an Leerzeichen getrennt werden \</w:t>
      </w:r>
      <w:proofErr w:type="spellStart"/>
      <w:r w:rsidRPr="00DD16A3">
        <w:t>cite</w:t>
      </w:r>
      <w:proofErr w:type="spellEnd"/>
      <w:r w:rsidRPr="00DD16A3">
        <w:t xml:space="preserve">[vgl.][12]{jurafskySpeechLanguageProcessing2020}. Damit werden die meisten Token korrekt erkannt, allerdings sollen folgende Beispielsätze einige Probleme bei der eindeutigen Bestimmung illustrieren: </w:t>
      </w:r>
    </w:p>
    <w:p w14:paraId="29DF9A3A" w14:textId="77777777" w:rsidR="000F0774" w:rsidRPr="00DD16A3" w:rsidRDefault="000F0774" w:rsidP="000F0774"/>
    <w:p w14:paraId="022C77E5" w14:textId="77777777" w:rsidR="000F0774" w:rsidRPr="00DD16A3" w:rsidRDefault="000F0774" w:rsidP="000F0774">
      <w:r w:rsidRPr="00DD16A3">
        <w:t>% Blockzitat-Format</w:t>
      </w:r>
    </w:p>
    <w:p w14:paraId="7F0030FA" w14:textId="77777777" w:rsidR="000F0774" w:rsidRPr="00DD16A3" w:rsidRDefault="000F0774" w:rsidP="000F0774">
      <w:r w:rsidRPr="00DD16A3">
        <w:t>\</w:t>
      </w:r>
      <w:proofErr w:type="spellStart"/>
      <w:r w:rsidRPr="00DD16A3">
        <w:t>begin</w:t>
      </w:r>
      <w:proofErr w:type="spellEnd"/>
      <w:r w:rsidRPr="00DD16A3">
        <w:t>{</w:t>
      </w:r>
      <w:proofErr w:type="spellStart"/>
      <w:r w:rsidRPr="00DD16A3">
        <w:t>quote</w:t>
      </w:r>
      <w:proofErr w:type="spellEnd"/>
      <w:r w:rsidRPr="00DD16A3">
        <w:t>}\</w:t>
      </w:r>
      <w:proofErr w:type="spellStart"/>
      <w:r w:rsidRPr="00DD16A3">
        <w:t>label</w:t>
      </w:r>
      <w:proofErr w:type="spellEnd"/>
      <w:r w:rsidRPr="00DD16A3">
        <w:t>{Quote: Beispiel Tokenisierung}</w:t>
      </w:r>
    </w:p>
    <w:p w14:paraId="4563EE25" w14:textId="77777777" w:rsidR="000F0774" w:rsidRPr="00DD16A3" w:rsidRDefault="000F0774" w:rsidP="000F0774">
      <w:r w:rsidRPr="00DD16A3">
        <w:t xml:space="preserve">    Der Jahresetat der </w:t>
      </w:r>
      <w:proofErr w:type="gramStart"/>
      <w:r w:rsidRPr="00DD16A3">
        <w:t>Johannes Gutenberg-Universität</w:t>
      </w:r>
      <w:proofErr w:type="gramEnd"/>
      <w:r w:rsidRPr="00DD16A3">
        <w:t xml:space="preserve"> Mainz belief sich im Jahr $2018$ bei $504$ Mio. EUR. Davon kamen \</w:t>
      </w:r>
      <w:proofErr w:type="spellStart"/>
      <w:r w:rsidRPr="00DD16A3">
        <w:t>ac</w:t>
      </w:r>
      <w:proofErr w:type="spellEnd"/>
      <w:r w:rsidRPr="00DD16A3">
        <w:t>{ca.} $157.000.000$€ aus Drittmitteln. Mit \</w:t>
      </w:r>
      <w:proofErr w:type="spellStart"/>
      <w:r w:rsidRPr="00DD16A3">
        <w:t>ac</w:t>
      </w:r>
      <w:proofErr w:type="spellEnd"/>
      <w:r w:rsidRPr="00DD16A3">
        <w:t xml:space="preserve">*{ca.} $32$ Tausend Studierenden ist die JGU eine von Deutschlands größten und vielfältigsten Unis. Mit der Johann </w:t>
      </w:r>
      <w:proofErr w:type="gramStart"/>
      <w:r w:rsidRPr="00DD16A3">
        <w:t>Wolfgang Goethe-Universität</w:t>
      </w:r>
      <w:proofErr w:type="gramEnd"/>
      <w:r w:rsidRPr="00DD16A3">
        <w:t xml:space="preserve"> Frankfurt am Main und der Technischen Universität Darmstadt bilden die drei gemeinsam die Rhein-Main-Universitäten. Von $2011-2013$ gehörte die JGU zu den $20$ Universitäten mit der höchsten Bewilligungsstufe im Bereich Naturwissenschaften. </w:t>
      </w:r>
    </w:p>
    <w:p w14:paraId="25B3CDA5" w14:textId="77777777" w:rsidR="000F0774" w:rsidRPr="00DD16A3" w:rsidRDefault="000F0774" w:rsidP="000F0774">
      <w:r w:rsidRPr="00DD16A3">
        <w:t>\end{</w:t>
      </w:r>
      <w:proofErr w:type="spellStart"/>
      <w:r w:rsidRPr="00DD16A3">
        <w:t>quote</w:t>
      </w:r>
      <w:proofErr w:type="spellEnd"/>
      <w:r w:rsidRPr="00DD16A3">
        <w:t>}</w:t>
      </w:r>
    </w:p>
    <w:p w14:paraId="7DE5025D" w14:textId="77777777" w:rsidR="000F0774" w:rsidRPr="00DD16A3" w:rsidRDefault="000F0774" w:rsidP="000F0774">
      <w:r w:rsidRPr="00DD16A3">
        <w:t>(Zahlen und Fakten dienen nur der Veranschaulichung und sind nicht geprüft.)</w:t>
      </w:r>
    </w:p>
    <w:p w14:paraId="5598984E" w14:textId="77777777" w:rsidR="000F0774" w:rsidRPr="00DD16A3" w:rsidRDefault="000F0774" w:rsidP="000F0774"/>
    <w:p w14:paraId="5A17BF2D" w14:textId="77777777" w:rsidR="000F0774" w:rsidRPr="00DD16A3" w:rsidRDefault="000F0774" w:rsidP="000F0774">
      <w:r w:rsidRPr="00DD16A3">
        <w:t xml:space="preserve">Je nachdem wie die </w:t>
      </w:r>
      <w:proofErr w:type="spellStart"/>
      <w:r w:rsidRPr="00DD16A3">
        <w:t>Tokengrenzen</w:t>
      </w:r>
      <w:proofErr w:type="spellEnd"/>
      <w:r w:rsidRPr="00DD16A3">
        <w:t xml:space="preserve"> definiert werden, entstehen bei den obigen Sätzen verschiedene Relationen von </w:t>
      </w:r>
      <w:proofErr w:type="spellStart"/>
      <w:r w:rsidRPr="00DD16A3">
        <w:t>Types</w:t>
      </w:r>
      <w:proofErr w:type="spellEnd"/>
      <w:r w:rsidRPr="00DD16A3">
        <w:t xml:space="preserve"> und Tokens. \\</w:t>
      </w:r>
    </w:p>
    <w:p w14:paraId="5C0E0F31" w14:textId="77777777" w:rsidR="000F0774" w:rsidRPr="00DD16A3" w:rsidRDefault="000F0774" w:rsidP="000F0774">
      <w:r w:rsidRPr="00DD16A3">
        <w:t>Es wird deutlich, dass es in vielen Fällen Sinn ergibt, Schreibweisen zu vereinheitlichen. Zum Beispiel ergibt die Vereinheitlichung bei Zahlen und Währungsangaben (\</w:t>
      </w:r>
      <w:proofErr w:type="spellStart"/>
      <w:r w:rsidRPr="00DD16A3">
        <w:t>textit</w:t>
      </w:r>
      <w:proofErr w:type="spellEnd"/>
      <w:r w:rsidRPr="00DD16A3">
        <w:t>{$504$ Mio. EUR, $157.000.000$€ oder $32$ Tausend}) Sinn, sowie bei possessiv Formen von Nomen wie \</w:t>
      </w:r>
      <w:proofErr w:type="spellStart"/>
      <w:r w:rsidRPr="00DD16A3">
        <w:t>textit</w:t>
      </w:r>
      <w:proofErr w:type="spellEnd"/>
      <w:r w:rsidRPr="00DD16A3">
        <w:t>{Deutschlands} im Vergleich zu \</w:t>
      </w:r>
      <w:proofErr w:type="spellStart"/>
      <w:r w:rsidRPr="00DD16A3">
        <w:t>textit</w:t>
      </w:r>
      <w:proofErr w:type="spellEnd"/>
      <w:r w:rsidRPr="00DD16A3">
        <w:t>{</w:t>
      </w:r>
      <w:proofErr w:type="spellStart"/>
      <w:r w:rsidRPr="00DD16A3">
        <w:t>Deutschland´s</w:t>
      </w:r>
      <w:proofErr w:type="spellEnd"/>
      <w:r w:rsidRPr="00DD16A3">
        <w:t>} \</w:t>
      </w:r>
      <w:proofErr w:type="spellStart"/>
      <w:r w:rsidRPr="00DD16A3">
        <w:t>cite</w:t>
      </w:r>
      <w:proofErr w:type="spellEnd"/>
      <w:r w:rsidRPr="00DD16A3">
        <w:t xml:space="preserve">[vgl.][16f]{indurkhyaHandbookNaturalLanguage2010}. Darüber hinaus </w:t>
      </w:r>
      <w:r w:rsidRPr="00DD16A3">
        <w:lastRenderedPageBreak/>
        <w:t>ist es sinnvoll Abkürzungen wie \</w:t>
      </w:r>
      <w:proofErr w:type="spellStart"/>
      <w:r w:rsidRPr="00DD16A3">
        <w:t>textit</w:t>
      </w:r>
      <w:proofErr w:type="spellEnd"/>
      <w:r w:rsidRPr="00DD16A3">
        <w:t>{JGU} und die ausgeschriebenen Varianten (\</w:t>
      </w:r>
      <w:proofErr w:type="spellStart"/>
      <w:r w:rsidRPr="00DD16A3">
        <w:t>textit</w:t>
      </w:r>
      <w:proofErr w:type="spellEnd"/>
      <w:r w:rsidRPr="00DD16A3">
        <w:t>{</w:t>
      </w:r>
      <w:proofErr w:type="gramStart"/>
      <w:r w:rsidRPr="00DD16A3">
        <w:t>Johannes Gutenberg-Universität</w:t>
      </w:r>
      <w:proofErr w:type="gramEnd"/>
      <w:r w:rsidRPr="00DD16A3">
        <w:t xml:space="preserve"> Mainz}) zu standardisieren, da sie dieselbe Entität beschreiben.\\</w:t>
      </w:r>
    </w:p>
    <w:p w14:paraId="2269AF95" w14:textId="77777777" w:rsidR="000F0774" w:rsidRPr="00DD16A3" w:rsidRDefault="000F0774" w:rsidP="000F0774">
      <w:proofErr w:type="gramStart"/>
      <w:r w:rsidRPr="00DD16A3">
        <w:t>Des weiteren</w:t>
      </w:r>
      <w:proofErr w:type="gramEnd"/>
      <w:r w:rsidRPr="00DD16A3">
        <w:t xml:space="preserve"> entstehen Probleme, wenn Tokens am Leerzeichen getrennt werden, da es viele Begriffe gibt, die sich aus mehreren Wörtern zusammensetzen (\</w:t>
      </w:r>
      <w:proofErr w:type="spellStart"/>
      <w:r w:rsidRPr="00DD16A3">
        <w:t>textit</w:t>
      </w:r>
      <w:proofErr w:type="spellEnd"/>
      <w:r w:rsidRPr="00DD16A3">
        <w:t>{Frankfurt am Main, Technische Universität Darmstadt, $32$ Tausend Studierenden}). In moderneren Textformen wie Tweets ist häufig auch die Prozessierung von \</w:t>
      </w:r>
      <w:proofErr w:type="spellStart"/>
      <w:r w:rsidRPr="00DD16A3">
        <w:t>textit</w:t>
      </w:r>
      <w:proofErr w:type="spellEnd"/>
      <w:r w:rsidRPr="00DD16A3">
        <w:t>{Hashtags \#} oder Emoticons wie \</w:t>
      </w:r>
      <w:proofErr w:type="spellStart"/>
      <w:r w:rsidRPr="00DD16A3">
        <w:t>textit</w:t>
      </w:r>
      <w:proofErr w:type="spellEnd"/>
      <w:r w:rsidRPr="00DD16A3">
        <w:t>{</w:t>
      </w:r>
      <w:proofErr w:type="spellStart"/>
      <w:r w:rsidRPr="00DD16A3">
        <w:t>xD</w:t>
      </w:r>
      <w:proofErr w:type="spellEnd"/>
      <w:r w:rsidRPr="00DD16A3">
        <w:t>)} nötig \</w:t>
      </w:r>
      <w:proofErr w:type="spellStart"/>
      <w:r w:rsidRPr="00DD16A3">
        <w:t>cite</w:t>
      </w:r>
      <w:proofErr w:type="spellEnd"/>
      <w:r w:rsidRPr="00DD16A3">
        <w:t>[vgl.][2]{jurafskySpeechLanguageProcessing2020}. Diese bestehen teilweise aus Satzzeichen, was die Disambiguierung erschwert.\\</w:t>
      </w:r>
    </w:p>
    <w:p w14:paraId="4B81A65E" w14:textId="77777777" w:rsidR="000F0774" w:rsidRPr="00DD16A3" w:rsidRDefault="000F0774" w:rsidP="000F0774">
      <w:r w:rsidRPr="00DD16A3">
        <w:t>Ein anderer Faktor ist die Groß- und Kleinschreibung. Die Schreibweise kann vereinheitlicht werden. Das kann Auswirkungen darauf haben, wie gut Nomen von Verben und Adjektiven unterschieden werden können. Dafür werden typischerweise alle Wörter in Kleinschreibweise formatiert. Für manche Gebiete wie die Erkennung natürlicher Sprache macht die Schreibweise der Wörter keine Unterschiede \</w:t>
      </w:r>
      <w:proofErr w:type="spellStart"/>
      <w:r w:rsidRPr="00DD16A3">
        <w:t>cite</w:t>
      </w:r>
      <w:proofErr w:type="spellEnd"/>
      <w:r w:rsidRPr="00DD16A3">
        <w:t xml:space="preserve">[vgl.][12]{jurafskySpeechLanguageProcessing2020}. Für </w:t>
      </w:r>
      <w:proofErr w:type="spellStart"/>
      <w:r w:rsidRPr="00DD16A3">
        <w:t>Sentimentanalysen</w:t>
      </w:r>
      <w:proofErr w:type="spellEnd"/>
      <w:r w:rsidRPr="00DD16A3">
        <w:t xml:space="preserve"> und anderen Textklassifikationsaufgaben, sowie für die Extraktion von Informationen oder auch die maschinelle Übersetzung kann die Groß- und Kleinschreibung hilfreich sein. Die Beibehaltung der Unterschiede zwischen zwei Wörtern durch ihre Schreibweise kann den Vorteil der Generalisierung überwiegen \</w:t>
      </w:r>
      <w:proofErr w:type="spellStart"/>
      <w:r w:rsidRPr="00DD16A3">
        <w:t>cite</w:t>
      </w:r>
      <w:proofErr w:type="spellEnd"/>
      <w:r w:rsidRPr="00DD16A3">
        <w:t>[vgl.][21]{jurafskySpeechLanguageProcessing2020}.\\</w:t>
      </w:r>
    </w:p>
    <w:p w14:paraId="47D849AD" w14:textId="77777777" w:rsidR="000F0774" w:rsidRPr="00DD16A3" w:rsidRDefault="000F0774" w:rsidP="000F0774">
      <w:r w:rsidRPr="00DD16A3">
        <w:t>Die Einordnung von Satzzeichen ist generell herausfordernd. Während Frage- und Ausrufezeichen laut \</w:t>
      </w:r>
      <w:proofErr w:type="spellStart"/>
      <w:r w:rsidRPr="00DD16A3">
        <w:t>citet</w:t>
      </w:r>
      <w:proofErr w:type="spellEnd"/>
      <w:r w:rsidRPr="00DD16A3">
        <w:t>[][22]{jurafskySpeechLanguageProcessing2020} relativ eindeutige Funktionen haben, sind Satzzeichen wie Punkte, Kommata, Anführungszeichen, Apostrophe oder Bindestriche ambig \</w:t>
      </w:r>
      <w:proofErr w:type="spellStart"/>
      <w:r w:rsidRPr="00DD16A3">
        <w:t>cite</w:t>
      </w:r>
      <w:proofErr w:type="spellEnd"/>
      <w:r w:rsidRPr="00DD16A3">
        <w:t>[vgl.][16]{indurkhyaHandbookNaturalLanguage2010}. Der Punkt kann \</w:t>
      </w:r>
      <w:proofErr w:type="spellStart"/>
      <w:r w:rsidRPr="00DD16A3">
        <w:t>ac</w:t>
      </w:r>
      <w:proofErr w:type="spellEnd"/>
      <w:r w:rsidRPr="00DD16A3">
        <w:t>{z.B.} nicht nur ein Satzende markieren, sondern auch als Dezimaltrennzeichen (157.000.000) fungieren oder am Ende von Abkürzungen stehen (\</w:t>
      </w:r>
      <w:proofErr w:type="spellStart"/>
      <w:r w:rsidRPr="00DD16A3">
        <w:t>textit</w:t>
      </w:r>
      <w:proofErr w:type="spellEnd"/>
      <w:r w:rsidRPr="00DD16A3">
        <w:t>{Mio., \</w:t>
      </w:r>
      <w:proofErr w:type="spellStart"/>
      <w:r w:rsidRPr="00DD16A3">
        <w:t>ac</w:t>
      </w:r>
      <w:proofErr w:type="spellEnd"/>
      <w:r w:rsidRPr="00DD16A3">
        <w:t xml:space="preserve">*{ca.}}). In diesen Fällen sollten Punkte entfernt werden \cite[vgl.][17]{indurkhyaHandbookNaturalLanguage2010}\footnote{Bei der </w:t>
      </w:r>
      <w:proofErr w:type="spellStart"/>
      <w:r w:rsidRPr="00DD16A3">
        <w:t>Identifizierungvon</w:t>
      </w:r>
      <w:proofErr w:type="spellEnd"/>
      <w:r w:rsidRPr="00DD16A3">
        <w:t xml:space="preserve"> Satzenden kann der Kontext eine </w:t>
      </w:r>
      <w:proofErr w:type="spellStart"/>
      <w:r w:rsidRPr="00DD16A3">
        <w:t>entscheidene</w:t>
      </w:r>
      <w:proofErr w:type="spellEnd"/>
      <w:r w:rsidRPr="00DD16A3">
        <w:t xml:space="preserve"> Rolle spielen. \</w:t>
      </w:r>
      <w:proofErr w:type="spellStart"/>
      <w:r w:rsidRPr="00DD16A3">
        <w:t>citet</w:t>
      </w:r>
      <w:proofErr w:type="spellEnd"/>
      <w:r w:rsidRPr="00DD16A3">
        <w:t xml:space="preserve">[25]{indurkhyaHandbookNaturalLanguage2010} nennen diverse Methoden zur Disambiguierung von Sätzen. Die Beschreibung dieser führt hier allerdings zu weit.}. Für die Erkennung von Abkürzungen kann ein, in die Anwendung eingebundenes, </w:t>
      </w:r>
      <w:r w:rsidRPr="00DD16A3">
        <w:lastRenderedPageBreak/>
        <w:t>Wörterbuch mit Abkürzungen helfen \</w:t>
      </w:r>
      <w:proofErr w:type="spellStart"/>
      <w:r w:rsidRPr="00DD16A3">
        <w:t>cite</w:t>
      </w:r>
      <w:proofErr w:type="spellEnd"/>
      <w:r w:rsidRPr="00DD16A3">
        <w:t>[vgl.][22]{jurafskySpeechLanguageProcessing2020}. Bindestriche erfüllen ebenfalls verschiedene Funktionen. Während der Bindestrich bei \</w:t>
      </w:r>
      <w:proofErr w:type="spellStart"/>
      <w:r w:rsidRPr="00DD16A3">
        <w:t>textit</w:t>
      </w:r>
      <w:proofErr w:type="spellEnd"/>
      <w:r w:rsidRPr="00DD16A3">
        <w:t>{$2011-2013$} einen Zeitraum markiert, verbindet er in \</w:t>
      </w:r>
      <w:proofErr w:type="spellStart"/>
      <w:r w:rsidRPr="00DD16A3">
        <w:t>textit</w:t>
      </w:r>
      <w:proofErr w:type="spellEnd"/>
      <w:r w:rsidRPr="00DD16A3">
        <w:t>{Rhein-Main-Universitäten} mehrere Begriffe miteinander. Bei letzterem sollte die Verbindung durch die Bindestriche nicht aufgespaltet werden, aber gleichzeitig andere Schreibweisen wie \</w:t>
      </w:r>
      <w:proofErr w:type="spellStart"/>
      <w:r w:rsidRPr="00DD16A3">
        <w:t>textit</w:t>
      </w:r>
      <w:proofErr w:type="spellEnd"/>
      <w:r w:rsidRPr="00DD16A3">
        <w:t>{</w:t>
      </w:r>
      <w:proofErr w:type="gramStart"/>
      <w:r w:rsidRPr="00DD16A3">
        <w:t>Rhein Main Universitäten</w:t>
      </w:r>
      <w:proofErr w:type="gramEnd"/>
      <w:r w:rsidRPr="00DD16A3">
        <w:t>} vereinheitlicht werden. Wie mit Satzzeichen umgegangen wird und ob sie als einzelne Tokens gezählt oder ignoriert werden, hängt von der Anwendung ab \</w:t>
      </w:r>
      <w:proofErr w:type="spellStart"/>
      <w:r w:rsidRPr="00DD16A3">
        <w:t>cite</w:t>
      </w:r>
      <w:proofErr w:type="spellEnd"/>
      <w:r w:rsidRPr="00DD16A3">
        <w:t>[vgl.][11]{jurafskySpeechLanguageProcessing2020}. \\</w:t>
      </w:r>
    </w:p>
    <w:p w14:paraId="4F8F5068" w14:textId="77777777" w:rsidR="000F0774" w:rsidRPr="00DD16A3" w:rsidRDefault="000F0774" w:rsidP="000F0774">
      <w:r w:rsidRPr="00DD16A3">
        <w:t xml:space="preserve">Eine andere Herausforderung ist die Verarbeitung von Komposita, da sie in der </w:t>
      </w:r>
      <w:proofErr w:type="spellStart"/>
      <w:proofErr w:type="gramStart"/>
      <w:r w:rsidRPr="00DD16A3">
        <w:t>Deutschen</w:t>
      </w:r>
      <w:proofErr w:type="spellEnd"/>
      <w:proofErr w:type="gramEnd"/>
      <w:r w:rsidRPr="00DD16A3">
        <w:t xml:space="preserve"> Sprache recht komplex werden können \</w:t>
      </w:r>
      <w:proofErr w:type="spellStart"/>
      <w:r w:rsidRPr="00DD16A3">
        <w:t>cite</w:t>
      </w:r>
      <w:proofErr w:type="spellEnd"/>
      <w:r w:rsidRPr="00DD16A3">
        <w:t>[vgl.][18]{indurkhyaHandbookNaturalLanguage2010}. Bei manchen Systemen ist es wünschenswert, die einzelnen Wörter aus dem Kompositum zu extrahieren (\</w:t>
      </w:r>
      <w:proofErr w:type="spellStart"/>
      <w:r w:rsidRPr="00DD16A3">
        <w:t>ac</w:t>
      </w:r>
      <w:proofErr w:type="spellEnd"/>
      <w:r w:rsidRPr="00DD16A3">
        <w:t xml:space="preserve">{z.B.} für Suchmaschinen), um das Finden des Kompositums durch die einzelnen Bestandteile zu ermöglichen. Die Autoren des </w:t>
      </w:r>
      <w:proofErr w:type="spellStart"/>
      <w:r w:rsidRPr="00DD16A3">
        <w:t>Snowballstemmers</w:t>
      </w:r>
      <w:proofErr w:type="spellEnd"/>
      <w:r w:rsidRPr="00DD16A3">
        <w:t>, auf den in Abschnitt \</w:t>
      </w:r>
      <w:proofErr w:type="spellStart"/>
      <w:r w:rsidRPr="00DD16A3">
        <w:t>textbf</w:t>
      </w:r>
      <w:proofErr w:type="spellEnd"/>
      <w:r w:rsidRPr="00DD16A3">
        <w:t>{\</w:t>
      </w:r>
      <w:proofErr w:type="spellStart"/>
      <w:r w:rsidRPr="00DD16A3">
        <w:t>ref</w:t>
      </w:r>
      <w:proofErr w:type="spellEnd"/>
      <w:r w:rsidRPr="00DD16A3">
        <w:t>{</w:t>
      </w:r>
      <w:proofErr w:type="spellStart"/>
      <w:r w:rsidRPr="00DD16A3">
        <w:t>subsection</w:t>
      </w:r>
      <w:proofErr w:type="spellEnd"/>
      <w:r w:rsidRPr="00DD16A3">
        <w:t>: Stammformreduktion und Lemmatisierung}} näher eingegangen wird, sind allerdings der Meinung, dass das Problem der Trennung von Komposita etwas überbewertet sei (\</w:t>
      </w:r>
      <w:proofErr w:type="spellStart"/>
      <w:r w:rsidRPr="00DD16A3">
        <w:t>href</w:t>
      </w:r>
      <w:proofErr w:type="spellEnd"/>
      <w:r w:rsidRPr="00DD16A3">
        <w:t>{https://snowballstem.org/algorithms/germanic.html}{vgl. \</w:t>
      </w:r>
      <w:proofErr w:type="spellStart"/>
      <w:r w:rsidRPr="00DD16A3">
        <w:t>underline</w:t>
      </w:r>
      <w:proofErr w:type="spellEnd"/>
      <w:r w:rsidRPr="00DD16A3">
        <w:t>{snowballstem.org/</w:t>
      </w:r>
      <w:proofErr w:type="spellStart"/>
      <w:r w:rsidRPr="00DD16A3">
        <w:t>algorithms</w:t>
      </w:r>
      <w:proofErr w:type="spellEnd"/>
      <w:r w:rsidRPr="00DD16A3">
        <w:t>/germanic.html}}).\\</w:t>
      </w:r>
    </w:p>
    <w:p w14:paraId="480C8876" w14:textId="77777777" w:rsidR="000F0774" w:rsidRPr="00DD16A3" w:rsidRDefault="000F0774" w:rsidP="000F0774">
      <w:r w:rsidRPr="00DD16A3">
        <w:t xml:space="preserve">Wie gezeigt werden kann, ist die Tokenisierung bzw. Segmentierung von Text mitunter schwierig. Es hängt immer vom speziellen Anwendungsfall ab, welche </w:t>
      </w:r>
      <w:proofErr w:type="spellStart"/>
      <w:r w:rsidRPr="00DD16A3">
        <w:t>Tokenisierungs</w:t>
      </w:r>
      <w:proofErr w:type="spellEnd"/>
      <w:r w:rsidRPr="00DD16A3">
        <w:t>- und Segmentierungsschritte erfolgen müssen\</w:t>
      </w:r>
      <w:proofErr w:type="spellStart"/>
      <w:r w:rsidRPr="00DD16A3">
        <w:t>cite</w:t>
      </w:r>
      <w:proofErr w:type="spellEnd"/>
      <w:r w:rsidRPr="00DD16A3">
        <w:t>[vgl.][16]{indurkhyaHandbookNaturalLanguage2010}.\\</w:t>
      </w:r>
    </w:p>
    <w:p w14:paraId="23DBF92D" w14:textId="77777777" w:rsidR="000F0774" w:rsidRPr="00DD16A3" w:rsidRDefault="000F0774" w:rsidP="000F0774">
      <w:r w:rsidRPr="00DD16A3">
        <w:t xml:space="preserve">Werden in den obigen Beispielsätzen alle Ambiguitäten aufgelöst, also Wörter normalisiert und Satzzeichen vereinheitlicht, bestehen die Sätze aus insgesamt $46$ </w:t>
      </w:r>
      <w:proofErr w:type="spellStart"/>
      <w:r w:rsidRPr="00DD16A3">
        <w:t>Types</w:t>
      </w:r>
      <w:proofErr w:type="spellEnd"/>
      <w:r w:rsidRPr="00DD16A3">
        <w:t xml:space="preserve"> und $65$ Tokens, was einer Relation von \</w:t>
      </w:r>
      <w:proofErr w:type="spellStart"/>
      <w:r w:rsidRPr="00DD16A3">
        <w:t>ac</w:t>
      </w:r>
      <w:proofErr w:type="spellEnd"/>
      <w:r w:rsidRPr="00DD16A3">
        <w:t>*{ca.} $0,71$ entspricht, einem relativ hohen Wert.\\</w:t>
      </w:r>
    </w:p>
    <w:p w14:paraId="48F2F2D0" w14:textId="77777777" w:rsidR="000F0774" w:rsidRPr="00DD16A3" w:rsidRDefault="000F0774" w:rsidP="000F0774">
      <w:r w:rsidRPr="00DD16A3">
        <w:t>Algorithmen zur Tokenisierung bzw. Segmentierung beruhen dabei oft auf sogenannten \</w:t>
      </w:r>
      <w:proofErr w:type="spellStart"/>
      <w:r w:rsidRPr="00DD16A3">
        <w:t>textit</w:t>
      </w:r>
      <w:proofErr w:type="spellEnd"/>
      <w:r w:rsidRPr="00DD16A3">
        <w:t>{Regulären Ausdrücken} \</w:t>
      </w:r>
      <w:proofErr w:type="spellStart"/>
      <w:r w:rsidRPr="00DD16A3">
        <w:t>cite</w:t>
      </w:r>
      <w:proofErr w:type="spellEnd"/>
      <w:r w:rsidRPr="00DD16A3">
        <w:t>[vgl.][16]{jurafskySpeechLanguageProcessing2020}. Sie sind algebraische Notationen, um Gruppen von Strings (Zeichenketten) zu charakterisieren und besonders nützlich, wenn Muster in Texten bestehen \</w:t>
      </w:r>
      <w:proofErr w:type="spellStart"/>
      <w:r w:rsidRPr="00DD16A3">
        <w:t>cite</w:t>
      </w:r>
      <w:proofErr w:type="spellEnd"/>
      <w:r w:rsidRPr="00DD16A3">
        <w:t xml:space="preserve">[vgl.][3]{jurafskySpeechLanguageProcessing2020}. Für diese Aufgabe werden mit Regulären Ausdrücken Muster definiert, nach denen gesucht wird. Bei einem </w:t>
      </w:r>
      <w:r w:rsidRPr="00DD16A3">
        <w:lastRenderedPageBreak/>
        <w:t>Treffer könnte das gefundene Muster \</w:t>
      </w:r>
      <w:proofErr w:type="spellStart"/>
      <w:r w:rsidRPr="00DD16A3">
        <w:t>ac</w:t>
      </w:r>
      <w:proofErr w:type="spellEnd"/>
      <w:r w:rsidRPr="00DD16A3">
        <w:t>*{z.B.} dann durch eine andere Zeichenkette ersetzt oder ganz entfernt werden. Reguläre Ausdrücken werden von den meisten gängigen Texteditoren unterstützt. Ein Beispiel soll die Funktionsweise kurz illustrieren. Mit eckigen Klammern [] wird eine Zeichenauswahl definiert und mehrere Suchparameter werden direkt hintereinandergeschrieben. [\</w:t>
      </w:r>
      <w:proofErr w:type="spellStart"/>
      <w:r w:rsidRPr="00DD16A3">
        <w:t>textit</w:t>
      </w:r>
      <w:proofErr w:type="spellEnd"/>
      <w:r w:rsidRPr="00DD16A3">
        <w:t>{A-Za-z$0-9$}] in diesem Beispiel werden alle lateinischen Buchstaben in Groß- und Kleinschrift, sowie alle Ziffern im definierten Suchbereich gefunden.</w:t>
      </w:r>
    </w:p>
    <w:p w14:paraId="2B59E9A2" w14:textId="77777777" w:rsidR="000F0774" w:rsidRPr="00DD16A3" w:rsidRDefault="000F0774" w:rsidP="000F0774"/>
    <w:p w14:paraId="3364BE0D" w14:textId="77777777" w:rsidR="000F0774" w:rsidRPr="00DD16A3" w:rsidRDefault="000F0774" w:rsidP="000F0774">
      <w:r w:rsidRPr="00DD16A3">
        <w:t>\</w:t>
      </w:r>
      <w:proofErr w:type="spellStart"/>
      <w:r w:rsidRPr="00DD16A3">
        <w:t>subsection</w:t>
      </w:r>
      <w:proofErr w:type="spellEnd"/>
      <w:r w:rsidRPr="00DD16A3">
        <w:t>{Stammformreduktion und Lemmatisierung}\</w:t>
      </w:r>
      <w:proofErr w:type="spellStart"/>
      <w:r w:rsidRPr="00DD16A3">
        <w:t>label</w:t>
      </w:r>
      <w:proofErr w:type="spellEnd"/>
      <w:r w:rsidRPr="00DD16A3">
        <w:t>{</w:t>
      </w:r>
      <w:proofErr w:type="spellStart"/>
      <w:r w:rsidRPr="00DD16A3">
        <w:t>subsection</w:t>
      </w:r>
      <w:proofErr w:type="spellEnd"/>
      <w:r w:rsidRPr="00DD16A3">
        <w:t>: Stammformreduktion und Lemmatisierung}</w:t>
      </w:r>
    </w:p>
    <w:p w14:paraId="3ADBB62A" w14:textId="77777777" w:rsidR="000F0774" w:rsidRPr="00DD16A3" w:rsidRDefault="000F0774" w:rsidP="000F0774"/>
    <w:p w14:paraId="19E84100" w14:textId="77777777" w:rsidR="000F0774" w:rsidRPr="00DD16A3" w:rsidRDefault="000F0774" w:rsidP="000F0774">
      <w:r w:rsidRPr="00DD16A3">
        <w:t xml:space="preserve">Die aus der Tokenisierung entstanden Tokens könnten nun dem Algorithmus zur Klassifikation übergeben werden. Es gibt allerdings diverse Gründe, die für weitere Schritte bei der Vorprozessierung der Daten sprechen. Angenommen ein </w:t>
      </w:r>
      <w:proofErr w:type="gramStart"/>
      <w:r w:rsidRPr="00DD16A3">
        <w:t>Text</w:t>
      </w:r>
      <w:proofErr w:type="gramEnd"/>
      <w:r w:rsidRPr="00DD16A3">
        <w:t xml:space="preserve"> mit dem der Algorithmus trainiert wird, enthält die Wörter \</w:t>
      </w:r>
      <w:proofErr w:type="spellStart"/>
      <w:r w:rsidRPr="00DD16A3">
        <w:t>textit</w:t>
      </w:r>
      <w:proofErr w:type="spellEnd"/>
      <w:r w:rsidRPr="00DD16A3">
        <w:t>{Lauf} und \</w:t>
      </w:r>
      <w:proofErr w:type="spellStart"/>
      <w:r w:rsidRPr="00DD16A3">
        <w:t>textit</w:t>
      </w:r>
      <w:proofErr w:type="spellEnd"/>
      <w:r w:rsidRPr="00DD16A3">
        <w:t>{Läuferin}. Ein Text aus den Daten, mit denen der Algorithmus getestet wird, enthält hingegen nur das Wort \</w:t>
      </w:r>
      <w:proofErr w:type="spellStart"/>
      <w:r w:rsidRPr="00DD16A3">
        <w:t>textit</w:t>
      </w:r>
      <w:proofErr w:type="spellEnd"/>
      <w:r w:rsidRPr="00DD16A3">
        <w:t>{laufen}. Es wird außerdem davon ausgegangen, dass beide Texte ein ähnliches Thema haben. Menschen erkennen diesen Zusammenhang leicht. Für den Algorithmus ist dies ohne weiteres nicht möglich, weil das Wort aus den Testdaten nicht in den Trainingsdaten vorkommt\</w:t>
      </w:r>
      <w:proofErr w:type="spellStart"/>
      <w:r w:rsidRPr="00DD16A3">
        <w:t>footnote</w:t>
      </w:r>
      <w:proofErr w:type="spellEnd"/>
      <w:r w:rsidRPr="00DD16A3">
        <w:t>{Die Begriffe Trainings- und Testdaten werden in Abschnitt \</w:t>
      </w:r>
      <w:proofErr w:type="spellStart"/>
      <w:r w:rsidRPr="00DD16A3">
        <w:t>textbf</w:t>
      </w:r>
      <w:proofErr w:type="spellEnd"/>
      <w:r w:rsidRPr="00DD16A3">
        <w:t>{\</w:t>
      </w:r>
      <w:proofErr w:type="spellStart"/>
      <w:r w:rsidRPr="00DD16A3">
        <w:t>ref</w:t>
      </w:r>
      <w:proofErr w:type="spellEnd"/>
      <w:r w:rsidRPr="00DD16A3">
        <w:t>{</w:t>
      </w:r>
      <w:proofErr w:type="spellStart"/>
      <w:r w:rsidRPr="00DD16A3">
        <w:t>subsection</w:t>
      </w:r>
      <w:proofErr w:type="spellEnd"/>
      <w:r w:rsidRPr="00DD16A3">
        <w:t xml:space="preserve">: </w:t>
      </w:r>
      <w:proofErr w:type="spellStart"/>
      <w:r w:rsidRPr="00DD16A3">
        <w:t>Machinelles</w:t>
      </w:r>
      <w:proofErr w:type="spellEnd"/>
      <w:r w:rsidRPr="00DD16A3">
        <w:t xml:space="preserve"> Lernen}} genauer erklärt.}. Deswegen kann es in vielen Anwendungsbereichen sinnvoll sein, nach der Tokenisierung bzw. Segmentierung von Textdaten weitere Schritte zur Normalisierung der Daten vorzunehmen.\\</w:t>
      </w:r>
    </w:p>
    <w:p w14:paraId="7E126B5F" w14:textId="77777777" w:rsidR="000F0774" w:rsidRPr="00DD16A3" w:rsidRDefault="000F0774" w:rsidP="000F0774">
      <w:r w:rsidRPr="00DD16A3">
        <w:t>Eine Reduzierung auf den Stamm hilft bei dem oben genannten Beispiel. Diese Aufgabe übernehmen spezielle Algorithmen, die im englischen \</w:t>
      </w:r>
      <w:proofErr w:type="spellStart"/>
      <w:r w:rsidRPr="00DD16A3">
        <w:t>textit</w:t>
      </w:r>
      <w:proofErr w:type="spellEnd"/>
      <w:r w:rsidRPr="00DD16A3">
        <w:t>{Stemmer} genannt werden\</w:t>
      </w:r>
      <w:proofErr w:type="spellStart"/>
      <w:r w:rsidRPr="00DD16A3">
        <w:t>footnote</w:t>
      </w:r>
      <w:proofErr w:type="spellEnd"/>
      <w:r w:rsidRPr="00DD16A3">
        <w:t>{Im weiteren Verlauf dieser Arbeit wird der englische Begriff verwendet}. Ein Stemmer trennt die Affixe der Wörter ab, sodass nur noch der Wortstamm übrig bleibt \</w:t>
      </w:r>
      <w:proofErr w:type="spellStart"/>
      <w:r w:rsidRPr="00DD16A3">
        <w:t>cite</w:t>
      </w:r>
      <w:proofErr w:type="spellEnd"/>
      <w:r w:rsidRPr="00DD16A3">
        <w:t>[vgl.][72]{bengfortAppliedTextAnalysis2018}. Der bereits erwähnte Snowballstemmer\footnote{\href{https://snowballstem.org/}{\underline{https://snowballstem.org}}} ist ein Paket aus anpassbaren Algorithmen zur Stammformreduktion für nicht-englische Sprachen wie Deutsch. Die Wörter \</w:t>
      </w:r>
      <w:proofErr w:type="spellStart"/>
      <w:r w:rsidRPr="00DD16A3">
        <w:t>textit</w:t>
      </w:r>
      <w:proofErr w:type="spellEnd"/>
      <w:r w:rsidRPr="00DD16A3">
        <w:t>{laufen} und \</w:t>
      </w:r>
      <w:proofErr w:type="spellStart"/>
      <w:r w:rsidRPr="00DD16A3">
        <w:t>textit</w:t>
      </w:r>
      <w:proofErr w:type="spellEnd"/>
      <w:r w:rsidRPr="00DD16A3">
        <w:t>{Lauf} werden von diesem Stemmer beide auf \</w:t>
      </w:r>
      <w:proofErr w:type="spellStart"/>
      <w:r w:rsidRPr="00DD16A3">
        <w:t>textit</w:t>
      </w:r>
      <w:proofErr w:type="spellEnd"/>
      <w:r w:rsidRPr="00DD16A3">
        <w:t xml:space="preserve">{lauf} </w:t>
      </w:r>
      <w:r w:rsidRPr="00DD16A3">
        <w:lastRenderedPageBreak/>
        <w:t>reduziert\</w:t>
      </w:r>
      <w:proofErr w:type="spellStart"/>
      <w:r w:rsidRPr="00DD16A3">
        <w:t>footnote</w:t>
      </w:r>
      <w:proofErr w:type="spellEnd"/>
      <w:proofErr w:type="gramStart"/>
      <w:r w:rsidRPr="00DD16A3">
        <w:t>{</w:t>
      </w:r>
      <w:proofErr w:type="gramEnd"/>
      <w:r w:rsidRPr="00DD16A3">
        <w:t xml:space="preserve">Dass nach der Reduzierung auf den Stamm ein Wort übrig bleibt, ist häufig nicht der Fall. Der </w:t>
      </w:r>
      <w:proofErr w:type="spellStart"/>
      <w:r w:rsidRPr="00DD16A3">
        <w:t>Snoballstemmer</w:t>
      </w:r>
      <w:proofErr w:type="spellEnd"/>
      <w:r w:rsidRPr="00DD16A3">
        <w:t xml:space="preserve"> reduziert \</w:t>
      </w:r>
      <w:proofErr w:type="spellStart"/>
      <w:r w:rsidRPr="00DD16A3">
        <w:t>ac</w:t>
      </w:r>
      <w:proofErr w:type="spellEnd"/>
      <w:r w:rsidRPr="00DD16A3">
        <w:t>{z.B.} \</w:t>
      </w:r>
      <w:proofErr w:type="spellStart"/>
      <w:r w:rsidRPr="00DD16A3">
        <w:t>textit</w:t>
      </w:r>
      <w:proofErr w:type="spellEnd"/>
      <w:r w:rsidRPr="00DD16A3">
        <w:t>{Studierende} auf \</w:t>
      </w:r>
      <w:proofErr w:type="spellStart"/>
      <w:r w:rsidRPr="00DD16A3">
        <w:t>textit</w:t>
      </w:r>
      <w:proofErr w:type="spellEnd"/>
      <w:r w:rsidRPr="00DD16A3">
        <w:t>{</w:t>
      </w:r>
      <w:proofErr w:type="spellStart"/>
      <w:r w:rsidRPr="00DD16A3">
        <w:t>studier</w:t>
      </w:r>
      <w:proofErr w:type="spellEnd"/>
      <w:r w:rsidRPr="00DD16A3">
        <w:t>}.}. Die auf den Stamm reduzierten Dokumente kann der Klassifikator nun erkennen und dasselbe Thema bestimmen. Hierbei macht es dann auch keinen Unterschied, dass für das Wort \</w:t>
      </w:r>
      <w:proofErr w:type="spellStart"/>
      <w:r w:rsidRPr="00DD16A3">
        <w:t>textit</w:t>
      </w:r>
      <w:proofErr w:type="spellEnd"/>
      <w:r w:rsidRPr="00DD16A3">
        <w:t>{Läuferin} der Stemmer beispielsweise den Stamm \</w:t>
      </w:r>
      <w:proofErr w:type="spellStart"/>
      <w:r w:rsidRPr="00DD16A3">
        <w:t>textit</w:t>
      </w:r>
      <w:proofErr w:type="spellEnd"/>
      <w:r w:rsidRPr="00DD16A3">
        <w:t>{</w:t>
      </w:r>
      <w:proofErr w:type="spellStart"/>
      <w:r w:rsidRPr="00DD16A3">
        <w:t>Lauferin</w:t>
      </w:r>
      <w:proofErr w:type="spellEnd"/>
      <w:r w:rsidRPr="00DD16A3">
        <w:t>} erkennt, da das Klassifikationsmodell den Zusammenhang durch andere Wörter herstellen kann.\\</w:t>
      </w:r>
    </w:p>
    <w:p w14:paraId="23AE1B91" w14:textId="77777777" w:rsidR="000F0774" w:rsidRPr="00DD16A3" w:rsidRDefault="000F0774" w:rsidP="000F0774">
      <w:r w:rsidRPr="00DD16A3">
        <w:t>Ein Stemmer kommt bei stark flektierenden Sprachen wie der Deutschen an seine Grenzen. Oft ändern sich in diesen Sprachen Stämme. Im Deutschen passiert dies oft bei der Pluralbildung wie in \</w:t>
      </w:r>
      <w:proofErr w:type="spellStart"/>
      <w:r w:rsidRPr="00DD16A3">
        <w:t>textit</w:t>
      </w:r>
      <w:proofErr w:type="spellEnd"/>
      <w:r w:rsidRPr="00DD16A3">
        <w:t>{Haus} und \</w:t>
      </w:r>
      <w:proofErr w:type="spellStart"/>
      <w:r w:rsidRPr="00DD16A3">
        <w:t>textit</w:t>
      </w:r>
      <w:proofErr w:type="spellEnd"/>
      <w:r w:rsidRPr="00DD16A3">
        <w:t>{H\</w:t>
      </w:r>
      <w:proofErr w:type="spellStart"/>
      <w:r w:rsidRPr="00DD16A3">
        <w:t>textbf</w:t>
      </w:r>
      <w:proofErr w:type="spellEnd"/>
      <w:r w:rsidRPr="00DD16A3">
        <w:t>{</w:t>
      </w:r>
      <w:proofErr w:type="spellStart"/>
      <w:r w:rsidRPr="00DD16A3">
        <w:t>äu</w:t>
      </w:r>
      <w:proofErr w:type="spellEnd"/>
      <w:r w:rsidRPr="00DD16A3">
        <w:t>}</w:t>
      </w:r>
      <w:proofErr w:type="spellStart"/>
      <w:r w:rsidRPr="00DD16A3">
        <w:t>ser</w:t>
      </w:r>
      <w:proofErr w:type="spellEnd"/>
      <w:r w:rsidRPr="00DD16A3">
        <w:t>}. Für solche Sprachen bietet sich deshalb die Lemmatisierung von Wörtern an.\\</w:t>
      </w:r>
    </w:p>
    <w:p w14:paraId="69644D7C" w14:textId="77777777" w:rsidR="000F0774" w:rsidRPr="00DD16A3" w:rsidRDefault="000F0774" w:rsidP="000F0774">
      <w:r w:rsidRPr="00DD16A3">
        <w:t>\</w:t>
      </w:r>
      <w:proofErr w:type="spellStart"/>
      <w:r w:rsidRPr="00DD16A3">
        <w:t>citet</w:t>
      </w:r>
      <w:proofErr w:type="spellEnd"/>
      <w:r w:rsidRPr="00DD16A3">
        <w:t xml:space="preserve">[3]{jurafskySpeechLanguageProcessing2020} bezeichnen sie bei komplexen Sprachen sogar als essenziell. Hierbei werden Wörter auf ihre Grundform, </w:t>
      </w:r>
      <w:proofErr w:type="gramStart"/>
      <w:r w:rsidRPr="00DD16A3">
        <w:t>das</w:t>
      </w:r>
      <w:proofErr w:type="gramEnd"/>
      <w:r w:rsidRPr="00DD16A3">
        <w:t xml:space="preserve"> \</w:t>
      </w:r>
      <w:proofErr w:type="spellStart"/>
      <w:r w:rsidRPr="00DD16A3">
        <w:t>textit</w:t>
      </w:r>
      <w:proofErr w:type="spellEnd"/>
      <w:r w:rsidRPr="00DD16A3">
        <w:t>{Lemma}, zurückgeführt \</w:t>
      </w:r>
      <w:proofErr w:type="spellStart"/>
      <w:r w:rsidRPr="00DD16A3">
        <w:t>cite</w:t>
      </w:r>
      <w:proofErr w:type="spellEnd"/>
      <w:r w:rsidRPr="00DD16A3">
        <w:t>[vgl.][3]{jurafskySpeechLanguageProcessing2020}. Beispielsweise lassen sich die Wörter \</w:t>
      </w:r>
      <w:proofErr w:type="spellStart"/>
      <w:r w:rsidRPr="00DD16A3">
        <w:t>textit</w:t>
      </w:r>
      <w:proofErr w:type="spellEnd"/>
      <w:r w:rsidRPr="00DD16A3">
        <w:t>{gewesen}, \</w:t>
      </w:r>
      <w:proofErr w:type="spellStart"/>
      <w:r w:rsidRPr="00DD16A3">
        <w:t>textit</w:t>
      </w:r>
      <w:proofErr w:type="spellEnd"/>
      <w:r w:rsidRPr="00DD16A3">
        <w:t>{war} und \</w:t>
      </w:r>
      <w:proofErr w:type="spellStart"/>
      <w:r w:rsidRPr="00DD16A3">
        <w:t>textit</w:t>
      </w:r>
      <w:proofErr w:type="spellEnd"/>
      <w:r w:rsidRPr="00DD16A3">
        <w:t>{</w:t>
      </w:r>
      <w:proofErr w:type="gramStart"/>
      <w:r w:rsidRPr="00DD16A3">
        <w:t>seiest</w:t>
      </w:r>
      <w:proofErr w:type="gramEnd"/>
      <w:r w:rsidRPr="00DD16A3">
        <w:t>} auf die Grundform \</w:t>
      </w:r>
      <w:proofErr w:type="spellStart"/>
      <w:r w:rsidRPr="00DD16A3">
        <w:t>textit</w:t>
      </w:r>
      <w:proofErr w:type="spellEnd"/>
      <w:r w:rsidRPr="00DD16A3">
        <w:t>{sein} zurückführen. Zu beachten ist, dass Wörter zwar derselben Wortfamilie angehören können und auch ähnliche Bedeutungen haben, sich die Grundformen aber unterscheiden können. \</w:t>
      </w:r>
      <w:proofErr w:type="spellStart"/>
      <w:r w:rsidRPr="00DD16A3">
        <w:t>textit</w:t>
      </w:r>
      <w:proofErr w:type="spellEnd"/>
      <w:r w:rsidRPr="00DD16A3">
        <w:t>{Läuferin} und \</w:t>
      </w:r>
      <w:proofErr w:type="spellStart"/>
      <w:r w:rsidRPr="00DD16A3">
        <w:t>textit</w:t>
      </w:r>
      <w:proofErr w:type="spellEnd"/>
      <w:r w:rsidRPr="00DD16A3">
        <w:t>{laufend} teilen sich den Ursprung im Verb \</w:t>
      </w:r>
      <w:proofErr w:type="spellStart"/>
      <w:r w:rsidRPr="00DD16A3">
        <w:t>textit</w:t>
      </w:r>
      <w:proofErr w:type="spellEnd"/>
      <w:r w:rsidRPr="00DD16A3">
        <w:t>{laufen}, haben aber unterschiedliche Grundformen (\</w:t>
      </w:r>
      <w:proofErr w:type="spellStart"/>
      <w:r w:rsidRPr="00DD16A3">
        <w:t>textit</w:t>
      </w:r>
      <w:proofErr w:type="spellEnd"/>
      <w:r w:rsidRPr="00DD16A3">
        <w:t>{Läufer} und \</w:t>
      </w:r>
      <w:proofErr w:type="spellStart"/>
      <w:r w:rsidRPr="00DD16A3">
        <w:t>textit</w:t>
      </w:r>
      <w:proofErr w:type="spellEnd"/>
      <w:r w:rsidRPr="00DD16A3">
        <w:t>{laufen}). Algorithmen zur Lemmatisierung von Wörtern greifen häufig auf Wörterbücher zurück, um die Lemmata zu erkennen \</w:t>
      </w:r>
      <w:proofErr w:type="spellStart"/>
      <w:r w:rsidRPr="00DD16A3">
        <w:t>cite</w:t>
      </w:r>
      <w:proofErr w:type="spellEnd"/>
      <w:r w:rsidRPr="00DD16A3">
        <w:t>[vgl.][72]{bengfortAppliedTextAnalysis2018}. Die Verwendung von Wörterbüchern macht die Lemmatisierung anfällig für Rechtschreibfehler, da so falsch geschriebene Wörter nicht erkannt werden \</w:t>
      </w:r>
      <w:proofErr w:type="spellStart"/>
      <w:r w:rsidRPr="00DD16A3">
        <w:t>cite</w:t>
      </w:r>
      <w:proofErr w:type="spellEnd"/>
      <w:r w:rsidRPr="00DD16A3">
        <w:t xml:space="preserve">[vgl.][92]{kamathDeepLearningNLP2019}. Außerdem sind diese </w:t>
      </w:r>
      <w:proofErr w:type="gramStart"/>
      <w:r w:rsidRPr="00DD16A3">
        <w:t>Algorithmen relativ</w:t>
      </w:r>
      <w:proofErr w:type="gramEnd"/>
      <w:r w:rsidRPr="00DD16A3">
        <w:t xml:space="preserve"> komplex und zeitaufwendig, weshalb oft darauf verzichtet wird und lediglich ein Stemmer zum Einsatz kommt \</w:t>
      </w:r>
      <w:proofErr w:type="spellStart"/>
      <w:r w:rsidRPr="00DD16A3">
        <w:t>cite</w:t>
      </w:r>
      <w:proofErr w:type="spellEnd"/>
      <w:r w:rsidRPr="00DD16A3">
        <w:t>[vgl.][21]{jurafskySpeechLanguageProcessing2020}. Dies erfolgt dann auf Kosten der Genauigkeit und Generalisierungsfähigkeit für spätere Sprachmodelle.</w:t>
      </w:r>
    </w:p>
    <w:p w14:paraId="03767E54" w14:textId="77777777" w:rsidR="000F0774" w:rsidRPr="00DD16A3" w:rsidRDefault="000F0774" w:rsidP="000F0774"/>
    <w:p w14:paraId="6B280D9C" w14:textId="5D328A28" w:rsidR="00B50A9D" w:rsidRPr="00DD16A3" w:rsidRDefault="00B50A9D" w:rsidP="00B50A9D">
      <w:pPr>
        <w:pStyle w:val="berschrift3"/>
      </w:pPr>
      <w:bookmarkStart w:id="19" w:name="_Toc117086237"/>
      <w:r w:rsidRPr="00DD16A3">
        <w:lastRenderedPageBreak/>
        <w:t>Stammformreduktion und Lemmatisierung</w:t>
      </w:r>
      <w:bookmarkEnd w:id="19"/>
    </w:p>
    <w:p w14:paraId="76EB1A49" w14:textId="6D60FFA7" w:rsidR="00B50A9D" w:rsidRPr="00DD16A3" w:rsidRDefault="00B50A9D" w:rsidP="00B50A9D">
      <w:pPr>
        <w:pStyle w:val="berschrift3"/>
      </w:pPr>
      <w:bookmarkStart w:id="20" w:name="_Toc117086238"/>
      <w:r w:rsidRPr="00DD16A3">
        <w:t>Stoppwortentfernung</w:t>
      </w:r>
      <w:bookmarkEnd w:id="20"/>
    </w:p>
    <w:p w14:paraId="3D3C9198" w14:textId="7EAD0DC6" w:rsidR="00B50A9D" w:rsidRPr="00DD16A3" w:rsidRDefault="00B50A9D" w:rsidP="00B50A9D">
      <w:pPr>
        <w:pStyle w:val="berschrift3"/>
      </w:pPr>
      <w:bookmarkStart w:id="21" w:name="_Toc117086239"/>
      <w:r w:rsidRPr="00DD16A3">
        <w:t>Part-of-</w:t>
      </w:r>
      <w:proofErr w:type="spellStart"/>
      <w:r w:rsidRPr="00DD16A3">
        <w:t>speech</w:t>
      </w:r>
      <w:proofErr w:type="spellEnd"/>
      <w:r w:rsidRPr="00DD16A3">
        <w:t xml:space="preserve"> Tagging</w:t>
      </w:r>
      <w:bookmarkEnd w:id="21"/>
    </w:p>
    <w:p w14:paraId="4FF6540C" w14:textId="2B717AC9" w:rsidR="00B50A9D" w:rsidRPr="00DD16A3" w:rsidRDefault="00B50A9D" w:rsidP="00B50A9D">
      <w:pPr>
        <w:pStyle w:val="berschrift2"/>
      </w:pPr>
      <w:bookmarkStart w:id="22" w:name="_Toc117086240"/>
      <w:r w:rsidRPr="00DD16A3">
        <w:t>Text als Zahlen</w:t>
      </w:r>
      <w:bookmarkEnd w:id="22"/>
    </w:p>
    <w:p w14:paraId="3B804A1C" w14:textId="5017EAFC" w:rsidR="00B50A9D" w:rsidRPr="00DD16A3" w:rsidRDefault="00B50A9D" w:rsidP="000F0774">
      <w:pPr>
        <w:pStyle w:val="berschrift3"/>
      </w:pPr>
      <w:bookmarkStart w:id="23" w:name="_Toc117086241"/>
      <w:r w:rsidRPr="00DD16A3">
        <w:t>Sprachmodelle</w:t>
      </w:r>
      <w:bookmarkEnd w:id="23"/>
    </w:p>
    <w:p w14:paraId="409E99EB" w14:textId="6BAFC138" w:rsidR="00B50A9D" w:rsidRPr="00DD16A3" w:rsidRDefault="00B50A9D" w:rsidP="000F0774">
      <w:pPr>
        <w:pStyle w:val="berschrift3"/>
      </w:pPr>
      <w:bookmarkStart w:id="24" w:name="_Toc117086242"/>
      <w:r w:rsidRPr="00DD16A3">
        <w:t>Vektorisierung und Gewichtung</w:t>
      </w:r>
      <w:bookmarkEnd w:id="24"/>
    </w:p>
    <w:p w14:paraId="5847CB5C" w14:textId="77777777" w:rsidR="000F0774" w:rsidRPr="00DD16A3" w:rsidRDefault="000F0774" w:rsidP="000F0774">
      <w:r w:rsidRPr="00DD16A3">
        <w:t>Während die Entscheidung darüber, ob die Textdaten unbehandelt bleiben oder vorprozessiert werden, diskutabel ist, ist die Vektorisierung der Daten ein unerlässlicher Schritt für die Textklassifikation \</w:t>
      </w:r>
      <w:proofErr w:type="spellStart"/>
      <w:r w:rsidRPr="00DD16A3">
        <w:t>cite</w:t>
      </w:r>
      <w:proofErr w:type="spellEnd"/>
      <w:r w:rsidRPr="00DD16A3">
        <w:t xml:space="preserve">[vgl.][55]{bengfortAppliedTextAnalysis2018}. </w:t>
      </w:r>
      <w:proofErr w:type="gramStart"/>
      <w:r w:rsidRPr="00DD16A3">
        <w:t xml:space="preserve">Die </w:t>
      </w:r>
      <w:proofErr w:type="spellStart"/>
      <w:r w:rsidRPr="00DD16A3">
        <w:t>Autor</w:t>
      </w:r>
      <w:proofErr w:type="gramEnd"/>
      <w:r w:rsidRPr="00DD16A3">
        <w:t>:innen</w:t>
      </w:r>
      <w:proofErr w:type="spellEnd"/>
      <w:r w:rsidRPr="00DD16A3">
        <w:t xml:space="preserve"> weisen weiter daraufhin, dass dafür ein Umdenken darüber stattfinden muss, wie Sprache verstanden wird. Formal muss Sprache also weg von einer Sequenz von Wörtern hin zu Punkten in hoch-dimensionalen Räumen verstanden werden. Diese Punkte können, so beschreiben Sie weiter, nahe beieinander, weit voneinander entfernt, eng gebündelt oder gleichmäßig verteilt sein. Daraus ergibt sich, dass Dokumente mit ähnlicher Bedeutung im Vektorraum auch näher zusammenstehen und nicht verwandte Dokumente weiter voneinander entfernt sind.\\</w:t>
      </w:r>
    </w:p>
    <w:p w14:paraId="555177B0" w14:textId="77777777" w:rsidR="000F0774" w:rsidRPr="00DD16A3" w:rsidRDefault="000F0774" w:rsidP="000F0774">
      <w:r w:rsidRPr="00DD16A3">
        <w:t>Mit einem Vektorraum wird eine Kollektion von einzelnen Vektoren beschrieben. Jeder Vektor steht dabei für ein einzelnes Dokument \</w:t>
      </w:r>
      <w:proofErr w:type="spellStart"/>
      <w:r w:rsidRPr="00DD16A3">
        <w:t>cite</w:t>
      </w:r>
      <w:proofErr w:type="spellEnd"/>
      <w:r w:rsidRPr="00DD16A3">
        <w:t xml:space="preserve">[vgl.][100]{jurafskySpeechLanguageProcessing2020}.  </w:t>
      </w:r>
    </w:p>
    <w:p w14:paraId="31699107" w14:textId="77777777" w:rsidR="000F0774" w:rsidRPr="00DD16A3" w:rsidRDefault="000F0774" w:rsidP="000F0774">
      <w:r w:rsidRPr="00DD16A3">
        <w:t>Bei der Modellierung des Vektorraums gibt es nun verschiedene Optionen. Eine Variante ist die Umwandlung in das sogenannte \</w:t>
      </w:r>
      <w:proofErr w:type="spellStart"/>
      <w:r w:rsidRPr="00DD16A3">
        <w:t>textit</w:t>
      </w:r>
      <w:proofErr w:type="spellEnd"/>
      <w:r w:rsidRPr="00DD16A3">
        <w:t>{\</w:t>
      </w:r>
      <w:proofErr w:type="spellStart"/>
      <w:r w:rsidRPr="00DD16A3">
        <w:t>ac</w:t>
      </w:r>
      <w:proofErr w:type="spellEnd"/>
      <w:r w:rsidRPr="00DD16A3">
        <w:t>{</w:t>
      </w:r>
      <w:proofErr w:type="spellStart"/>
      <w:r w:rsidRPr="00DD16A3">
        <w:t>BoW</w:t>
      </w:r>
      <w:proofErr w:type="spellEnd"/>
      <w:r w:rsidRPr="00DD16A3">
        <w:t>}}-Modell \</w:t>
      </w:r>
      <w:proofErr w:type="spellStart"/>
      <w:r w:rsidRPr="00DD16A3">
        <w:t>cite</w:t>
      </w:r>
      <w:proofErr w:type="spellEnd"/>
      <w:r w:rsidRPr="00DD16A3">
        <w:t>[vgl.][55]{bengfortAppliedTextAnalysis2018}. Dazu werden alle Dokumente als Vektor mit der Länge des Vokabulars $|V|$ des Gesamtkorpus repräsentiert. Wie in Abschnitt \</w:t>
      </w:r>
      <w:proofErr w:type="spellStart"/>
      <w:r w:rsidRPr="00DD16A3">
        <w:t>textbf</w:t>
      </w:r>
      <w:proofErr w:type="spellEnd"/>
      <w:r w:rsidRPr="00DD16A3">
        <w:t>{\</w:t>
      </w:r>
      <w:proofErr w:type="spellStart"/>
      <w:r w:rsidRPr="00DD16A3">
        <w:t>ref</w:t>
      </w:r>
      <w:proofErr w:type="spellEnd"/>
      <w:r w:rsidRPr="00DD16A3">
        <w:t>{</w:t>
      </w:r>
      <w:proofErr w:type="spellStart"/>
      <w:r w:rsidRPr="00DD16A3">
        <w:t>subsection</w:t>
      </w:r>
      <w:proofErr w:type="spellEnd"/>
      <w:r w:rsidRPr="00DD16A3">
        <w:t>: Segmentierung und Tokenisierung}} beschrieben, wird mit dem Vokabular eines Korpus die Menge aller einzigartigen Wörter (</w:t>
      </w:r>
      <w:proofErr w:type="spellStart"/>
      <w:r w:rsidRPr="00DD16A3">
        <w:t>Types</w:t>
      </w:r>
      <w:proofErr w:type="spellEnd"/>
      <w:r w:rsidRPr="00DD16A3">
        <w:t xml:space="preserve">) bezeichnet. </w:t>
      </w:r>
    </w:p>
    <w:p w14:paraId="39ED7736" w14:textId="77777777" w:rsidR="000F0774" w:rsidRPr="00DD16A3" w:rsidRDefault="000F0774" w:rsidP="000F0774">
      <w:r w:rsidRPr="00DD16A3">
        <w:t>\</w:t>
      </w:r>
      <w:proofErr w:type="spellStart"/>
      <w:r w:rsidRPr="00DD16A3">
        <w:t>newpage</w:t>
      </w:r>
      <w:proofErr w:type="spellEnd"/>
    </w:p>
    <w:p w14:paraId="660318E6" w14:textId="77777777" w:rsidR="000F0774" w:rsidRPr="00DD16A3" w:rsidRDefault="000F0774" w:rsidP="000F0774">
      <w:r w:rsidRPr="00DD16A3">
        <w:t xml:space="preserve">Ein Dokument im Vektorraum enthält also für jedes Wort im Vokabular $|V|$ eine Dimension, auch wenn das Dokument nicht alle Wörter aus $|V|$ enthält. Der Vektorraum $X$ eines Korpus mit $n$ Dokumenten könnte wie in Abbildung </w:t>
      </w:r>
      <w:r w:rsidRPr="00DD16A3">
        <w:lastRenderedPageBreak/>
        <w:t>\</w:t>
      </w:r>
      <w:proofErr w:type="spellStart"/>
      <w:r w:rsidRPr="00DD16A3">
        <w:t>textbf</w:t>
      </w:r>
      <w:proofErr w:type="spellEnd"/>
      <w:r w:rsidRPr="00DD16A3">
        <w:t>{\</w:t>
      </w:r>
      <w:proofErr w:type="spellStart"/>
      <w:r w:rsidRPr="00DD16A3">
        <w:t>ref</w:t>
      </w:r>
      <w:proofErr w:type="spellEnd"/>
      <w:r w:rsidRPr="00DD16A3">
        <w:t>{</w:t>
      </w:r>
      <w:proofErr w:type="spellStart"/>
      <w:r w:rsidRPr="00DD16A3">
        <w:t>figure</w:t>
      </w:r>
      <w:proofErr w:type="spellEnd"/>
      <w:r w:rsidRPr="00DD16A3">
        <w:t xml:space="preserve">: Vektormatrix}} aussehen. Jede Zeile steht dabei für ein Dokument im Korpus, dass aus Featuren $x_{i}$ mit der Länge des Vokabulars $|V| = n$ besteht. </w:t>
      </w:r>
    </w:p>
    <w:p w14:paraId="1FDF17EF" w14:textId="77777777" w:rsidR="000F0774" w:rsidRPr="00DD16A3" w:rsidRDefault="000F0774" w:rsidP="000F0774">
      <w:r w:rsidRPr="00DD16A3">
        <w:t>\</w:t>
      </w:r>
      <w:proofErr w:type="spellStart"/>
      <w:r w:rsidRPr="00DD16A3">
        <w:t>begin</w:t>
      </w:r>
      <w:proofErr w:type="spellEnd"/>
      <w:r w:rsidRPr="00DD16A3">
        <w:t>{</w:t>
      </w:r>
      <w:proofErr w:type="spellStart"/>
      <w:r w:rsidRPr="00DD16A3">
        <w:t>figure</w:t>
      </w:r>
      <w:proofErr w:type="spellEnd"/>
      <w:r w:rsidRPr="00DD16A3">
        <w:t>}[h]</w:t>
      </w:r>
    </w:p>
    <w:p w14:paraId="4CA5E046" w14:textId="77777777" w:rsidR="000F0774" w:rsidRPr="00DD16A3" w:rsidRDefault="000F0774" w:rsidP="000F0774">
      <w:r w:rsidRPr="00DD16A3">
        <w:t xml:space="preserve">    \</w:t>
      </w:r>
      <w:proofErr w:type="spellStart"/>
      <w:r w:rsidRPr="00DD16A3">
        <w:t>begin</w:t>
      </w:r>
      <w:proofErr w:type="spellEnd"/>
      <w:r w:rsidRPr="00DD16A3">
        <w:t>{</w:t>
      </w:r>
      <w:proofErr w:type="spellStart"/>
      <w:r w:rsidRPr="00DD16A3">
        <w:t>align</w:t>
      </w:r>
      <w:proofErr w:type="spellEnd"/>
      <w:r w:rsidRPr="00DD16A3">
        <w:t>}\</w:t>
      </w:r>
      <w:proofErr w:type="spellStart"/>
      <w:r w:rsidRPr="00DD16A3">
        <w:t>label</w:t>
      </w:r>
      <w:proofErr w:type="spellEnd"/>
      <w:r w:rsidRPr="00DD16A3">
        <w:t>{</w:t>
      </w:r>
      <w:proofErr w:type="spellStart"/>
      <w:r w:rsidRPr="00DD16A3">
        <w:t>figure</w:t>
      </w:r>
      <w:proofErr w:type="spellEnd"/>
      <w:r w:rsidRPr="00DD16A3">
        <w:t>: Vektormatrix}</w:t>
      </w:r>
    </w:p>
    <w:p w14:paraId="1299BCF7" w14:textId="77777777" w:rsidR="000F0774" w:rsidRPr="00DD16A3" w:rsidRDefault="000F0774" w:rsidP="000F0774">
      <w:r w:rsidRPr="00DD16A3">
        <w:t xml:space="preserve">        \</w:t>
      </w:r>
      <w:proofErr w:type="spellStart"/>
      <w:r w:rsidRPr="00DD16A3">
        <w:t>mathbf</w:t>
      </w:r>
      <w:proofErr w:type="spellEnd"/>
      <w:r w:rsidRPr="00DD16A3">
        <w:t>{X} = \</w:t>
      </w:r>
      <w:proofErr w:type="spellStart"/>
      <w:r w:rsidRPr="00DD16A3">
        <w:t>begin</w:t>
      </w:r>
      <w:proofErr w:type="spellEnd"/>
      <w:r w:rsidRPr="00DD16A3">
        <w:t>{</w:t>
      </w:r>
      <w:proofErr w:type="spellStart"/>
      <w:r w:rsidRPr="00DD16A3">
        <w:t>bmatrix</w:t>
      </w:r>
      <w:proofErr w:type="spellEnd"/>
      <w:r w:rsidRPr="00DD16A3">
        <w:t>}</w:t>
      </w:r>
    </w:p>
    <w:p w14:paraId="2EF319E9" w14:textId="77777777" w:rsidR="000F0774" w:rsidRPr="00DD16A3" w:rsidRDefault="000F0774" w:rsidP="000F0774">
      <w:r w:rsidRPr="00DD16A3">
        <w:t xml:space="preserve">            x_{11} &amp; x_{12} &amp; ... &amp; x_{1n} \\ </w:t>
      </w:r>
    </w:p>
    <w:p w14:paraId="3F35D2BE" w14:textId="77777777" w:rsidR="000F0774" w:rsidRPr="00DD16A3" w:rsidRDefault="000F0774" w:rsidP="000F0774">
      <w:r w:rsidRPr="00DD16A3">
        <w:t xml:space="preserve">            x_{21} &amp; x_{22} &amp; ... &amp; x_{2n} \\ </w:t>
      </w:r>
    </w:p>
    <w:p w14:paraId="0EE2875D" w14:textId="77777777" w:rsidR="000F0774" w:rsidRPr="00DD16A3" w:rsidRDefault="000F0774" w:rsidP="000F0774">
      <w:r w:rsidRPr="00DD16A3">
        <w:t xml:space="preserve">            \</w:t>
      </w:r>
      <w:proofErr w:type="spellStart"/>
      <w:r w:rsidRPr="00DD16A3">
        <w:t>vdots</w:t>
      </w:r>
      <w:proofErr w:type="spellEnd"/>
      <w:r w:rsidRPr="00DD16A3">
        <w:t xml:space="preserve">  &amp; \</w:t>
      </w:r>
      <w:proofErr w:type="spellStart"/>
      <w:r w:rsidRPr="00DD16A3">
        <w:t>vdots</w:t>
      </w:r>
      <w:proofErr w:type="spellEnd"/>
      <w:r w:rsidRPr="00DD16A3">
        <w:t xml:space="preserve">  &amp; \</w:t>
      </w:r>
      <w:proofErr w:type="spellStart"/>
      <w:r w:rsidRPr="00DD16A3">
        <w:t>vdots</w:t>
      </w:r>
      <w:proofErr w:type="spellEnd"/>
      <w:r w:rsidRPr="00DD16A3">
        <w:t xml:space="preserve"> &amp; \</w:t>
      </w:r>
      <w:proofErr w:type="spellStart"/>
      <w:r w:rsidRPr="00DD16A3">
        <w:t>vdots</w:t>
      </w:r>
      <w:proofErr w:type="spellEnd"/>
      <w:r w:rsidRPr="00DD16A3">
        <w:t xml:space="preserve"> \\ </w:t>
      </w:r>
    </w:p>
    <w:p w14:paraId="236FA113" w14:textId="77777777" w:rsidR="000F0774" w:rsidRPr="00DD16A3" w:rsidRDefault="000F0774" w:rsidP="000F0774">
      <w:r w:rsidRPr="00DD16A3">
        <w:t xml:space="preserve">            x_{n1} &amp; x_{n2} &amp; ... &amp; x_{</w:t>
      </w:r>
      <w:proofErr w:type="spellStart"/>
      <w:r w:rsidRPr="00DD16A3">
        <w:t>nn</w:t>
      </w:r>
      <w:proofErr w:type="spellEnd"/>
      <w:r w:rsidRPr="00DD16A3">
        <w:t>}</w:t>
      </w:r>
    </w:p>
    <w:p w14:paraId="0C8328C7" w14:textId="77777777" w:rsidR="000F0774" w:rsidRPr="00DD16A3" w:rsidRDefault="000F0774" w:rsidP="000F0774">
      <w:r w:rsidRPr="00DD16A3">
        <w:t xml:space="preserve">            \end{</w:t>
      </w:r>
      <w:proofErr w:type="spellStart"/>
      <w:r w:rsidRPr="00DD16A3">
        <w:t>bmatrix</w:t>
      </w:r>
      <w:proofErr w:type="spellEnd"/>
      <w:r w:rsidRPr="00DD16A3">
        <w:t>}</w:t>
      </w:r>
    </w:p>
    <w:p w14:paraId="1EC009BA" w14:textId="77777777" w:rsidR="000F0774" w:rsidRPr="00DD16A3" w:rsidRDefault="000F0774" w:rsidP="000F0774">
      <w:r w:rsidRPr="00DD16A3">
        <w:t xml:space="preserve">    \end{</w:t>
      </w:r>
      <w:proofErr w:type="spellStart"/>
      <w:r w:rsidRPr="00DD16A3">
        <w:t>align</w:t>
      </w:r>
      <w:proofErr w:type="spellEnd"/>
      <w:r w:rsidRPr="00DD16A3">
        <w:t xml:space="preserve">}  </w:t>
      </w:r>
    </w:p>
    <w:p w14:paraId="4841D739" w14:textId="77777777" w:rsidR="000F0774" w:rsidRPr="00DD16A3" w:rsidRDefault="000F0774" w:rsidP="000F0774">
      <w:r w:rsidRPr="00DD16A3">
        <w:t>\end{</w:t>
      </w:r>
      <w:proofErr w:type="spellStart"/>
      <w:r w:rsidRPr="00DD16A3">
        <w:t>figure</w:t>
      </w:r>
      <w:proofErr w:type="spellEnd"/>
      <w:r w:rsidRPr="00DD16A3">
        <w:t>}</w:t>
      </w:r>
    </w:p>
    <w:p w14:paraId="20EA7775" w14:textId="77777777" w:rsidR="000F0774" w:rsidRPr="00DD16A3" w:rsidRDefault="000F0774" w:rsidP="000F0774"/>
    <w:p w14:paraId="5DF57D7F" w14:textId="77777777" w:rsidR="000F0774" w:rsidRPr="00DD16A3" w:rsidRDefault="000F0774" w:rsidP="000F0774">
      <w:r w:rsidRPr="00DD16A3">
        <w:t>Anstelle der Wörter steht in jeder Dimension, wenn nicht weiter spezifiziert, dann die Häufigkeit ihres Auftretens (\</w:t>
      </w:r>
      <w:proofErr w:type="spellStart"/>
      <w:r w:rsidRPr="00DD16A3">
        <w:t>textit</w:t>
      </w:r>
      <w:proofErr w:type="spellEnd"/>
      <w:r w:rsidRPr="00DD16A3">
        <w:t>{</w:t>
      </w:r>
      <w:proofErr w:type="spellStart"/>
      <w:r w:rsidRPr="00DD16A3">
        <w:t>Termfrequenz</w:t>
      </w:r>
      <w:proofErr w:type="spellEnd"/>
      <w:r w:rsidRPr="00DD16A3">
        <w:t xml:space="preserve">}) im Dokument. An vielen Stellen im Vektor stehen lediglich Nullen für die Wörter im Vokabular, die gleichzeitig aber nicht im Dokument auftauchen. Die Vektoren, die daraus entstehen, werden deshalb als spärlich bezeichnet. Außerdem geht in dieser Repräsentation die Wortfolge und somit der Kontext verloren. Dadurch ist das Modell einerseits </w:t>
      </w:r>
      <w:proofErr w:type="gramStart"/>
      <w:r w:rsidRPr="00DD16A3">
        <w:t>zwar relativ</w:t>
      </w:r>
      <w:proofErr w:type="gramEnd"/>
      <w:r w:rsidRPr="00DD16A3">
        <w:t xml:space="preserve"> simpel aufgebaut und einfach nachzuvollziehen, andererseits entstehen durch den Verlust der Wortfolge eine Reihe von Problemen. So können zwei Sätze bei Verwendung gleicher Wörter die gleiche Repräsentation, aber unterschiedliche Bedeutungen haben \</w:t>
      </w:r>
      <w:proofErr w:type="spellStart"/>
      <w:r w:rsidRPr="00DD16A3">
        <w:t>cite</w:t>
      </w:r>
      <w:proofErr w:type="spellEnd"/>
      <w:r w:rsidRPr="00DD16A3">
        <w:t xml:space="preserve">[vgl.][1]{leDistributedRepresentationsSentences2014}. </w:t>
      </w:r>
    </w:p>
    <w:p w14:paraId="2DDC619B" w14:textId="77777777" w:rsidR="000F0774" w:rsidRPr="00DD16A3" w:rsidRDefault="000F0774" w:rsidP="000F0774">
      <w:r w:rsidRPr="00DD16A3">
        <w:t>\</w:t>
      </w:r>
      <w:proofErr w:type="spellStart"/>
      <w:r w:rsidRPr="00DD16A3">
        <w:t>begin</w:t>
      </w:r>
      <w:proofErr w:type="spellEnd"/>
      <w:r w:rsidRPr="00DD16A3">
        <w:t>{</w:t>
      </w:r>
      <w:proofErr w:type="spellStart"/>
      <w:r w:rsidRPr="00DD16A3">
        <w:t>example</w:t>
      </w:r>
      <w:proofErr w:type="spellEnd"/>
      <w:r w:rsidRPr="00DD16A3">
        <w:t>}</w:t>
      </w:r>
    </w:p>
    <w:p w14:paraId="7A99436F" w14:textId="77777777" w:rsidR="000F0774" w:rsidRPr="00DD16A3" w:rsidRDefault="000F0774" w:rsidP="000F0774">
      <w:r w:rsidRPr="00DD16A3">
        <w:t xml:space="preserve">    Die Katze frisst die Maus. </w:t>
      </w:r>
    </w:p>
    <w:p w14:paraId="64BCE824" w14:textId="77777777" w:rsidR="000F0774" w:rsidRPr="00DD16A3" w:rsidRDefault="000F0774" w:rsidP="000F0774">
      <w:r w:rsidRPr="00DD16A3">
        <w:t>\end{</w:t>
      </w:r>
      <w:proofErr w:type="spellStart"/>
      <w:r w:rsidRPr="00DD16A3">
        <w:t>example</w:t>
      </w:r>
      <w:proofErr w:type="spellEnd"/>
      <w:r w:rsidRPr="00DD16A3">
        <w:t>}</w:t>
      </w:r>
    </w:p>
    <w:p w14:paraId="3E229FCB" w14:textId="77777777" w:rsidR="000F0774" w:rsidRPr="00DD16A3" w:rsidRDefault="000F0774" w:rsidP="000F0774">
      <w:r w:rsidRPr="00DD16A3">
        <w:t>\</w:t>
      </w:r>
      <w:proofErr w:type="spellStart"/>
      <w:r w:rsidRPr="00DD16A3">
        <w:t>begin</w:t>
      </w:r>
      <w:proofErr w:type="spellEnd"/>
      <w:r w:rsidRPr="00DD16A3">
        <w:t>{</w:t>
      </w:r>
      <w:proofErr w:type="spellStart"/>
      <w:r w:rsidRPr="00DD16A3">
        <w:t>example</w:t>
      </w:r>
      <w:proofErr w:type="spellEnd"/>
      <w:r w:rsidRPr="00DD16A3">
        <w:t>}</w:t>
      </w:r>
    </w:p>
    <w:p w14:paraId="51590C1B" w14:textId="77777777" w:rsidR="000F0774" w:rsidRPr="00DD16A3" w:rsidRDefault="000F0774" w:rsidP="000F0774">
      <w:r w:rsidRPr="00DD16A3">
        <w:t xml:space="preserve">    Die Maus frisst die Katze.</w:t>
      </w:r>
    </w:p>
    <w:p w14:paraId="60324E16" w14:textId="77777777" w:rsidR="000F0774" w:rsidRPr="00DD16A3" w:rsidRDefault="000F0774" w:rsidP="000F0774">
      <w:r w:rsidRPr="00DD16A3">
        <w:t>\end{</w:t>
      </w:r>
      <w:proofErr w:type="spellStart"/>
      <w:r w:rsidRPr="00DD16A3">
        <w:t>example</w:t>
      </w:r>
      <w:proofErr w:type="spellEnd"/>
      <w:r w:rsidRPr="00DD16A3">
        <w:t>}</w:t>
      </w:r>
    </w:p>
    <w:p w14:paraId="04EA7983" w14:textId="77777777" w:rsidR="000F0774" w:rsidRPr="00DD16A3" w:rsidRDefault="000F0774" w:rsidP="000F0774">
      <w:r w:rsidRPr="00DD16A3">
        <w:t>Diese Feinheiten oder andere sprachliche Besonderheiten wie Sarkasmus werden so nicht von den Modellen erfasst [vgl.][5]\</w:t>
      </w:r>
      <w:proofErr w:type="spellStart"/>
      <w:r w:rsidRPr="00DD16A3">
        <w:t>cite</w:t>
      </w:r>
      <w:proofErr w:type="spellEnd"/>
      <w:r w:rsidRPr="00DD16A3">
        <w:t>{leDistributedRepresentationsSentences2014}. Darüber hinaus stellen \</w:t>
      </w:r>
      <w:proofErr w:type="spellStart"/>
      <w:r w:rsidRPr="00DD16A3">
        <w:t>cite</w:t>
      </w:r>
      <w:proofErr w:type="spellEnd"/>
      <w:r w:rsidRPr="00DD16A3">
        <w:t xml:space="preserve">{sriramShortTextClassification2010} in ihrer Arbeit zur Klassifikation von Kurznachrichten bei Twitter fest, dass zu kurze Texte </w:t>
      </w:r>
      <w:r w:rsidRPr="00DD16A3">
        <w:lastRenderedPageBreak/>
        <w:t>nicht ausreichen, um effektive \</w:t>
      </w:r>
      <w:proofErr w:type="spellStart"/>
      <w:r w:rsidRPr="00DD16A3">
        <w:t>ac</w:t>
      </w:r>
      <w:proofErr w:type="spellEnd"/>
      <w:r w:rsidRPr="00DD16A3">
        <w:t>*{</w:t>
      </w:r>
      <w:proofErr w:type="spellStart"/>
      <w:r w:rsidRPr="00DD16A3">
        <w:t>BoW</w:t>
      </w:r>
      <w:proofErr w:type="spellEnd"/>
      <w:r w:rsidRPr="00DD16A3">
        <w:t>}-Modelle zu bauen. Trotz der offen liegenden Nachteile sind \</w:t>
      </w:r>
      <w:proofErr w:type="spellStart"/>
      <w:r w:rsidRPr="00DD16A3">
        <w:t>ac</w:t>
      </w:r>
      <w:proofErr w:type="spellEnd"/>
      <w:r w:rsidRPr="00DD16A3">
        <w:t>*{</w:t>
      </w:r>
      <w:proofErr w:type="spellStart"/>
      <w:r w:rsidRPr="00DD16A3">
        <w:t>BoW</w:t>
      </w:r>
      <w:proofErr w:type="spellEnd"/>
      <w:r w:rsidRPr="00DD16A3">
        <w:t>}-Modelle als Basismodell nützlich \</w:t>
      </w:r>
      <w:proofErr w:type="spellStart"/>
      <w:r w:rsidRPr="00DD16A3">
        <w:t>cite</w:t>
      </w:r>
      <w:proofErr w:type="spellEnd"/>
      <w:r w:rsidRPr="00DD16A3">
        <w:t>[vgl.][125]{bengfortAppliedTextAnalysis2018}.\\</w:t>
      </w:r>
    </w:p>
    <w:p w14:paraId="32445010" w14:textId="77777777" w:rsidR="000F0774" w:rsidRPr="00DD16A3" w:rsidRDefault="000F0774" w:rsidP="000F0774">
      <w:proofErr w:type="gramStart"/>
      <w:r w:rsidRPr="00DD16A3">
        <w:t>Ein andere Art</w:t>
      </w:r>
      <w:proofErr w:type="gramEnd"/>
      <w:r w:rsidRPr="00DD16A3">
        <w:t xml:space="preserve"> der Repräsentation sind sogenannte \</w:t>
      </w:r>
      <w:proofErr w:type="spellStart"/>
      <w:r w:rsidRPr="00DD16A3">
        <w:t>textit</w:t>
      </w:r>
      <w:proofErr w:type="spellEnd"/>
      <w:r w:rsidRPr="00DD16A3">
        <w:t>{n-gram}-Modelle. Anders als bei \</w:t>
      </w:r>
      <w:proofErr w:type="spellStart"/>
      <w:r w:rsidRPr="00DD16A3">
        <w:t>ac</w:t>
      </w:r>
      <w:proofErr w:type="spellEnd"/>
      <w:r w:rsidRPr="00DD16A3">
        <w:t>*{</w:t>
      </w:r>
      <w:proofErr w:type="spellStart"/>
      <w:r w:rsidRPr="00DD16A3">
        <w:t>BoW</w:t>
      </w:r>
      <w:proofErr w:type="spellEnd"/>
      <w:r w:rsidRPr="00DD16A3">
        <w:t>}-Modellen wird bei diesen ein kleines Kontextfenster für jedes Wort betrachtet und somit zumindest die unmittelbare Wortfolge berücksichtigt. Das $n$ steht für die Anzahl der Wörter im Kontextfenster. So ergeben sich bei $n = 2$ im Satz: "\</w:t>
      </w:r>
      <w:proofErr w:type="spellStart"/>
      <w:r w:rsidRPr="00DD16A3">
        <w:t>textit</w:t>
      </w:r>
      <w:proofErr w:type="spellEnd"/>
      <w:r w:rsidRPr="00DD16A3">
        <w:t>{Das Wetter ist heute schön.}" fünf sogenannte \</w:t>
      </w:r>
      <w:proofErr w:type="spellStart"/>
      <w:r w:rsidRPr="00DD16A3">
        <w:t>textit</w:t>
      </w:r>
      <w:proofErr w:type="spellEnd"/>
      <w:r w:rsidRPr="00DD16A3">
        <w:t>{bi-Gramme}. Der Punkt als Satzzeichen wird mitgezählt.</w:t>
      </w:r>
    </w:p>
    <w:p w14:paraId="01C03581" w14:textId="77777777" w:rsidR="000F0774" w:rsidRPr="00DD16A3" w:rsidRDefault="000F0774" w:rsidP="000F0774">
      <w:r w:rsidRPr="00DD16A3">
        <w:t>\</w:t>
      </w:r>
      <w:proofErr w:type="spellStart"/>
      <w:r w:rsidRPr="00DD16A3">
        <w:t>begin</w:t>
      </w:r>
      <w:proofErr w:type="spellEnd"/>
      <w:r w:rsidRPr="00DD16A3">
        <w:t>{</w:t>
      </w:r>
      <w:proofErr w:type="spellStart"/>
      <w:r w:rsidRPr="00DD16A3">
        <w:t>example</w:t>
      </w:r>
      <w:proofErr w:type="spellEnd"/>
      <w:r w:rsidRPr="00DD16A3">
        <w:t>}</w:t>
      </w:r>
    </w:p>
    <w:p w14:paraId="45D15879" w14:textId="77777777" w:rsidR="000F0774" w:rsidRPr="00DD16A3" w:rsidRDefault="000F0774" w:rsidP="000F0774">
      <w:r w:rsidRPr="00DD16A3">
        <w:t xml:space="preserve">    $[$Das Wetter$]$</w:t>
      </w:r>
    </w:p>
    <w:p w14:paraId="0B3C0629" w14:textId="77777777" w:rsidR="000F0774" w:rsidRPr="00DD16A3" w:rsidRDefault="000F0774" w:rsidP="000F0774">
      <w:r w:rsidRPr="00DD16A3">
        <w:t xml:space="preserve">    $[$Wetter ist$]$</w:t>
      </w:r>
    </w:p>
    <w:p w14:paraId="18C5021A" w14:textId="77777777" w:rsidR="000F0774" w:rsidRPr="00DD16A3" w:rsidRDefault="000F0774" w:rsidP="000F0774">
      <w:r w:rsidRPr="00DD16A3">
        <w:t xml:space="preserve">    $[$ist heute$]$</w:t>
      </w:r>
    </w:p>
    <w:p w14:paraId="58EE638E" w14:textId="77777777" w:rsidR="000F0774" w:rsidRPr="00DD16A3" w:rsidRDefault="000F0774" w:rsidP="000F0774">
      <w:r w:rsidRPr="00DD16A3">
        <w:t xml:space="preserve">    $[$heute schön$]$</w:t>
      </w:r>
    </w:p>
    <w:p w14:paraId="4C6E1CB2" w14:textId="77777777" w:rsidR="000F0774" w:rsidRPr="00DD16A3" w:rsidRDefault="000F0774" w:rsidP="000F0774">
      <w:r w:rsidRPr="00DD16A3">
        <w:t xml:space="preserve">    $[$schön .$]$</w:t>
      </w:r>
    </w:p>
    <w:p w14:paraId="374FB7E6" w14:textId="77777777" w:rsidR="000F0774" w:rsidRPr="00DD16A3" w:rsidRDefault="000F0774" w:rsidP="000F0774">
      <w:r w:rsidRPr="00DD16A3">
        <w:t>\end{</w:t>
      </w:r>
      <w:proofErr w:type="spellStart"/>
      <w:r w:rsidRPr="00DD16A3">
        <w:t>example</w:t>
      </w:r>
      <w:proofErr w:type="spellEnd"/>
      <w:r w:rsidRPr="00DD16A3">
        <w:t>}</w:t>
      </w:r>
    </w:p>
    <w:p w14:paraId="084EC73A" w14:textId="77777777" w:rsidR="000F0774" w:rsidRPr="00DD16A3" w:rsidRDefault="000F0774" w:rsidP="000F0774">
      <w:r w:rsidRPr="00DD16A3">
        <w:t>Obwohl durch n-Gram-Modelle ein kurzer Kontext erfasst wird, leiden sie ebenso wie \</w:t>
      </w:r>
      <w:proofErr w:type="spellStart"/>
      <w:r w:rsidRPr="00DD16A3">
        <w:t>ac</w:t>
      </w:r>
      <w:proofErr w:type="spellEnd"/>
      <w:r w:rsidRPr="00DD16A3">
        <w:t>*{</w:t>
      </w:r>
      <w:proofErr w:type="spellStart"/>
      <w:r w:rsidRPr="00DD16A3">
        <w:t>BoW</w:t>
      </w:r>
      <w:proofErr w:type="spellEnd"/>
      <w:r w:rsidRPr="00DD16A3">
        <w:t>}-Modelle an hoher Dimensionalität und damit spärlichen Vektoren \</w:t>
      </w:r>
      <w:proofErr w:type="spellStart"/>
      <w:r w:rsidRPr="00DD16A3">
        <w:t>cite</w:t>
      </w:r>
      <w:proofErr w:type="spellEnd"/>
      <w:r w:rsidRPr="00DD16A3">
        <w:t>[vgl.][1]{leDistributedRepresentationsSentences2014}. \</w:t>
      </w:r>
      <w:proofErr w:type="spellStart"/>
      <w:r w:rsidRPr="00DD16A3">
        <w:t>citet</w:t>
      </w:r>
      <w:proofErr w:type="spellEnd"/>
      <w:r w:rsidRPr="00DD16A3">
        <w:t xml:space="preserve">[125]{bengfortAppliedTextAnalysis2018} merken dazu an, dass bei n-Gramm-Modellen viele, nicht aussagekräftige Kandidaten entstehen und dadurch der Rechenaufwand die Verwendung dieser Modelle nicht rechtfertigt. Speziell bi-gram-Modelle ($n=2$) für die Textklassifikation seien nicht sehr populär, da Schlüsselwörter im Text oft </w:t>
      </w:r>
      <w:proofErr w:type="gramStart"/>
      <w:r w:rsidRPr="00DD16A3">
        <w:t>alleine</w:t>
      </w:r>
      <w:proofErr w:type="gramEnd"/>
      <w:r w:rsidRPr="00DD16A3">
        <w:t xml:space="preserve"> schon indikativ genug für ein Thema seien \</w:t>
      </w:r>
      <w:proofErr w:type="spellStart"/>
      <w:r w:rsidRPr="00DD16A3">
        <w:t>cite</w:t>
      </w:r>
      <w:proofErr w:type="spellEnd"/>
      <w:r w:rsidRPr="00DD16A3">
        <w:t>[vgl.][4]{leDistributedRepresentationsSentences2014}. Deshalb werden auch für die spätere Analyse der ZDF-Daten lediglich \</w:t>
      </w:r>
      <w:proofErr w:type="spellStart"/>
      <w:r w:rsidRPr="00DD16A3">
        <w:t>ac</w:t>
      </w:r>
      <w:proofErr w:type="spellEnd"/>
      <w:r w:rsidRPr="00DD16A3">
        <w:t>*{</w:t>
      </w:r>
      <w:proofErr w:type="spellStart"/>
      <w:r w:rsidRPr="00DD16A3">
        <w:t>BoW</w:t>
      </w:r>
      <w:proofErr w:type="spellEnd"/>
      <w:r w:rsidRPr="00DD16A3">
        <w:t>}-Modelle berücksichtigt.\\</w:t>
      </w:r>
    </w:p>
    <w:p w14:paraId="513DB949" w14:textId="77777777" w:rsidR="000F0774" w:rsidRPr="00DD16A3" w:rsidRDefault="000F0774" w:rsidP="000F0774">
      <w:r w:rsidRPr="00DD16A3">
        <w:t>Wie bereits erwähnt, wird ein \</w:t>
      </w:r>
      <w:proofErr w:type="spellStart"/>
      <w:r w:rsidRPr="00DD16A3">
        <w:t>ac</w:t>
      </w:r>
      <w:proofErr w:type="spellEnd"/>
      <w:r w:rsidRPr="00DD16A3">
        <w:t>*{</w:t>
      </w:r>
      <w:proofErr w:type="spellStart"/>
      <w:r w:rsidRPr="00DD16A3">
        <w:t>BoW</w:t>
      </w:r>
      <w:proofErr w:type="spellEnd"/>
      <w:r w:rsidRPr="00DD16A3">
        <w:t xml:space="preserve">}-Modell initial mit den </w:t>
      </w:r>
      <w:proofErr w:type="spellStart"/>
      <w:r w:rsidRPr="00DD16A3">
        <w:t>Termfrequenzen</w:t>
      </w:r>
      <w:proofErr w:type="spellEnd"/>
      <w:r w:rsidRPr="00DD16A3">
        <w:t xml:space="preserve"> der Wörter gebildet. Für viele Anwendungen genügt diese Repräsentation von Dokumenten, obwohl dadurch ein signifikanter Verlust an Informationen mit einhergeht \</w:t>
      </w:r>
      <w:proofErr w:type="spellStart"/>
      <w:r w:rsidRPr="00DD16A3">
        <w:t>cite</w:t>
      </w:r>
      <w:proofErr w:type="spellEnd"/>
      <w:r w:rsidRPr="00DD16A3">
        <w:t xml:space="preserve">[vgl.][95]{kamathDeepLearningNLP2019}. Neben der </w:t>
      </w:r>
      <w:proofErr w:type="spellStart"/>
      <w:r w:rsidRPr="00DD16A3">
        <w:t>Termfrequenz</w:t>
      </w:r>
      <w:proofErr w:type="spellEnd"/>
      <w:r w:rsidRPr="00DD16A3">
        <w:t xml:space="preserve"> werden in den nächsten Abschnitten sinnvolle Alternativen für die Vektorisierung bei der Textklassifikation besprochen.  </w:t>
      </w:r>
    </w:p>
    <w:p w14:paraId="47FA0EB8" w14:textId="77777777" w:rsidR="000F0774" w:rsidRPr="00DD16A3" w:rsidRDefault="000F0774" w:rsidP="000F0774"/>
    <w:p w14:paraId="5F138395" w14:textId="77777777" w:rsidR="000F0774" w:rsidRPr="00DD16A3" w:rsidRDefault="000F0774" w:rsidP="000F0774">
      <w:r w:rsidRPr="00DD16A3">
        <w:lastRenderedPageBreak/>
        <w:t>\</w:t>
      </w:r>
      <w:proofErr w:type="spellStart"/>
      <w:r w:rsidRPr="00DD16A3">
        <w:t>subsection</w:t>
      </w:r>
      <w:proofErr w:type="spellEnd"/>
      <w:r w:rsidRPr="00DD16A3">
        <w:t>{Vektorisierung und Gewichtung}\</w:t>
      </w:r>
      <w:proofErr w:type="spellStart"/>
      <w:r w:rsidRPr="00DD16A3">
        <w:t>label</w:t>
      </w:r>
      <w:proofErr w:type="spellEnd"/>
      <w:r w:rsidRPr="00DD16A3">
        <w:t>{</w:t>
      </w:r>
      <w:proofErr w:type="spellStart"/>
      <w:r w:rsidRPr="00DD16A3">
        <w:t>subsection</w:t>
      </w:r>
      <w:proofErr w:type="spellEnd"/>
      <w:r w:rsidRPr="00DD16A3">
        <w:t>: Vektorisierung und Gewichtung}</w:t>
      </w:r>
    </w:p>
    <w:p w14:paraId="0AABC3B3" w14:textId="77777777" w:rsidR="000F0774" w:rsidRPr="00DD16A3" w:rsidRDefault="000F0774" w:rsidP="000F0774">
      <w:r w:rsidRPr="00DD16A3">
        <w:t>\</w:t>
      </w:r>
      <w:proofErr w:type="spellStart"/>
      <w:r w:rsidRPr="00DD16A3">
        <w:t>subsubsection</w:t>
      </w:r>
      <w:proofErr w:type="spellEnd"/>
      <w:r w:rsidRPr="00DD16A3">
        <w:t>{</w:t>
      </w:r>
      <w:proofErr w:type="spellStart"/>
      <w:r w:rsidRPr="00DD16A3">
        <w:t>Termfrequenz</w:t>
      </w:r>
      <w:proofErr w:type="spellEnd"/>
      <w:r w:rsidRPr="00DD16A3">
        <w:t>}</w:t>
      </w:r>
    </w:p>
    <w:p w14:paraId="7A7F51F6" w14:textId="77777777" w:rsidR="000F0774" w:rsidRPr="00DD16A3" w:rsidRDefault="000F0774" w:rsidP="000F0774">
      <w:r w:rsidRPr="00DD16A3">
        <w:t xml:space="preserve">Grundsätzlich wird mit der Vektorisierung der Textdaten direkt eine Gewichtung vorgenommen. Bei der bereits kurz eingeführten </w:t>
      </w:r>
      <w:proofErr w:type="spellStart"/>
      <w:r w:rsidRPr="00DD16A3">
        <w:t>Termfrequenz</w:t>
      </w:r>
      <w:proofErr w:type="spellEnd"/>
      <w:r w:rsidRPr="00DD16A3">
        <w:t xml:space="preserve"> erhalten Wörter, die besonders häufig auftauchen, höhere Gewichte als seltene Wörter. Das spiegelt auch die </w:t>
      </w:r>
      <w:proofErr w:type="spellStart"/>
      <w:r w:rsidRPr="00DD16A3">
        <w:t>Zipfsche</w:t>
      </w:r>
      <w:proofErr w:type="spellEnd"/>
      <w:r w:rsidRPr="00DD16A3">
        <w:t xml:space="preserve"> Verteilung natürlicher Sprache wider \</w:t>
      </w:r>
      <w:proofErr w:type="spellStart"/>
      <w:r w:rsidRPr="00DD16A3">
        <w:t>cite</w:t>
      </w:r>
      <w:proofErr w:type="spellEnd"/>
      <w:r w:rsidRPr="00DD16A3">
        <w:t xml:space="preserve">[vgl.][59]{bengfortAppliedTextAnalysis2018}. Diese Tatsache hat ihre Vor- und Nachteile. Zur Wiederholung: Bei der </w:t>
      </w:r>
      <w:proofErr w:type="spellStart"/>
      <w:r w:rsidRPr="00DD16A3">
        <w:t>Termfrequenz</w:t>
      </w:r>
      <w:proofErr w:type="spellEnd"/>
      <w:r w:rsidRPr="00DD16A3">
        <w:t xml:space="preserve"> steht in jeder Position des Vektors die Häufigkeit eines Wortes ($t_{i}$) im Dokument ($d$). </w:t>
      </w:r>
    </w:p>
    <w:p w14:paraId="01784375" w14:textId="77777777" w:rsidR="000F0774" w:rsidRPr="00DD16A3" w:rsidRDefault="000F0774" w:rsidP="000F0774">
      <w:r w:rsidRPr="00DD16A3">
        <w:t>\</w:t>
      </w:r>
      <w:proofErr w:type="spellStart"/>
      <w:r w:rsidRPr="00DD16A3">
        <w:t>begin</w:t>
      </w:r>
      <w:proofErr w:type="spellEnd"/>
      <w:r w:rsidRPr="00DD16A3">
        <w:t>{</w:t>
      </w:r>
      <w:proofErr w:type="spellStart"/>
      <w:r w:rsidRPr="00DD16A3">
        <w:t>align</w:t>
      </w:r>
      <w:proofErr w:type="spellEnd"/>
      <w:r w:rsidRPr="00DD16A3">
        <w:t>}\</w:t>
      </w:r>
      <w:proofErr w:type="spellStart"/>
      <w:r w:rsidRPr="00DD16A3">
        <w:t>label</w:t>
      </w:r>
      <w:proofErr w:type="spellEnd"/>
      <w:r w:rsidRPr="00DD16A3">
        <w:t xml:space="preserve">{Formel: </w:t>
      </w:r>
      <w:proofErr w:type="spellStart"/>
      <w:r w:rsidRPr="00DD16A3">
        <w:t>Termfrequenz</w:t>
      </w:r>
      <w:proofErr w:type="spellEnd"/>
      <w:r w:rsidRPr="00DD16A3">
        <w:t>}</w:t>
      </w:r>
    </w:p>
    <w:p w14:paraId="7DC080FE" w14:textId="77777777" w:rsidR="000F0774" w:rsidRPr="00DD16A3" w:rsidRDefault="000F0774" w:rsidP="000F0774">
      <w:r w:rsidRPr="00DD16A3">
        <w:t xml:space="preserve">    </w:t>
      </w:r>
      <w:proofErr w:type="spellStart"/>
      <w:r w:rsidRPr="00DD16A3">
        <w:t>tf</w:t>
      </w:r>
      <w:proofErr w:type="spellEnd"/>
      <w:r w:rsidRPr="00DD16A3">
        <w:t xml:space="preserve">_{t_{i}, d} = </w:t>
      </w:r>
      <w:proofErr w:type="spellStart"/>
      <w:r w:rsidRPr="00DD16A3">
        <w:t>count</w:t>
      </w:r>
      <w:proofErr w:type="spellEnd"/>
      <w:r w:rsidRPr="00DD16A3">
        <w:t>(t_{i}, d)</w:t>
      </w:r>
    </w:p>
    <w:p w14:paraId="5D2197E5" w14:textId="77777777" w:rsidR="000F0774" w:rsidRPr="00DD16A3" w:rsidRDefault="000F0774" w:rsidP="000F0774">
      <w:r w:rsidRPr="00DD16A3">
        <w:t>\end{</w:t>
      </w:r>
      <w:proofErr w:type="spellStart"/>
      <w:r w:rsidRPr="00DD16A3">
        <w:t>align</w:t>
      </w:r>
      <w:proofErr w:type="spellEnd"/>
      <w:r w:rsidRPr="00DD16A3">
        <w:t>}</w:t>
      </w:r>
    </w:p>
    <w:p w14:paraId="6CCD08BA" w14:textId="77777777" w:rsidR="000F0774" w:rsidRPr="00DD16A3" w:rsidRDefault="000F0774" w:rsidP="000F0774">
      <w:r w:rsidRPr="00DD16A3">
        <w:t xml:space="preserve">Der Vektor hat insgesamt eine Länge von $|V|$. Ein Vektor enthält für jedes Wort, dass nicht im Dokument, aber im Vokabular ist, eine </w:t>
      </w:r>
      <w:proofErr w:type="spellStart"/>
      <w:r w:rsidRPr="00DD16A3">
        <w:t>Termfrequenz</w:t>
      </w:r>
      <w:proofErr w:type="spellEnd"/>
      <w:r w:rsidRPr="00DD16A3">
        <w:t xml:space="preserve"> von $0$.\\</w:t>
      </w:r>
    </w:p>
    <w:p w14:paraId="10D4ADED" w14:textId="77777777" w:rsidR="000F0774" w:rsidRPr="00DD16A3" w:rsidRDefault="000F0774" w:rsidP="000F0774">
      <w:r w:rsidRPr="00DD16A3">
        <w:t xml:space="preserve">Es ist generell sinnvoll, die </w:t>
      </w:r>
      <w:proofErr w:type="spellStart"/>
      <w:r w:rsidRPr="00DD16A3">
        <w:t>Termfrequenz</w:t>
      </w:r>
      <w:proofErr w:type="spellEnd"/>
      <w:r w:rsidRPr="00DD16A3">
        <w:t xml:space="preserve"> noch zu normalisieren. Zum Beispiel durch die Dokumentenlänge \</w:t>
      </w:r>
      <w:proofErr w:type="spellStart"/>
      <w:r w:rsidRPr="00DD16A3">
        <w:t>cite</w:t>
      </w:r>
      <w:proofErr w:type="spellEnd"/>
      <w:r w:rsidRPr="00DD16A3">
        <w:t xml:space="preserve">[vgl.][57]{bengfortAppliedTextAnalysis2018}. Dies ist nötig, da Dokumente eines Korpus unterschiedliche Längen haben und somit Wörter häufiger in langen Dokumenten auftauchen </w:t>
      </w:r>
      <w:proofErr w:type="gramStart"/>
      <w:r w:rsidRPr="00DD16A3">
        <w:t>können,</w:t>
      </w:r>
      <w:proofErr w:type="gramEnd"/>
      <w:r w:rsidRPr="00DD16A3">
        <w:t xml:space="preserve"> als in Kurzen. Dadurch kann dann die Annahme entstehen, dass ein häufiges Wort in einem langen Dokument wichtiger </w:t>
      </w:r>
      <w:proofErr w:type="gramStart"/>
      <w:r w:rsidRPr="00DD16A3">
        <w:t>sei,</w:t>
      </w:r>
      <w:proofErr w:type="gramEnd"/>
      <w:r w:rsidRPr="00DD16A3">
        <w:t xml:space="preserve"> als in einem </w:t>
      </w:r>
      <w:proofErr w:type="spellStart"/>
      <w:r w:rsidRPr="00DD16A3">
        <w:t>kurzenm</w:t>
      </w:r>
      <w:proofErr w:type="spellEnd"/>
      <w:r w:rsidRPr="00DD16A3">
        <w:t xml:space="preserve"> Dokument. Die einfache </w:t>
      </w:r>
      <w:proofErr w:type="spellStart"/>
      <w:r w:rsidRPr="00DD16A3">
        <w:t>Termfrequenz</w:t>
      </w:r>
      <w:proofErr w:type="spellEnd"/>
      <w:r w:rsidRPr="00DD16A3">
        <w:t xml:space="preserve"> ist deshalb verzerrt \</w:t>
      </w:r>
      <w:proofErr w:type="spellStart"/>
      <w:r w:rsidRPr="00DD16A3">
        <w:t>cite</w:t>
      </w:r>
      <w:proofErr w:type="spellEnd"/>
      <w:r w:rsidRPr="00DD16A3">
        <w:t>[vgl.][105]{jurafskySpeechLanguageProcessing2020}.</w:t>
      </w:r>
    </w:p>
    <w:p w14:paraId="4A21155E" w14:textId="77777777" w:rsidR="000F0774" w:rsidRPr="00DD16A3" w:rsidRDefault="000F0774" w:rsidP="000F0774">
      <w:r w:rsidRPr="00DD16A3">
        <w:t>\</w:t>
      </w:r>
      <w:proofErr w:type="spellStart"/>
      <w:r w:rsidRPr="00DD16A3">
        <w:t>newpage</w:t>
      </w:r>
      <w:proofErr w:type="spellEnd"/>
    </w:p>
    <w:p w14:paraId="723DA0CB" w14:textId="77777777" w:rsidR="000F0774" w:rsidRPr="00DD16A3" w:rsidRDefault="000F0774" w:rsidP="000F0774">
      <w:r w:rsidRPr="00DD16A3">
        <w:t xml:space="preserve">Für die Normalisierung kann die </w:t>
      </w:r>
      <w:proofErr w:type="spellStart"/>
      <w:r w:rsidRPr="00DD16A3">
        <w:t>Termfrequenz</w:t>
      </w:r>
      <w:proofErr w:type="spellEnd"/>
      <w:r w:rsidRPr="00DD16A3">
        <w:t xml:space="preserve"> eines Wortes $t_{i}$ durch die Anzahl von allen Termen im Dokument $</w:t>
      </w:r>
      <w:proofErr w:type="spellStart"/>
      <w:r w:rsidRPr="00DD16A3">
        <w:t>count</w:t>
      </w:r>
      <w:proofErr w:type="spellEnd"/>
      <w:r w:rsidRPr="00DD16A3">
        <w:t xml:space="preserve">(t_{all}, d)$ geteilt werden. </w:t>
      </w:r>
    </w:p>
    <w:p w14:paraId="414E904B" w14:textId="77777777" w:rsidR="000F0774" w:rsidRPr="00DD16A3" w:rsidRDefault="000F0774" w:rsidP="000F0774">
      <w:r w:rsidRPr="00DD16A3">
        <w:t>\</w:t>
      </w:r>
      <w:proofErr w:type="spellStart"/>
      <w:r w:rsidRPr="00DD16A3">
        <w:t>begin</w:t>
      </w:r>
      <w:proofErr w:type="spellEnd"/>
      <w:r w:rsidRPr="00DD16A3">
        <w:t>{</w:t>
      </w:r>
      <w:proofErr w:type="spellStart"/>
      <w:r w:rsidRPr="00DD16A3">
        <w:t>align</w:t>
      </w:r>
      <w:proofErr w:type="spellEnd"/>
      <w:r w:rsidRPr="00DD16A3">
        <w:t>}</w:t>
      </w:r>
    </w:p>
    <w:p w14:paraId="7E027385" w14:textId="77777777" w:rsidR="000F0774" w:rsidRPr="00DD16A3" w:rsidRDefault="000F0774" w:rsidP="000F0774">
      <w:r w:rsidRPr="00DD16A3">
        <w:t xml:space="preserve">    </w:t>
      </w:r>
      <w:proofErr w:type="spellStart"/>
      <w:r w:rsidRPr="00DD16A3">
        <w:t>tf</w:t>
      </w:r>
      <w:proofErr w:type="spellEnd"/>
      <w:r w:rsidRPr="00DD16A3">
        <w:t>_{</w:t>
      </w:r>
      <w:proofErr w:type="spellStart"/>
      <w:r w:rsidRPr="00DD16A3">
        <w:t>normalized</w:t>
      </w:r>
      <w:proofErr w:type="spellEnd"/>
      <w:r w:rsidRPr="00DD16A3">
        <w:t>} = \</w:t>
      </w:r>
      <w:proofErr w:type="spellStart"/>
      <w:r w:rsidRPr="00DD16A3">
        <w:t>frac</w:t>
      </w:r>
      <w:proofErr w:type="spellEnd"/>
      <w:r w:rsidRPr="00DD16A3">
        <w:t>{</w:t>
      </w:r>
      <w:proofErr w:type="spellStart"/>
      <w:r w:rsidRPr="00DD16A3">
        <w:t>count</w:t>
      </w:r>
      <w:proofErr w:type="spellEnd"/>
      <w:r w:rsidRPr="00DD16A3">
        <w:t>(t_{i}, d)}{</w:t>
      </w:r>
      <w:proofErr w:type="spellStart"/>
      <w:r w:rsidRPr="00DD16A3">
        <w:t>count</w:t>
      </w:r>
      <w:proofErr w:type="spellEnd"/>
      <w:r w:rsidRPr="00DD16A3">
        <w:t xml:space="preserve">(t_{all}, d)} </w:t>
      </w:r>
    </w:p>
    <w:p w14:paraId="3F16B332" w14:textId="77777777" w:rsidR="000F0774" w:rsidRPr="00DD16A3" w:rsidRDefault="000F0774" w:rsidP="000F0774">
      <w:r w:rsidRPr="00DD16A3">
        <w:t>\end{</w:t>
      </w:r>
      <w:proofErr w:type="spellStart"/>
      <w:r w:rsidRPr="00DD16A3">
        <w:t>align</w:t>
      </w:r>
      <w:proofErr w:type="spellEnd"/>
      <w:r w:rsidRPr="00DD16A3">
        <w:t>}</w:t>
      </w:r>
    </w:p>
    <w:p w14:paraId="64E564FF" w14:textId="77777777" w:rsidR="000F0774" w:rsidRPr="00DD16A3" w:rsidRDefault="000F0774" w:rsidP="000F0774">
      <w:r w:rsidRPr="00DD16A3">
        <w:t xml:space="preserve">Alternativ dazu kann die </w:t>
      </w:r>
      <w:proofErr w:type="spellStart"/>
      <w:r w:rsidRPr="00DD16A3">
        <w:t>Termfrequenz</w:t>
      </w:r>
      <w:proofErr w:type="spellEnd"/>
      <w:r w:rsidRPr="00DD16A3">
        <w:t xml:space="preserve"> auch logarithmiert werden. Dadurch rücken die Werte näher zusammen. Das führt dazu, dass Ausreißer weniger Gewicht erhalten \</w:t>
      </w:r>
      <w:proofErr w:type="spellStart"/>
      <w:r w:rsidRPr="00DD16A3">
        <w:t>cite</w:t>
      </w:r>
      <w:proofErr w:type="spellEnd"/>
      <w:r w:rsidRPr="00DD16A3">
        <w:t xml:space="preserve">[vgl.][105f]{jurafskySpeechLanguageProcessing2020}. </w:t>
      </w:r>
    </w:p>
    <w:p w14:paraId="4F6070B0" w14:textId="77777777" w:rsidR="000F0774" w:rsidRPr="00DD16A3" w:rsidRDefault="000F0774" w:rsidP="000F0774"/>
    <w:p w14:paraId="41CFF8EA" w14:textId="77777777" w:rsidR="000F0774" w:rsidRPr="00DD16A3" w:rsidRDefault="000F0774" w:rsidP="000F0774">
      <w:r w:rsidRPr="00DD16A3">
        <w:t>\</w:t>
      </w:r>
      <w:proofErr w:type="spellStart"/>
      <w:r w:rsidRPr="00DD16A3">
        <w:t>subsubsection</w:t>
      </w:r>
      <w:proofErr w:type="spellEnd"/>
      <w:r w:rsidRPr="00DD16A3">
        <w:t>{</w:t>
      </w:r>
      <w:proofErr w:type="spellStart"/>
      <w:r w:rsidRPr="00DD16A3">
        <w:t>One</w:t>
      </w:r>
      <w:proofErr w:type="spellEnd"/>
      <w:r w:rsidRPr="00DD16A3">
        <w:t>-Hot Enkodierung}</w:t>
      </w:r>
    </w:p>
    <w:p w14:paraId="628CEED7" w14:textId="77777777" w:rsidR="000F0774" w:rsidRPr="00DD16A3" w:rsidRDefault="000F0774" w:rsidP="000F0774">
      <w:r w:rsidRPr="00DD16A3">
        <w:lastRenderedPageBreak/>
        <w:t xml:space="preserve"> </w:t>
      </w:r>
    </w:p>
    <w:p w14:paraId="53B39308" w14:textId="77777777" w:rsidR="000F0774" w:rsidRPr="00DD16A3" w:rsidRDefault="000F0774" w:rsidP="000F0774">
      <w:r w:rsidRPr="00DD16A3">
        <w:t>Die zweite Möglichkeit Textdokumente in Vektoren darzustellen, ist durch die \</w:t>
      </w:r>
      <w:proofErr w:type="spellStart"/>
      <w:r w:rsidRPr="00DD16A3">
        <w:t>textit</w:t>
      </w:r>
      <w:proofErr w:type="spellEnd"/>
      <w:r w:rsidRPr="00DD16A3">
        <w:t>{</w:t>
      </w:r>
      <w:proofErr w:type="spellStart"/>
      <w:r w:rsidRPr="00DD16A3">
        <w:t>One</w:t>
      </w:r>
      <w:proofErr w:type="spellEnd"/>
      <w:r w:rsidRPr="00DD16A3">
        <w:t xml:space="preserve">-Hot} Enkodierung. Statt der Häufigkeit jedes Wortes, steht hierbei in jedem Vektor lediglich der Wert $1$, wenn ein Wort im Dokument vorkommt oder der Wert $0$, wenn es nicht vorkommt. Mehrfachnennungen spielen also keine Rolle, wodurch das Ungleichgewicht durch die </w:t>
      </w:r>
      <w:proofErr w:type="spellStart"/>
      <w:r w:rsidRPr="00DD16A3">
        <w:t>Termfrequenz</w:t>
      </w:r>
      <w:proofErr w:type="spellEnd"/>
      <w:r w:rsidRPr="00DD16A3">
        <w:t xml:space="preserve"> entfällt \</w:t>
      </w:r>
      <w:proofErr w:type="spellStart"/>
      <w:r w:rsidRPr="00DD16A3">
        <w:t>cite</w:t>
      </w:r>
      <w:proofErr w:type="spellEnd"/>
      <w:r w:rsidRPr="00DD16A3">
        <w:t>[vgl.][60]{bengfortAppliedTextAnalysis2018}. \</w:t>
      </w:r>
      <w:proofErr w:type="spellStart"/>
      <w:r w:rsidRPr="00DD16A3">
        <w:t>cite</w:t>
      </w:r>
      <w:proofErr w:type="spellEnd"/>
      <w:r w:rsidRPr="00DD16A3">
        <w:t xml:space="preserve">{bengfortAppliedTextAnalysis2018} führen weiter an, dass dieser Ansatz besonders gut für sehr kleine Korpora funktioniert, die nicht viele wiederholende Wörter enthalten. Nachteilig ist zum einen, dass ähnlich wie bei der </w:t>
      </w:r>
      <w:proofErr w:type="spellStart"/>
      <w:r w:rsidRPr="00DD16A3">
        <w:t>Termfrequenz</w:t>
      </w:r>
      <w:proofErr w:type="spellEnd"/>
      <w:r w:rsidRPr="00DD16A3">
        <w:t>, der Kontext keine Rolle mehr spielt. Zum anderen sind alle daraus entstehenden Vektoren gleich weit voneinander entfernt. Also nicht verwandte Wörter oder Begriffe wie \</w:t>
      </w:r>
      <w:proofErr w:type="spellStart"/>
      <w:r w:rsidRPr="00DD16A3">
        <w:t>textit</w:t>
      </w:r>
      <w:proofErr w:type="spellEnd"/>
      <w:r w:rsidRPr="00DD16A3">
        <w:t>{Schalke $04$} und \</w:t>
      </w:r>
      <w:proofErr w:type="spellStart"/>
      <w:r w:rsidRPr="00DD16A3">
        <w:t>textit</w:t>
      </w:r>
      <w:proofErr w:type="spellEnd"/>
      <w:r w:rsidRPr="00DD16A3">
        <w:t>{Meistertitel} haben im Vektorraum dieselbe Entfernung wie verwandte Wörter (z.B. \</w:t>
      </w:r>
      <w:proofErr w:type="spellStart"/>
      <w:r w:rsidRPr="00DD16A3">
        <w:t>textit</w:t>
      </w:r>
      <w:proofErr w:type="spellEnd"/>
      <w:r w:rsidRPr="00DD16A3">
        <w:t>{laufen} und \</w:t>
      </w:r>
      <w:proofErr w:type="spellStart"/>
      <w:r w:rsidRPr="00DD16A3">
        <w:t>textit</w:t>
      </w:r>
      <w:proofErr w:type="spellEnd"/>
      <w:r w:rsidRPr="00DD16A3">
        <w:t>{Läufer}). In dieser Vektordarstellung sind deshalb Normalisierungsmethoden wie die Stammformreduktion und Lemmatisierung besonders wichtig, um verwandte Wörter so zu vereinheitlichen \</w:t>
      </w:r>
      <w:proofErr w:type="spellStart"/>
      <w:r w:rsidRPr="00DD16A3">
        <w:t>cite</w:t>
      </w:r>
      <w:proofErr w:type="spellEnd"/>
      <w:r w:rsidRPr="00DD16A3">
        <w:t xml:space="preserve">[vgl.][61f]{bengfortAppliedTextAnalysis2018}. </w:t>
      </w:r>
    </w:p>
    <w:p w14:paraId="50946260" w14:textId="77777777" w:rsidR="000F0774" w:rsidRPr="00DD16A3" w:rsidRDefault="000F0774" w:rsidP="00B50A9D"/>
    <w:p w14:paraId="758AC006" w14:textId="4C0B7F6A" w:rsidR="00B50A9D" w:rsidRPr="00DD16A3" w:rsidRDefault="00B50A9D" w:rsidP="00B50A9D">
      <w:pPr>
        <w:pStyle w:val="berschrift2"/>
      </w:pPr>
      <w:bookmarkStart w:id="25" w:name="_Toc117086243"/>
      <w:proofErr w:type="spellStart"/>
      <w:r w:rsidRPr="00DD16A3">
        <w:t>Textklassifkation</w:t>
      </w:r>
      <w:bookmarkEnd w:id="25"/>
      <w:proofErr w:type="spellEnd"/>
    </w:p>
    <w:p w14:paraId="7023DA40" w14:textId="416C42A3" w:rsidR="00B50A9D" w:rsidRPr="00DD16A3" w:rsidRDefault="00B50A9D" w:rsidP="00B50A9D">
      <w:pPr>
        <w:pStyle w:val="berschrift3"/>
      </w:pPr>
      <w:bookmarkStart w:id="26" w:name="_Toc117086244"/>
      <w:r w:rsidRPr="00DD16A3">
        <w:t>Machine Learning zur Textklassifikation</w:t>
      </w:r>
      <w:bookmarkEnd w:id="26"/>
    </w:p>
    <w:p w14:paraId="6021FA1B" w14:textId="77777777" w:rsidR="000F0774" w:rsidRPr="00DD16A3" w:rsidRDefault="000F0774" w:rsidP="000F0774">
      <w:r w:rsidRPr="00DD16A3">
        <w:t>Allgemein dient die Klassifikation jeglicher Art der Ordnung und besseren Strukturierung. Die stetig wachsende Menge an neuen Daten und deren Verwaltung erfordert deshalb deren automatisierte Klassifikation. Die Klassifikation ist eine Methode des überwachten maschinellen Lernens, weil Algorithmen Daten eine vordefinierte Klasse zuweisen\</w:t>
      </w:r>
      <w:proofErr w:type="spellStart"/>
      <w:r w:rsidRPr="00DD16A3">
        <w:t>footnote</w:t>
      </w:r>
      <w:proofErr w:type="spellEnd"/>
      <w:r w:rsidRPr="00DD16A3">
        <w:t>{Im weiteren Verlauf werden solche Algorithmen allgemein als \</w:t>
      </w:r>
      <w:proofErr w:type="spellStart"/>
      <w:r w:rsidRPr="00DD16A3">
        <w:t>textit</w:t>
      </w:r>
      <w:proofErr w:type="spellEnd"/>
      <w:r w:rsidRPr="00DD16A3">
        <w:t>{Klassifikatoren} bezeichnet.}. Die Entscheidung über die Zugehörigkeit der Daten zu einer Klasse lernt der Klassifikator aus bereits gelabelten Daten. Dabei können einerseits konkrete Klassen bestimmt werden. Andererseits können auch nur Wahrscheinlichkeiten über die Zugehörigkeit zugewiesen werden. Ein Klassifikator der nur Wahrscheinlichkeiten zuweist, wird auch als probabilistisch bezeichnet \</w:t>
      </w:r>
      <w:proofErr w:type="spellStart"/>
      <w:r w:rsidRPr="00DD16A3">
        <w:t>cite</w:t>
      </w:r>
      <w:proofErr w:type="spellEnd"/>
      <w:r w:rsidRPr="00DD16A3">
        <w:t xml:space="preserve">[vgl.][57]{jurafskySpeechLanguageProcessing2020}. Außerdem kann die Zuweisung auch erst ab einer gewissen Wahrscheinlichkeit konkret vorgenommen werden. </w:t>
      </w:r>
      <w:r w:rsidRPr="00DD16A3">
        <w:lastRenderedPageBreak/>
        <w:t>Dazu wird vorher ein Schwellenwert definiert, ab dem Daten zu einer Klasse geordnet werden. Diese Form der Klassifikation kann dann beispielsweise von einer Person genutzt werden, um eine finale Einordnung vorzunehmen \</w:t>
      </w:r>
      <w:proofErr w:type="spellStart"/>
      <w:r w:rsidRPr="00DD16A3">
        <w:t>cite</w:t>
      </w:r>
      <w:proofErr w:type="spellEnd"/>
      <w:r w:rsidRPr="00DD16A3">
        <w:t>[vgl.][4]{sebastianiMachineLearningAutomated2002a}.\\</w:t>
      </w:r>
    </w:p>
    <w:p w14:paraId="1284D8EB" w14:textId="77777777" w:rsidR="000F0774" w:rsidRPr="00DD16A3" w:rsidRDefault="000F0774" w:rsidP="000F0774">
      <w:r w:rsidRPr="00DD16A3">
        <w:t>Grundsätzlich sind Klassifikatoren in der Lage, jegliche Art von Daten zu verarbeiten. Unterschiede gibt es nur in der Art der Vorprozessierung und Vektorisierung. Die für Textdaten spezifischen Schritte wie die Normalisierung, Stoppwortentfernung oder dem \</w:t>
      </w:r>
      <w:proofErr w:type="spellStart"/>
      <w:r w:rsidRPr="00DD16A3">
        <w:t>ac</w:t>
      </w:r>
      <w:proofErr w:type="spellEnd"/>
      <w:r w:rsidRPr="00DD16A3">
        <w:t xml:space="preserve">*{POS}-Tagging der Textdaten wurden bereits ausführlich besprochen. Genauso vielseitig wie Textdaten sind auch die Einsatzgebiete von </w:t>
      </w:r>
      <w:proofErr w:type="spellStart"/>
      <w:r w:rsidRPr="00DD16A3">
        <w:t>Textklassifikatoren</w:t>
      </w:r>
      <w:proofErr w:type="spellEnd"/>
      <w:r w:rsidRPr="00DD16A3">
        <w:t>. \</w:t>
      </w:r>
      <w:proofErr w:type="spellStart"/>
      <w:r w:rsidRPr="00DD16A3">
        <w:t>citet</w:t>
      </w:r>
      <w:proofErr w:type="spellEnd"/>
      <w:r w:rsidRPr="00DD16A3">
        <w:t xml:space="preserve">[56f]{jurafskySpeechLanguageProcessing2020} geben hier eine gute Übersicht. Darunter zählt die allgemeine Kategorisierung von Texten oder Büchern beispielsweise nach Themen, Genres oder </w:t>
      </w:r>
      <w:proofErr w:type="spellStart"/>
      <w:r w:rsidRPr="00DD16A3">
        <w:t>Autor:innen</w:t>
      </w:r>
      <w:proofErr w:type="spellEnd"/>
      <w:r w:rsidRPr="00DD16A3">
        <w:t>. Die Erkennung letzterer bildet dabei wiederum ein eigenständiges Einsatzgebiet namens \</w:t>
      </w:r>
      <w:proofErr w:type="spellStart"/>
      <w:r w:rsidRPr="00DD16A3">
        <w:t>textit</w:t>
      </w:r>
      <w:proofErr w:type="spellEnd"/>
      <w:r w:rsidRPr="00DD16A3">
        <w:t>{</w:t>
      </w:r>
      <w:proofErr w:type="spellStart"/>
      <w:r w:rsidRPr="00DD16A3">
        <w:t>authorship</w:t>
      </w:r>
      <w:proofErr w:type="spellEnd"/>
      <w:r w:rsidRPr="00DD16A3">
        <w:t xml:space="preserve"> </w:t>
      </w:r>
      <w:proofErr w:type="spellStart"/>
      <w:r w:rsidRPr="00DD16A3">
        <w:t>attribution</w:t>
      </w:r>
      <w:proofErr w:type="spellEnd"/>
      <w:r w:rsidRPr="00DD16A3">
        <w:t>}. Besonders interessant ist diese im Bereich der digitalen Geisteswissenschaften. Hier könnte ein Klassifikator auf einen Korpus aus Texten einer Autorin trainiert werden, um herauszufinden, ob ein Text von ihr stammen könnte.\\</w:t>
      </w:r>
    </w:p>
    <w:p w14:paraId="0D82738F" w14:textId="77777777" w:rsidR="000F0774" w:rsidRPr="00DD16A3" w:rsidRDefault="000F0774" w:rsidP="000F0774">
      <w:r w:rsidRPr="00DD16A3">
        <w:t xml:space="preserve">Ebenso interessant für die digitalen Geisteswissenschaften, aber vor allem für die Wirtschaft, ist die </w:t>
      </w:r>
      <w:proofErr w:type="spellStart"/>
      <w:r w:rsidRPr="00DD16A3">
        <w:t>Sentimentanalyse</w:t>
      </w:r>
      <w:proofErr w:type="spellEnd"/>
      <w:r w:rsidRPr="00DD16A3">
        <w:t>. Bei dieser wird die Stimmung eines Textes bestimmt. Eine Rezension zu einem Produkt kann \</w:t>
      </w:r>
      <w:proofErr w:type="spellStart"/>
      <w:r w:rsidRPr="00DD16A3">
        <w:t>ac</w:t>
      </w:r>
      <w:proofErr w:type="spellEnd"/>
      <w:r w:rsidRPr="00DD16A3">
        <w:t>*{z.B.} positiv, negativ oder auch neutral formuliert sein. Mit diesen Informationen könnten Unternehmen einschätzen, wie gut ihr Produkt bei den Kunden ankommt oder ein Chatbot kann auf die Emotionen der Chatpartner reagieren.\\</w:t>
      </w:r>
    </w:p>
    <w:p w14:paraId="6097F3AA" w14:textId="77777777" w:rsidR="000F0774" w:rsidRPr="00DD16A3" w:rsidRDefault="000F0774" w:rsidP="000F0774">
      <w:r w:rsidRPr="00DD16A3">
        <w:t>Darüber hinaus ist die bereits vorgestellte Markierung der Wortart in Abschnitt \</w:t>
      </w:r>
      <w:proofErr w:type="spellStart"/>
      <w:r w:rsidRPr="00DD16A3">
        <w:t>textbf</w:t>
      </w:r>
      <w:proofErr w:type="spellEnd"/>
      <w:r w:rsidRPr="00DD16A3">
        <w:t>{\</w:t>
      </w:r>
      <w:proofErr w:type="spellStart"/>
      <w:r w:rsidRPr="00DD16A3">
        <w:t>ref</w:t>
      </w:r>
      <w:proofErr w:type="spellEnd"/>
      <w:r w:rsidRPr="00DD16A3">
        <w:t>{</w:t>
      </w:r>
      <w:proofErr w:type="spellStart"/>
      <w:r w:rsidRPr="00DD16A3">
        <w:t>subsection</w:t>
      </w:r>
      <w:proofErr w:type="spellEnd"/>
      <w:r w:rsidRPr="00DD16A3">
        <w:t>: Part-of-</w:t>
      </w:r>
      <w:proofErr w:type="spellStart"/>
      <w:r w:rsidRPr="00DD16A3">
        <w:t>speech</w:t>
      </w:r>
      <w:proofErr w:type="spellEnd"/>
      <w:r w:rsidRPr="00DD16A3">
        <w:t xml:space="preserve"> </w:t>
      </w:r>
      <w:proofErr w:type="spellStart"/>
      <w:r w:rsidRPr="00DD16A3">
        <w:t>Taging</w:t>
      </w:r>
      <w:proofErr w:type="spellEnd"/>
      <w:r w:rsidRPr="00DD16A3">
        <w:t>}} im Grunde genommen auch eine Klassifikationsaufgabe.</w:t>
      </w:r>
    </w:p>
    <w:p w14:paraId="406B9BDF" w14:textId="77777777" w:rsidR="000F0774" w:rsidRPr="00DD16A3" w:rsidRDefault="000F0774" w:rsidP="000F0774">
      <w:r w:rsidRPr="00DD16A3">
        <w:t>\</w:t>
      </w:r>
      <w:proofErr w:type="spellStart"/>
      <w:r w:rsidRPr="00DD16A3">
        <w:t>citet</w:t>
      </w:r>
      <w:proofErr w:type="spellEnd"/>
      <w:r w:rsidRPr="00DD16A3">
        <w:t xml:space="preserve">{jurafskySpeechLanguageProcessing2020} nennen außerdem noch die Möglichkeit für die Forensik </w:t>
      </w:r>
      <w:proofErr w:type="spellStart"/>
      <w:r w:rsidRPr="00DD16A3">
        <w:t>Täter:innen</w:t>
      </w:r>
      <w:proofErr w:type="spellEnd"/>
      <w:r w:rsidRPr="00DD16A3">
        <w:t>, anhand von klassifizierten Texten, zu überführen\</w:t>
      </w:r>
      <w:proofErr w:type="spellStart"/>
      <w:r w:rsidRPr="00DD16A3">
        <w:t>footnote</w:t>
      </w:r>
      <w:proofErr w:type="spellEnd"/>
      <w:r w:rsidRPr="00DD16A3">
        <w:t>{</w:t>
      </w:r>
      <w:proofErr w:type="gramStart"/>
      <w:r w:rsidRPr="00DD16A3">
        <w:t>Siehe</w:t>
      </w:r>
      <w:proofErr w:type="gramEnd"/>
      <w:r w:rsidRPr="00DD16A3">
        <w:t xml:space="preserve"> dazu auch die Arbeit von \</w:t>
      </w:r>
      <w:proofErr w:type="spellStart"/>
      <w:r w:rsidRPr="00DD16A3">
        <w:t>citet</w:t>
      </w:r>
      <w:proofErr w:type="spellEnd"/>
      <w:r w:rsidRPr="00DD16A3">
        <w:t>{decherchiTextClusteringDigital2009}, in der das Clustering von Texten für die digitale Forensik diskutiert wird.}.\\</w:t>
      </w:r>
    </w:p>
    <w:p w14:paraId="7B478F0D" w14:textId="77777777" w:rsidR="000F0774" w:rsidRPr="00DD16A3" w:rsidRDefault="000F0774" w:rsidP="000F0774">
      <w:r w:rsidRPr="00DD16A3">
        <w:t>Die Grundlage einer jeden Klassifikation sind die gelabelten Daten. Diese werden oft in Handarbeit und unter hohem Zeitaufwand erstellt, bis genug Daten für das Training des Klassifikationsmodells vorhanden sind \</w:t>
      </w:r>
      <w:proofErr w:type="spellStart"/>
      <w:r w:rsidRPr="00DD16A3">
        <w:t>cite</w:t>
      </w:r>
      <w:proofErr w:type="spellEnd"/>
      <w:r w:rsidRPr="00DD16A3">
        <w:t xml:space="preserve">[vgl.][104]{nigamTextClassificationLabeled2000}. Ändern sich die Kategorien im Laufe der Zeit, müssen neue Daten </w:t>
      </w:r>
      <w:r w:rsidRPr="00DD16A3">
        <w:lastRenderedPageBreak/>
        <w:t>gesammelt werden, um sie modellieren zu können \</w:t>
      </w:r>
      <w:proofErr w:type="spellStart"/>
      <w:r w:rsidRPr="00DD16A3">
        <w:t>cite</w:t>
      </w:r>
      <w:proofErr w:type="spellEnd"/>
      <w:r w:rsidRPr="00DD16A3">
        <w:t>[vgl.][7]{aurangzebReviewMachineLearning2010}. \</w:t>
      </w:r>
      <w:proofErr w:type="spellStart"/>
      <w:r w:rsidRPr="00DD16A3">
        <w:t>citet</w:t>
      </w:r>
      <w:proofErr w:type="spellEnd"/>
      <w:r w:rsidRPr="00DD16A3">
        <w:t xml:space="preserve">[113]{kirkThoughtfulMachineLearning2017} hält das händische Labeln von Texten am </w:t>
      </w:r>
      <w:proofErr w:type="spellStart"/>
      <w:r w:rsidRPr="00DD16A3">
        <w:t>sinnvolsten</w:t>
      </w:r>
      <w:proofErr w:type="spellEnd"/>
      <w:r w:rsidRPr="00DD16A3">
        <w:t>. Der Autor betont allerdings, dass sich Menschen nicht immer über den Inhalt oder Labels einig sind. Das führt dazu, dass immer eine gewisse Grundvarianz beim Labeln durch Menschen gegeben ist. Diese Tatsache könnte auch generell für die Klassifikation verallgemeinert werden. Dazu liegt dieser Arbeit aber keine Quelle vor. Das manuelle Labeln bedeutet, wie bereits erwähnt, einen hohen Zeit- und damit einhergehend auch ein hoher Kostenaufwand. Um beide Faktoren zu minimieren, wird in der Praxis häufig nur ein Teil der Daten eines Korpus händisch gelabelt. Jeder Text wird dabei dann im Vieraugen-Prinzip von mehr als einer Person markiert, um verschiedene Antworten zu mitteln \</w:t>
      </w:r>
      <w:proofErr w:type="spellStart"/>
      <w:r w:rsidRPr="00DD16A3">
        <w:t>cite</w:t>
      </w:r>
      <w:proofErr w:type="spellEnd"/>
      <w:r w:rsidRPr="00DD16A3">
        <w:t>[vgl.][113]{kirkThoughtfulMachineLearning2017}. Mit dem gelabelten Teil des Korpus' können die restlichen Daten automatisiert gelabelt und gegebenenfalls händisch korrigiert werden.\\</w:t>
      </w:r>
    </w:p>
    <w:p w14:paraId="0347EC26" w14:textId="77777777" w:rsidR="000F0774" w:rsidRPr="00DD16A3" w:rsidRDefault="000F0774" w:rsidP="000F0774">
      <w:r w:rsidRPr="00DD16A3">
        <w:t>Bei den oben beschriebenen Anwendungsgebieten muss noch ein wichtiger Punkt unterschieden werden. Spam in Emails zu erkennen, ist eine binäre \</w:t>
      </w:r>
      <w:proofErr w:type="spellStart"/>
      <w:r w:rsidRPr="00DD16A3">
        <w:t>textit</w:t>
      </w:r>
      <w:proofErr w:type="spellEnd"/>
      <w:r w:rsidRPr="00DD16A3">
        <w:t xml:space="preserve">{Ja-Nein} Entscheidung. Eine </w:t>
      </w:r>
      <w:proofErr w:type="spellStart"/>
      <w:proofErr w:type="gramStart"/>
      <w:r w:rsidRPr="00DD16A3">
        <w:t>Email</w:t>
      </w:r>
      <w:proofErr w:type="spellEnd"/>
      <w:proofErr w:type="gramEnd"/>
      <w:r w:rsidRPr="00DD16A3">
        <w:t xml:space="preserve"> ist entweder Spam oder sie ist es nicht. Bei der Analyse des Sentiments oder der Bestimmung des \</w:t>
      </w:r>
      <w:proofErr w:type="spellStart"/>
      <w:r w:rsidRPr="00DD16A3">
        <w:t>ac</w:t>
      </w:r>
      <w:proofErr w:type="spellEnd"/>
      <w:r w:rsidRPr="00DD16A3">
        <w:t xml:space="preserve">*{POS}-Tags muss hingegen eine Entscheidung aus mehr als nur zwei Kategorien getroffen werden. </w:t>
      </w:r>
      <w:proofErr w:type="gramStart"/>
      <w:r w:rsidRPr="00DD16A3">
        <w:t xml:space="preserve">Des </w:t>
      </w:r>
      <w:proofErr w:type="spellStart"/>
      <w:r w:rsidRPr="00DD16A3">
        <w:t>weiteren</w:t>
      </w:r>
      <w:proofErr w:type="spellEnd"/>
      <w:proofErr w:type="gramEnd"/>
      <w:r w:rsidRPr="00DD16A3">
        <w:t xml:space="preserve"> kann ein Text mehrere Themen beinhalten und müsste somit auch mehr als einer Kategorie zugeordnet werden. In diesen Fällen wird in der Literatur von einer \</w:t>
      </w:r>
      <w:proofErr w:type="spellStart"/>
      <w:r w:rsidRPr="00DD16A3">
        <w:t>textit</w:t>
      </w:r>
      <w:proofErr w:type="spellEnd"/>
      <w:r w:rsidRPr="00DD16A3">
        <w:t>{</w:t>
      </w:r>
      <w:proofErr w:type="spellStart"/>
      <w:r w:rsidRPr="00DD16A3">
        <w:t>multilabel</w:t>
      </w:r>
      <w:proofErr w:type="spellEnd"/>
      <w:r w:rsidRPr="00DD16A3">
        <w:t>} Klassifikation gesprochen. Hierbei gibt es wieder unterschiedliche Varianten, um dieses Problem zu lösen. Zum einen mit einer \</w:t>
      </w:r>
      <w:proofErr w:type="spellStart"/>
      <w:r w:rsidRPr="00DD16A3">
        <w:t>textit</w:t>
      </w:r>
      <w:proofErr w:type="spellEnd"/>
      <w:r w:rsidRPr="00DD16A3">
        <w:t>{</w:t>
      </w:r>
      <w:proofErr w:type="spellStart"/>
      <w:r w:rsidRPr="00DD16A3">
        <w:t>one</w:t>
      </w:r>
      <w:proofErr w:type="spellEnd"/>
      <w:r w:rsidRPr="00DD16A3">
        <w:t xml:space="preserve"> vs. all} und zum anderen einer \</w:t>
      </w:r>
      <w:proofErr w:type="spellStart"/>
      <w:r w:rsidRPr="00DD16A3">
        <w:t>textit</w:t>
      </w:r>
      <w:proofErr w:type="spellEnd"/>
      <w:r w:rsidRPr="00DD16A3">
        <w:t>{</w:t>
      </w:r>
      <w:proofErr w:type="spellStart"/>
      <w:r w:rsidRPr="00DD16A3">
        <w:t>multinomialen</w:t>
      </w:r>
      <w:proofErr w:type="spellEnd"/>
      <w:r w:rsidRPr="00DD16A3">
        <w:t>} Klassifikation \</w:t>
      </w:r>
      <w:proofErr w:type="spellStart"/>
      <w:r w:rsidRPr="00DD16A3">
        <w:t>cite</w:t>
      </w:r>
      <w:proofErr w:type="spellEnd"/>
      <w:r w:rsidRPr="00DD16A3">
        <w:t>[vgl.][68]{jurafskySpeechLanguageProcessing2020}. In ersterer erhält jedes Label einen eigenen Klassifikator. Dieser trifft dann nur noch die binäre Entscheidung darüber, ob die Daten zur Klasse gehören oder nicht.\\</w:t>
      </w:r>
    </w:p>
    <w:p w14:paraId="793B1C2F" w14:textId="77777777" w:rsidR="000F0774" w:rsidRPr="00DD16A3" w:rsidRDefault="000F0774" w:rsidP="000F0774">
      <w:r w:rsidRPr="00DD16A3">
        <w:t xml:space="preserve">Im </w:t>
      </w:r>
      <w:proofErr w:type="spellStart"/>
      <w:r w:rsidRPr="00DD16A3">
        <w:t>multinomialen</w:t>
      </w:r>
      <w:proofErr w:type="spellEnd"/>
      <w:r w:rsidRPr="00DD16A3">
        <w:t xml:space="preserve"> Fall ist ein Klassifikator für die Bestimmung aller Labels verantwortlich. Die binäre bzw. </w:t>
      </w:r>
      <w:proofErr w:type="spellStart"/>
      <w:r w:rsidRPr="00DD16A3">
        <w:t>one</w:t>
      </w:r>
      <w:proofErr w:type="spellEnd"/>
      <w:r w:rsidRPr="00DD16A3">
        <w:t xml:space="preserve"> vs. All Klassifizierung ist für alle Arten der Klassifizierung geeignet, da nicht binäre Entscheidungen einfach in binäre </w:t>
      </w:r>
      <w:proofErr w:type="spellStart"/>
      <w:r w:rsidRPr="00DD16A3">
        <w:t>ummodelliert</w:t>
      </w:r>
      <w:proofErr w:type="spellEnd"/>
      <w:r w:rsidRPr="00DD16A3">
        <w:t xml:space="preserve"> werden können \</w:t>
      </w:r>
      <w:proofErr w:type="spellStart"/>
      <w:r w:rsidRPr="00DD16A3">
        <w:t>cite</w:t>
      </w:r>
      <w:proofErr w:type="spellEnd"/>
      <w:r w:rsidRPr="00DD16A3">
        <w:t>[vgl.][3]{sebastianiMachineLearningAutomated2002a}.\\</w:t>
      </w:r>
    </w:p>
    <w:p w14:paraId="6BB5219F" w14:textId="77777777" w:rsidR="000F0774" w:rsidRPr="00DD16A3" w:rsidRDefault="000F0774" w:rsidP="000F0774">
      <w:r w:rsidRPr="00DD16A3">
        <w:t xml:space="preserve">Das Ergebnis aller Algorithmen ist immer die Zuweisung einer Klasse. Wie sie ihre Entscheidungen treffen, unterscheidet sich je nach Architektur der Algorithmen. </w:t>
      </w:r>
      <w:r w:rsidRPr="00DD16A3">
        <w:lastRenderedPageBreak/>
        <w:t>\</w:t>
      </w:r>
      <w:proofErr w:type="spellStart"/>
      <w:r w:rsidRPr="00DD16A3">
        <w:t>citet</w:t>
      </w:r>
      <w:proofErr w:type="spellEnd"/>
      <w:r w:rsidRPr="00DD16A3">
        <w:t>[75]{jurafskySpeechLanguageProcessing2020} differenzieren grundsätzlich zwischen \</w:t>
      </w:r>
      <w:proofErr w:type="spellStart"/>
      <w:r w:rsidRPr="00DD16A3">
        <w:t>textit</w:t>
      </w:r>
      <w:proofErr w:type="spellEnd"/>
      <w:r w:rsidRPr="00DD16A3">
        <w:t>{generativen} und \</w:t>
      </w:r>
      <w:proofErr w:type="spellStart"/>
      <w:r w:rsidRPr="00DD16A3">
        <w:t>textit</w:t>
      </w:r>
      <w:proofErr w:type="spellEnd"/>
      <w:r w:rsidRPr="00DD16A3">
        <w:t>{diskriminierenden} bzw. \</w:t>
      </w:r>
      <w:proofErr w:type="spellStart"/>
      <w:r w:rsidRPr="00DD16A3">
        <w:t>textit</w:t>
      </w:r>
      <w:proofErr w:type="spellEnd"/>
      <w:r w:rsidRPr="00DD16A3">
        <w:t xml:space="preserve">{unterscheidenden} Klassifikatoren. Diesen Unterschied illustrieren die Autoren anhand folgenden Beispiels: Angenommen es sollen Bilder von Katzen und Hunden klassifiziert werden. Ein generativer Klassifikator würde versuchen, die Merkmale der Tiere zu lernen. Dabei handelt es sich um die Features, die sie auszeichnen. Erhält er nun ein zu klassifizierendes Bild, entscheidet der Klassifikator, welches Tier anhand aller gelernten Features am wahrscheinlichsten abgebildet ist. Im Gegensatz dazu würde ein diskriminierender Klassifikator nur versuchen, die Features zu lernen, die Katzen von Hunden unterscheiden. Ist beispielsweise das Tragen eines Halsbandes ein Merkmal, dass Hunde von Katzen </w:t>
      </w:r>
      <w:proofErr w:type="gramStart"/>
      <w:r w:rsidRPr="00DD16A3">
        <w:t>unterscheidet</w:t>
      </w:r>
      <w:proofErr w:type="gramEnd"/>
      <w:r w:rsidRPr="00DD16A3">
        <w:t>, würde die Entscheidung lediglich anhand dieses Features getroffen werden. Ein Beispiel für einen generativen Klassifikator ist der \</w:t>
      </w:r>
      <w:proofErr w:type="spellStart"/>
      <w:r w:rsidRPr="00DD16A3">
        <w:t>textit</w:t>
      </w:r>
      <w:proofErr w:type="spellEnd"/>
      <w:r w:rsidRPr="00DD16A3">
        <w:t>{Naive Bayes} (siehe \</w:t>
      </w:r>
      <w:proofErr w:type="spellStart"/>
      <w:r w:rsidRPr="00DD16A3">
        <w:t>textbf</w:t>
      </w:r>
      <w:proofErr w:type="spellEnd"/>
      <w:r w:rsidRPr="00DD16A3">
        <w:t>{\</w:t>
      </w:r>
      <w:proofErr w:type="spellStart"/>
      <w:r w:rsidRPr="00DD16A3">
        <w:t>ref</w:t>
      </w:r>
      <w:proofErr w:type="spellEnd"/>
      <w:r w:rsidRPr="00DD16A3">
        <w:t>{</w:t>
      </w:r>
      <w:proofErr w:type="spellStart"/>
      <w:r w:rsidRPr="00DD16A3">
        <w:t>subsection</w:t>
      </w:r>
      <w:proofErr w:type="spellEnd"/>
      <w:r w:rsidRPr="00DD16A3">
        <w:t>: Naiver Bayes}}). Beispiele für Diskriminierende sind die \</w:t>
      </w:r>
      <w:proofErr w:type="spellStart"/>
      <w:r w:rsidRPr="00DD16A3">
        <w:t>textit</w:t>
      </w:r>
      <w:proofErr w:type="spellEnd"/>
      <w:r w:rsidRPr="00DD16A3">
        <w:t>{Logistische Regression} (Abschnitt \</w:t>
      </w:r>
      <w:proofErr w:type="spellStart"/>
      <w:r w:rsidRPr="00DD16A3">
        <w:t>textbf</w:t>
      </w:r>
      <w:proofErr w:type="spellEnd"/>
      <w:r w:rsidRPr="00DD16A3">
        <w:t>{\</w:t>
      </w:r>
      <w:proofErr w:type="spellStart"/>
      <w:r w:rsidRPr="00DD16A3">
        <w:t>ref</w:t>
      </w:r>
      <w:proofErr w:type="spellEnd"/>
      <w:r w:rsidRPr="00DD16A3">
        <w:t>{</w:t>
      </w:r>
      <w:proofErr w:type="spellStart"/>
      <w:r w:rsidRPr="00DD16A3">
        <w:t>subsection</w:t>
      </w:r>
      <w:proofErr w:type="spellEnd"/>
      <w:r w:rsidRPr="00DD16A3">
        <w:t>: Logistische Regression}}) und \</w:t>
      </w:r>
      <w:proofErr w:type="spellStart"/>
      <w:r w:rsidRPr="00DD16A3">
        <w:t>textit</w:t>
      </w:r>
      <w:proofErr w:type="spellEnd"/>
      <w:r w:rsidRPr="00DD16A3">
        <w:t>{\</w:t>
      </w:r>
      <w:proofErr w:type="spellStart"/>
      <w:r w:rsidRPr="00DD16A3">
        <w:t>acsp</w:t>
      </w:r>
      <w:proofErr w:type="spellEnd"/>
      <w:r w:rsidRPr="00DD16A3">
        <w:t>{SVM}} (Abschnitt \</w:t>
      </w:r>
      <w:proofErr w:type="spellStart"/>
      <w:r w:rsidRPr="00DD16A3">
        <w:t>textbf</w:t>
      </w:r>
      <w:proofErr w:type="spellEnd"/>
      <w:r w:rsidRPr="00DD16A3">
        <w:t>{\</w:t>
      </w:r>
      <w:proofErr w:type="spellStart"/>
      <w:r w:rsidRPr="00DD16A3">
        <w:t>ref</w:t>
      </w:r>
      <w:proofErr w:type="spellEnd"/>
      <w:r w:rsidRPr="00DD16A3">
        <w:t>{</w:t>
      </w:r>
      <w:proofErr w:type="spellStart"/>
      <w:r w:rsidRPr="00DD16A3">
        <w:t>subsection</w:t>
      </w:r>
      <w:proofErr w:type="spellEnd"/>
      <w:r w:rsidRPr="00DD16A3">
        <w:t>: Support Vector Maschinen}}). Diese werden in den folgenden Abschnitten vorgestellt und später angewendet (Kapitel \</w:t>
      </w:r>
      <w:proofErr w:type="spellStart"/>
      <w:r w:rsidRPr="00DD16A3">
        <w:t>textbf</w:t>
      </w:r>
      <w:proofErr w:type="spellEnd"/>
      <w:r w:rsidRPr="00DD16A3">
        <w:t>{\</w:t>
      </w:r>
      <w:proofErr w:type="spellStart"/>
      <w:r w:rsidRPr="00DD16A3">
        <w:t>ref</w:t>
      </w:r>
      <w:proofErr w:type="spellEnd"/>
      <w:r w:rsidRPr="00DD16A3">
        <w:t>{</w:t>
      </w:r>
      <w:proofErr w:type="spellStart"/>
      <w:r w:rsidRPr="00DD16A3">
        <w:t>chapter</w:t>
      </w:r>
      <w:proofErr w:type="spellEnd"/>
      <w:r w:rsidRPr="00DD16A3">
        <w:t>: Methodik}}). Neben der Verwendung eines einzelnen Klassifikators gibt es Ansätze, die verschiedene Klassifikatoren miteinander kombinieren und solide Ergebnisse erzielen \</w:t>
      </w:r>
      <w:proofErr w:type="spellStart"/>
      <w:r w:rsidRPr="00DD16A3">
        <w:t>cite</w:t>
      </w:r>
      <w:proofErr w:type="spellEnd"/>
      <w:r w:rsidRPr="00DD16A3">
        <w:t>[vgl.][]{wangBaselinesBigramsSimple2012}.\\</w:t>
      </w:r>
    </w:p>
    <w:p w14:paraId="1ED7CCEC" w14:textId="77777777" w:rsidR="000F0774" w:rsidRPr="00DD16A3" w:rsidRDefault="000F0774" w:rsidP="000F0774">
      <w:r w:rsidRPr="00DD16A3">
        <w:t>Neben diesen sind eine Reihe anderer Algorithmen des maschinellen Lernens auch für die Klassifikation von Daten geeignet. Darunter sind \</w:t>
      </w:r>
      <w:proofErr w:type="spellStart"/>
      <w:r w:rsidRPr="00DD16A3">
        <w:t>textit</w:t>
      </w:r>
      <w:proofErr w:type="spellEnd"/>
      <w:r w:rsidRPr="00DD16A3">
        <w:t xml:space="preserve">{Maximum </w:t>
      </w:r>
      <w:proofErr w:type="spellStart"/>
      <w:r w:rsidRPr="00DD16A3">
        <w:t>Entropy</w:t>
      </w:r>
      <w:proofErr w:type="spellEnd"/>
      <w:r w:rsidRPr="00DD16A3">
        <w:t xml:space="preserve"> Modelle} (\</w:t>
      </w:r>
      <w:proofErr w:type="spellStart"/>
      <w:r w:rsidRPr="00DD16A3">
        <w:t>cite</w:t>
      </w:r>
      <w:proofErr w:type="spellEnd"/>
      <w:r w:rsidRPr="00DD16A3">
        <w:t>{Nigam99usingmaximum}), \</w:t>
      </w:r>
      <w:proofErr w:type="spellStart"/>
      <w:r w:rsidRPr="00DD16A3">
        <w:t>textit</w:t>
      </w:r>
      <w:proofErr w:type="spellEnd"/>
      <w:r w:rsidRPr="00DD16A3">
        <w:t>{Entscheidungsbäume} (\</w:t>
      </w:r>
      <w:proofErr w:type="spellStart"/>
      <w:r w:rsidRPr="00DD16A3">
        <w:t>cite</w:t>
      </w:r>
      <w:proofErr w:type="spellEnd"/>
      <w:r w:rsidRPr="00DD16A3">
        <w:t>{patelStudyAnalysisDecision2018}) oder Modelle, die auf \</w:t>
      </w:r>
      <w:proofErr w:type="spellStart"/>
      <w:r w:rsidRPr="00DD16A3">
        <w:t>textit</w:t>
      </w:r>
      <w:proofErr w:type="spellEnd"/>
      <w:r w:rsidRPr="00DD16A3">
        <w:t>{K-nächste-Nachbarn} beruhen (\</w:t>
      </w:r>
      <w:proofErr w:type="spellStart"/>
      <w:r w:rsidRPr="00DD16A3">
        <w:t>cite</w:t>
      </w:r>
      <w:proofErr w:type="spellEnd"/>
      <w:r w:rsidRPr="00DD16A3">
        <w:t>{guoUsingKNNModel2006}). Ein anderer Ansatz ist die Verwendung von Ontologien (siehe \</w:t>
      </w:r>
      <w:proofErr w:type="spellStart"/>
      <w:r w:rsidRPr="00DD16A3">
        <w:t>cite</w:t>
      </w:r>
      <w:proofErr w:type="spellEnd"/>
      <w:r w:rsidRPr="00DD16A3">
        <w:t>{allahyariOntologyBasedTextClassification2014}).</w:t>
      </w:r>
    </w:p>
    <w:p w14:paraId="57DD2C76" w14:textId="77777777" w:rsidR="000F0774" w:rsidRPr="00DD16A3" w:rsidRDefault="000F0774" w:rsidP="000F0774">
      <w:r w:rsidRPr="00DD16A3">
        <w:t>\</w:t>
      </w:r>
      <w:proofErr w:type="spellStart"/>
      <w:r w:rsidRPr="00DD16A3">
        <w:t>newpage</w:t>
      </w:r>
      <w:proofErr w:type="spellEnd"/>
    </w:p>
    <w:p w14:paraId="5AFF8395" w14:textId="77777777" w:rsidR="000F0774" w:rsidRPr="00DD16A3" w:rsidRDefault="000F0774" w:rsidP="000F0774">
      <w:r w:rsidRPr="00DD16A3">
        <w:t>Letztere erfordern allerdings eine detaillierte Modellierung der Domäne und skalieren schlecht mit großen Datenmengen \</w:t>
      </w:r>
      <w:proofErr w:type="spellStart"/>
      <w:r w:rsidRPr="00DD16A3">
        <w:t>cite</w:t>
      </w:r>
      <w:proofErr w:type="spellEnd"/>
      <w:r w:rsidRPr="00DD16A3">
        <w:t>[vgl.][15]{bengfortAppliedTextAnalysis2018}.\\</w:t>
      </w:r>
    </w:p>
    <w:p w14:paraId="1767C75E" w14:textId="77777777" w:rsidR="000F0774" w:rsidRPr="00DD16A3" w:rsidRDefault="000F0774" w:rsidP="000F0774">
      <w:r w:rsidRPr="00DD16A3">
        <w:t>Der Fokus der Forschung im letzten Jahrzehnt liegt aber vor allem auf dem Bereich der \</w:t>
      </w:r>
      <w:proofErr w:type="spellStart"/>
      <w:r w:rsidRPr="00DD16A3">
        <w:t>textit</w:t>
      </w:r>
      <w:proofErr w:type="spellEnd"/>
      <w:r w:rsidRPr="00DD16A3">
        <w:t>{neuronalen Netzwerke}. Die steigende Computerleistung und die Entwicklung neuer Sprachmodelle (\</w:t>
      </w:r>
      <w:proofErr w:type="spellStart"/>
      <w:r w:rsidRPr="00DD16A3">
        <w:t>cite</w:t>
      </w:r>
      <w:proofErr w:type="spellEnd"/>
      <w:r w:rsidRPr="00DD16A3">
        <w:t xml:space="preserve">{mikolovEfficientEstimationWord2013a}, </w:t>
      </w:r>
      <w:r w:rsidRPr="00DD16A3">
        <w:lastRenderedPageBreak/>
        <w:t>\</w:t>
      </w:r>
      <w:proofErr w:type="spellStart"/>
      <w:r w:rsidRPr="00DD16A3">
        <w:t>cite</w:t>
      </w:r>
      <w:proofErr w:type="spellEnd"/>
      <w:r w:rsidRPr="00DD16A3">
        <w:t>{petersDeepContextualizedWord2018} oder \</w:t>
      </w:r>
      <w:proofErr w:type="spellStart"/>
      <w:r w:rsidRPr="00DD16A3">
        <w:t>cite</w:t>
      </w:r>
      <w:proofErr w:type="spellEnd"/>
      <w:r w:rsidRPr="00DD16A3">
        <w:t>{devlinBERTPretrainingDeep2019}) ermöglichten große Fortschritte in diesem Bereich. Da letztgenannte Methoden mittlerweile als \</w:t>
      </w:r>
      <w:proofErr w:type="spellStart"/>
      <w:r w:rsidRPr="00DD16A3">
        <w:t>textit</w:t>
      </w:r>
      <w:proofErr w:type="spellEnd"/>
      <w:r w:rsidRPr="00DD16A3">
        <w:t>{State-of-</w:t>
      </w:r>
      <w:proofErr w:type="spellStart"/>
      <w:r w:rsidRPr="00DD16A3">
        <w:t>the</w:t>
      </w:r>
      <w:proofErr w:type="spellEnd"/>
      <w:r w:rsidRPr="00DD16A3">
        <w:t>-Art} bezeichnet werden, wird ihnen auch ein Abschnitt in dieser Arbeit gewidmet (\</w:t>
      </w:r>
      <w:proofErr w:type="spellStart"/>
      <w:r w:rsidRPr="00DD16A3">
        <w:t>textbf</w:t>
      </w:r>
      <w:proofErr w:type="spellEnd"/>
      <w:r w:rsidRPr="00DD16A3">
        <w:t>{\</w:t>
      </w:r>
      <w:proofErr w:type="spellStart"/>
      <w:r w:rsidRPr="00DD16A3">
        <w:t>ref</w:t>
      </w:r>
      <w:proofErr w:type="spellEnd"/>
      <w:r w:rsidRPr="00DD16A3">
        <w:t>{</w:t>
      </w:r>
      <w:proofErr w:type="spellStart"/>
      <w:r w:rsidRPr="00DD16A3">
        <w:t>subsection</w:t>
      </w:r>
      <w:proofErr w:type="spellEnd"/>
      <w:r w:rsidRPr="00DD16A3">
        <w:t xml:space="preserve">: </w:t>
      </w:r>
      <w:proofErr w:type="spellStart"/>
      <w:r w:rsidRPr="00DD16A3">
        <w:t>DeepLearning</w:t>
      </w:r>
      <w:proofErr w:type="spellEnd"/>
      <w:r w:rsidRPr="00DD16A3">
        <w:t>}}). Der Aufwand diese Modelle anzuwenden, würde den Rahmen dieser Arbeit allerdings sprengen. Außerdem bieten die klassischen Methoden oft Ergebnisse, die an die Leistung von neuronalen Netzwerken anknüpfen können \</w:t>
      </w:r>
      <w:proofErr w:type="spellStart"/>
      <w:r w:rsidRPr="00DD16A3">
        <w:t>cite</w:t>
      </w:r>
      <w:proofErr w:type="spellEnd"/>
      <w:r w:rsidRPr="00DD16A3">
        <w:t>[vgl.][1]{joulinBagTricksEfficient2016}. Darüber hinaus gibt es berechtigte Kritik am Trend, alle Probleme der natürlichen Sprachverarbeitung mit neuronalen Netzwerken lösen zu wollen \</w:t>
      </w:r>
      <w:proofErr w:type="spellStart"/>
      <w:r w:rsidRPr="00DD16A3">
        <w:t>cite</w:t>
      </w:r>
      <w:proofErr w:type="spellEnd"/>
      <w:r w:rsidRPr="00DD16A3">
        <w:t xml:space="preserve">[vgl.][5]{joulinBagTricksEfficient2016}. </w:t>
      </w:r>
      <w:proofErr w:type="gramStart"/>
      <w:r w:rsidRPr="00DD16A3">
        <w:t>Auf eine genaue Erklärungen</w:t>
      </w:r>
      <w:proofErr w:type="gramEnd"/>
      <w:r w:rsidRPr="00DD16A3">
        <w:t xml:space="preserve"> der Funktionsweise der genannten Algorithmen wird verzichtet, da sie in dieser Arbeit nicht verwendet werden. Gute Zusammenfassungen bieten aber (\</w:t>
      </w:r>
      <w:proofErr w:type="spellStart"/>
      <w:r w:rsidRPr="00DD16A3">
        <w:t>cite</w:t>
      </w:r>
      <w:proofErr w:type="spellEnd"/>
      <w:r w:rsidRPr="00DD16A3">
        <w:t>{sebastianiMachineLearningAutomated2002a}, \</w:t>
      </w:r>
      <w:proofErr w:type="spellStart"/>
      <w:r w:rsidRPr="00DD16A3">
        <w:t>cite</w:t>
      </w:r>
      <w:proofErr w:type="spellEnd"/>
      <w:r w:rsidRPr="00DD16A3">
        <w:t>{ikonomakisTextClassificationUsing2005a} oder \</w:t>
      </w:r>
      <w:proofErr w:type="spellStart"/>
      <w:r w:rsidRPr="00DD16A3">
        <w:t>cite</w:t>
      </w:r>
      <w:proofErr w:type="spellEnd"/>
      <w:r w:rsidRPr="00DD16A3">
        <w:t>{thangarajTextClassificationTechniques2018}). Eine kompakte und übersichtliche Auflistung findet sich bei \</w:t>
      </w:r>
      <w:proofErr w:type="spellStart"/>
      <w:r w:rsidRPr="00DD16A3">
        <w:t>citet</w:t>
      </w:r>
      <w:proofErr w:type="spellEnd"/>
      <w:r w:rsidRPr="00DD16A3">
        <w:t>[17f]{kirkThoughtfulMachineLearning2017}.</w:t>
      </w:r>
    </w:p>
    <w:p w14:paraId="714531C4" w14:textId="77777777" w:rsidR="000F0774" w:rsidRPr="00DD16A3" w:rsidRDefault="000F0774" w:rsidP="000F0774"/>
    <w:p w14:paraId="0C9078DE" w14:textId="51DFE1F7" w:rsidR="00B50A9D" w:rsidRPr="00DD16A3" w:rsidRDefault="00B50A9D" w:rsidP="00B50A9D">
      <w:pPr>
        <w:pStyle w:val="berschrift3"/>
      </w:pPr>
      <w:bookmarkStart w:id="27" w:name="_Toc117086245"/>
      <w:r w:rsidRPr="00DD16A3">
        <w:t>Logistische Regression</w:t>
      </w:r>
      <w:bookmarkEnd w:id="27"/>
    </w:p>
    <w:p w14:paraId="49F3461C" w14:textId="77777777" w:rsidR="000F0774" w:rsidRPr="00DD16A3" w:rsidRDefault="000F0774" w:rsidP="000F0774">
      <w:r w:rsidRPr="00DD16A3">
        <w:t>Die Logistische Regression ist die Übertragung der linearen Regression auf ein Klassifikationsproblem. Wie der Naive Bayes vergibt sie auf Basis von Textdaten, die in irgendeiner Form umgewandelt werden, eine Klasse. Ähnlich ist auch, dass die Logistischen Regression binäre Klassenentscheidungen treffen oder auch mit mehr als zwei Klassen umgehen kann. Es bietet sich wieder an, mehrere Klassifikatoren für jede Klasse zu bauen. Der Grund ist derselbe. Die Berechnung und Veranschaulichung bei Zwei-Klassen-Problemen ist einfacher \</w:t>
      </w:r>
      <w:proofErr w:type="spellStart"/>
      <w:r w:rsidRPr="00DD16A3">
        <w:t>cite</w:t>
      </w:r>
      <w:proofErr w:type="spellEnd"/>
      <w:r w:rsidRPr="00DD16A3">
        <w:t>[vgl.][75]{jurafskySpeechLanguageProcessing2020}.\\</w:t>
      </w:r>
    </w:p>
    <w:p w14:paraId="14D582EE" w14:textId="77777777" w:rsidR="000F0774" w:rsidRPr="00DD16A3" w:rsidRDefault="000F0774" w:rsidP="000F0774">
      <w:r w:rsidRPr="00DD16A3">
        <w:t xml:space="preserve">Um die Logistische Regression zu verstehen, bietet sich ein kleiner Exkurs zur linearen Regression an. Bei Regressionsanalysen wird generell versucht, eine abhängige Variable </w:t>
      </w:r>
      <w:proofErr w:type="gramStart"/>
      <w:r w:rsidRPr="00DD16A3">
        <w:t>durch mehrere unabhängige Variablen</w:t>
      </w:r>
      <w:proofErr w:type="gramEnd"/>
      <w:r w:rsidRPr="00DD16A3">
        <w:t xml:space="preserve"> zu beschreiben. In der einfachsten Form kann ein linearer Zusammenhang mit einer Geraden visualisiert werden. Diese Gerade versucht auf Basis der Daten möglichst viele Datenpunkte in einer Punktewolke zu treffen. Je kleiner der Abstand der Datenpunkte zur Geraden, desto besser beschreibt die Regressionsgerade den Zusammenhang. Um eine Regressionsgerade </w:t>
      </w:r>
      <w:r w:rsidRPr="00DD16A3">
        <w:lastRenderedPageBreak/>
        <w:t xml:space="preserve">durch die Datenpunkte zu zeichnen, muss die abhängige Variable metrisch skaliert sein. Das bedeutet, dass sie einen kontinuierlichen Wert annehmen muss. Zum Beispiel kann der Zusammenhang von erreichten Punkten in einer Klausur in Abhängigkeit von der Lernzeit (in Stunden) dargestellt werden. Wenn statt einem stetigen Wert für die Lernzeit lediglich bekannt ist, ob gelernt wurde oder nicht, ist die Darstellung der Abhängigkeit nicht mehr durch eine lineare Regression beschreibbar. An dieser Stelle ermöglicht die Logistische Regression die Darstellung dieser kategorialen Variablen. Das Ergebnis einer Logistischen Regression liegt zwischen $0$ und $1$. Binär ausgedrückt </w:t>
      </w:r>
      <w:proofErr w:type="gramStart"/>
      <w:r w:rsidRPr="00DD16A3">
        <w:t>also</w:t>
      </w:r>
      <w:proofErr w:type="gramEnd"/>
      <w:r w:rsidRPr="00DD16A3">
        <w:t xml:space="preserve"> ob ein Schüler gelernt hat oder nicht oder, auf das Problem der Textklassifikation übertragen, ob ein Dokument zu einer Klasse gehört oder nicht. Die Linien, zu denen die Abstände der Datenpunkte minimiert werden sollen, sind in Abbildung \</w:t>
      </w:r>
      <w:proofErr w:type="spellStart"/>
      <w:r w:rsidRPr="00DD16A3">
        <w:t>textbf</w:t>
      </w:r>
      <w:proofErr w:type="spellEnd"/>
      <w:r w:rsidRPr="00DD16A3">
        <w:t>{\</w:t>
      </w:r>
      <w:proofErr w:type="spellStart"/>
      <w:r w:rsidRPr="00DD16A3">
        <w:t>ref</w:t>
      </w:r>
      <w:proofErr w:type="spellEnd"/>
      <w:r w:rsidRPr="00DD16A3">
        <w:t>{</w:t>
      </w:r>
      <w:proofErr w:type="spellStart"/>
      <w:r w:rsidRPr="00DD16A3">
        <w:t>fig</w:t>
      </w:r>
      <w:proofErr w:type="spellEnd"/>
      <w:r w:rsidRPr="00DD16A3">
        <w:t>: Vergleich Regressionen}} gegenübergestellt\</w:t>
      </w:r>
      <w:proofErr w:type="spellStart"/>
      <w:r w:rsidRPr="00DD16A3">
        <w:t>footnote</w:t>
      </w:r>
      <w:proofErr w:type="spellEnd"/>
      <w:r w:rsidRPr="00DD16A3">
        <w:t>{Abbildung \</w:t>
      </w:r>
      <w:proofErr w:type="spellStart"/>
      <w:r w:rsidRPr="00DD16A3">
        <w:t>textbf</w:t>
      </w:r>
      <w:proofErr w:type="spellEnd"/>
      <w:r w:rsidRPr="00DD16A3">
        <w:t>{\</w:t>
      </w:r>
      <w:proofErr w:type="spellStart"/>
      <w:r w:rsidRPr="00DD16A3">
        <w:t>ref</w:t>
      </w:r>
      <w:proofErr w:type="spellEnd"/>
      <w:r w:rsidRPr="00DD16A3">
        <w:t>{</w:t>
      </w:r>
      <w:proofErr w:type="spellStart"/>
      <w:r w:rsidRPr="00DD16A3">
        <w:t>subfigure</w:t>
      </w:r>
      <w:proofErr w:type="spellEnd"/>
      <w:r w:rsidRPr="00DD16A3">
        <w:t xml:space="preserve">: Beispielhafte </w:t>
      </w:r>
      <w:proofErr w:type="spellStart"/>
      <w:r w:rsidRPr="00DD16A3">
        <w:t>LinReg</w:t>
      </w:r>
      <w:proofErr w:type="spellEnd"/>
      <w:r w:rsidRPr="00DD16A3">
        <w:t>}} wurde mit randomisierten Daten erstellt. Abbildung \</w:t>
      </w:r>
      <w:proofErr w:type="spellStart"/>
      <w:r w:rsidRPr="00DD16A3">
        <w:t>textbf</w:t>
      </w:r>
      <w:proofErr w:type="spellEnd"/>
      <w:r w:rsidRPr="00DD16A3">
        <w:t>{\</w:t>
      </w:r>
      <w:proofErr w:type="spellStart"/>
      <w:r w:rsidRPr="00DD16A3">
        <w:t>ref</w:t>
      </w:r>
      <w:proofErr w:type="spellEnd"/>
      <w:r w:rsidRPr="00DD16A3">
        <w:t>{</w:t>
      </w:r>
      <w:proofErr w:type="spellStart"/>
      <w:r w:rsidRPr="00DD16A3">
        <w:t>subfigure</w:t>
      </w:r>
      <w:proofErr w:type="spellEnd"/>
      <w:r w:rsidRPr="00DD16A3">
        <w:t>: Beispielhafte Sigmoid}} basiert auf Code aus \href{geeksforgeeks.org/implement-sigmoid-function-using-numpy/}{\underline{geeksforgeeks.org/sigmoid-function/}}}.</w:t>
      </w:r>
    </w:p>
    <w:p w14:paraId="5E0CA75F" w14:textId="77777777" w:rsidR="000F0774" w:rsidRPr="00DD16A3" w:rsidRDefault="000F0774" w:rsidP="000F0774"/>
    <w:p w14:paraId="267DC938" w14:textId="77777777" w:rsidR="000F0774" w:rsidRPr="00DD16A3" w:rsidRDefault="000F0774" w:rsidP="000F0774">
      <w:r w:rsidRPr="00DD16A3">
        <w:t>\</w:t>
      </w:r>
      <w:proofErr w:type="spellStart"/>
      <w:r w:rsidRPr="00DD16A3">
        <w:t>begin</w:t>
      </w:r>
      <w:proofErr w:type="spellEnd"/>
      <w:r w:rsidRPr="00DD16A3">
        <w:t>{</w:t>
      </w:r>
      <w:proofErr w:type="spellStart"/>
      <w:r w:rsidRPr="00DD16A3">
        <w:t>figure</w:t>
      </w:r>
      <w:proofErr w:type="spellEnd"/>
      <w:r w:rsidRPr="00DD16A3">
        <w:t>}[h]</w:t>
      </w:r>
    </w:p>
    <w:p w14:paraId="429D3DCA" w14:textId="77777777" w:rsidR="000F0774" w:rsidRPr="00DD16A3" w:rsidRDefault="000F0774" w:rsidP="000F0774">
      <w:r w:rsidRPr="00DD16A3">
        <w:tab/>
        <w:t>\</w:t>
      </w:r>
      <w:proofErr w:type="spellStart"/>
      <w:r w:rsidRPr="00DD16A3">
        <w:t>begin</w:t>
      </w:r>
      <w:proofErr w:type="spellEnd"/>
      <w:r w:rsidRPr="00DD16A3">
        <w:t>{</w:t>
      </w:r>
      <w:proofErr w:type="spellStart"/>
      <w:r w:rsidRPr="00DD16A3">
        <w:t>subfigure</w:t>
      </w:r>
      <w:proofErr w:type="spellEnd"/>
      <w:r w:rsidRPr="00DD16A3">
        <w:t>}[b]{0.49\</w:t>
      </w:r>
      <w:proofErr w:type="spellStart"/>
      <w:r w:rsidRPr="00DD16A3">
        <w:t>textwidth</w:t>
      </w:r>
      <w:proofErr w:type="spellEnd"/>
      <w:r w:rsidRPr="00DD16A3">
        <w:t>}</w:t>
      </w:r>
    </w:p>
    <w:p w14:paraId="25583D0F" w14:textId="77777777" w:rsidR="000F0774" w:rsidRPr="00DD16A3" w:rsidRDefault="000F0774" w:rsidP="000F0774">
      <w:r w:rsidRPr="00DD16A3">
        <w:tab/>
      </w:r>
      <w:r w:rsidRPr="00DD16A3">
        <w:tab/>
        <w:t>\</w:t>
      </w:r>
      <w:proofErr w:type="spellStart"/>
      <w:r w:rsidRPr="00DD16A3">
        <w:t>includegraphics</w:t>
      </w:r>
      <w:proofErr w:type="spellEnd"/>
      <w:r w:rsidRPr="00DD16A3">
        <w:t>[</w:t>
      </w:r>
      <w:proofErr w:type="spellStart"/>
      <w:r w:rsidRPr="00DD16A3">
        <w:t>width</w:t>
      </w:r>
      <w:proofErr w:type="spellEnd"/>
      <w:r w:rsidRPr="00DD16A3">
        <w:t>=1\</w:t>
      </w:r>
      <w:proofErr w:type="spellStart"/>
      <w:r w:rsidRPr="00DD16A3">
        <w:t>textwidth</w:t>
      </w:r>
      <w:proofErr w:type="spellEnd"/>
      <w:r w:rsidRPr="00DD16A3">
        <w:t>]{./Lin_Gerade.png}</w:t>
      </w:r>
    </w:p>
    <w:p w14:paraId="452B37A6" w14:textId="77777777" w:rsidR="000F0774" w:rsidRPr="00DD16A3" w:rsidRDefault="000F0774" w:rsidP="000F0774">
      <w:r w:rsidRPr="00DD16A3">
        <w:tab/>
      </w:r>
      <w:r w:rsidRPr="00DD16A3">
        <w:tab/>
        <w:t>\</w:t>
      </w:r>
      <w:proofErr w:type="spellStart"/>
      <w:r w:rsidRPr="00DD16A3">
        <w:t>subcaption</w:t>
      </w:r>
      <w:proofErr w:type="spellEnd"/>
      <w:r w:rsidRPr="00DD16A3">
        <w:t>{Lineare Regression}</w:t>
      </w:r>
    </w:p>
    <w:p w14:paraId="2602B4EC" w14:textId="77777777" w:rsidR="000F0774" w:rsidRPr="00DD16A3" w:rsidRDefault="000F0774" w:rsidP="000F0774">
      <w:r w:rsidRPr="00DD16A3">
        <w:tab/>
      </w:r>
      <w:r w:rsidRPr="00DD16A3">
        <w:tab/>
        <w:t>\</w:t>
      </w:r>
      <w:proofErr w:type="spellStart"/>
      <w:r w:rsidRPr="00DD16A3">
        <w:t>label</w:t>
      </w:r>
      <w:proofErr w:type="spellEnd"/>
      <w:r w:rsidRPr="00DD16A3">
        <w:t>{</w:t>
      </w:r>
      <w:proofErr w:type="spellStart"/>
      <w:r w:rsidRPr="00DD16A3">
        <w:t>subfigure</w:t>
      </w:r>
      <w:proofErr w:type="spellEnd"/>
      <w:r w:rsidRPr="00DD16A3">
        <w:t xml:space="preserve">: Beispielhafte </w:t>
      </w:r>
      <w:proofErr w:type="spellStart"/>
      <w:r w:rsidRPr="00DD16A3">
        <w:t>LinReg</w:t>
      </w:r>
      <w:proofErr w:type="spellEnd"/>
      <w:r w:rsidRPr="00DD16A3">
        <w:t>}</w:t>
      </w:r>
    </w:p>
    <w:p w14:paraId="50E37E80" w14:textId="77777777" w:rsidR="000F0774" w:rsidRPr="00DD16A3" w:rsidRDefault="000F0774" w:rsidP="000F0774">
      <w:r w:rsidRPr="00DD16A3">
        <w:tab/>
        <w:t>\end{</w:t>
      </w:r>
      <w:proofErr w:type="spellStart"/>
      <w:r w:rsidRPr="00DD16A3">
        <w:t>subfigure</w:t>
      </w:r>
      <w:proofErr w:type="spellEnd"/>
      <w:r w:rsidRPr="00DD16A3">
        <w:t>}</w:t>
      </w:r>
    </w:p>
    <w:p w14:paraId="4278DA41" w14:textId="77777777" w:rsidR="000F0774" w:rsidRPr="00DD16A3" w:rsidRDefault="000F0774" w:rsidP="000F0774">
      <w:r w:rsidRPr="00DD16A3">
        <w:tab/>
        <w:t>\</w:t>
      </w:r>
      <w:proofErr w:type="spellStart"/>
      <w:r w:rsidRPr="00DD16A3">
        <w:t>hfill</w:t>
      </w:r>
      <w:proofErr w:type="spellEnd"/>
    </w:p>
    <w:p w14:paraId="3159BCB7" w14:textId="77777777" w:rsidR="000F0774" w:rsidRPr="00DD16A3" w:rsidRDefault="000F0774" w:rsidP="000F0774">
      <w:r w:rsidRPr="00DD16A3">
        <w:tab/>
        <w:t>\</w:t>
      </w:r>
      <w:proofErr w:type="spellStart"/>
      <w:r w:rsidRPr="00DD16A3">
        <w:t>begin</w:t>
      </w:r>
      <w:proofErr w:type="spellEnd"/>
      <w:r w:rsidRPr="00DD16A3">
        <w:t>{</w:t>
      </w:r>
      <w:proofErr w:type="spellStart"/>
      <w:r w:rsidRPr="00DD16A3">
        <w:t>subfigure</w:t>
      </w:r>
      <w:proofErr w:type="spellEnd"/>
      <w:r w:rsidRPr="00DD16A3">
        <w:t>}[b]{0.49\</w:t>
      </w:r>
      <w:proofErr w:type="spellStart"/>
      <w:r w:rsidRPr="00DD16A3">
        <w:t>textwidth</w:t>
      </w:r>
      <w:proofErr w:type="spellEnd"/>
      <w:r w:rsidRPr="00DD16A3">
        <w:t>}</w:t>
      </w:r>
    </w:p>
    <w:p w14:paraId="5AA98ECC" w14:textId="77777777" w:rsidR="000F0774" w:rsidRPr="00DD16A3" w:rsidRDefault="000F0774" w:rsidP="000F0774">
      <w:r w:rsidRPr="00DD16A3">
        <w:tab/>
      </w:r>
      <w:r w:rsidRPr="00DD16A3">
        <w:tab/>
        <w:t>\</w:t>
      </w:r>
      <w:proofErr w:type="spellStart"/>
      <w:r w:rsidRPr="00DD16A3">
        <w:t>includegraphics</w:t>
      </w:r>
      <w:proofErr w:type="spellEnd"/>
      <w:r w:rsidRPr="00DD16A3">
        <w:t>[</w:t>
      </w:r>
      <w:proofErr w:type="spellStart"/>
      <w:r w:rsidRPr="00DD16A3">
        <w:t>width</w:t>
      </w:r>
      <w:proofErr w:type="spellEnd"/>
      <w:r w:rsidRPr="00DD16A3">
        <w:t>=1\</w:t>
      </w:r>
      <w:proofErr w:type="spellStart"/>
      <w:r w:rsidRPr="00DD16A3">
        <w:t>textwidth</w:t>
      </w:r>
      <w:proofErr w:type="spellEnd"/>
      <w:r w:rsidRPr="00DD16A3">
        <w:t>]{./Sig_Kurve.png}</w:t>
      </w:r>
    </w:p>
    <w:p w14:paraId="35D80B8A" w14:textId="77777777" w:rsidR="000F0774" w:rsidRPr="00DD16A3" w:rsidRDefault="000F0774" w:rsidP="000F0774">
      <w:r w:rsidRPr="00DD16A3">
        <w:tab/>
      </w:r>
      <w:r w:rsidRPr="00DD16A3">
        <w:tab/>
        <w:t>\</w:t>
      </w:r>
      <w:proofErr w:type="spellStart"/>
      <w:r w:rsidRPr="00DD16A3">
        <w:t>subcaption</w:t>
      </w:r>
      <w:proofErr w:type="spellEnd"/>
      <w:r w:rsidRPr="00DD16A3">
        <w:t>{Logistische Regression}</w:t>
      </w:r>
    </w:p>
    <w:p w14:paraId="3C3F8865" w14:textId="77777777" w:rsidR="000F0774" w:rsidRPr="00DD16A3" w:rsidRDefault="000F0774" w:rsidP="000F0774">
      <w:r w:rsidRPr="00DD16A3">
        <w:tab/>
      </w:r>
      <w:r w:rsidRPr="00DD16A3">
        <w:tab/>
        <w:t>\</w:t>
      </w:r>
      <w:proofErr w:type="spellStart"/>
      <w:r w:rsidRPr="00DD16A3">
        <w:t>label</w:t>
      </w:r>
      <w:proofErr w:type="spellEnd"/>
      <w:r w:rsidRPr="00DD16A3">
        <w:t>{</w:t>
      </w:r>
      <w:proofErr w:type="spellStart"/>
      <w:r w:rsidRPr="00DD16A3">
        <w:t>subfigure</w:t>
      </w:r>
      <w:proofErr w:type="spellEnd"/>
      <w:r w:rsidRPr="00DD16A3">
        <w:t>: Beispielhafte Sigmoid}</w:t>
      </w:r>
    </w:p>
    <w:p w14:paraId="6C606DAB" w14:textId="77777777" w:rsidR="000F0774" w:rsidRPr="00DD16A3" w:rsidRDefault="000F0774" w:rsidP="000F0774">
      <w:r w:rsidRPr="00DD16A3">
        <w:tab/>
        <w:t>\end{</w:t>
      </w:r>
      <w:proofErr w:type="spellStart"/>
      <w:r w:rsidRPr="00DD16A3">
        <w:t>subfigure</w:t>
      </w:r>
      <w:proofErr w:type="spellEnd"/>
      <w:r w:rsidRPr="00DD16A3">
        <w:t>}</w:t>
      </w:r>
    </w:p>
    <w:p w14:paraId="4A5C374D" w14:textId="77777777" w:rsidR="000F0774" w:rsidRPr="00DD16A3" w:rsidRDefault="000F0774" w:rsidP="000F0774">
      <w:r w:rsidRPr="00DD16A3">
        <w:tab/>
        <w:t>\</w:t>
      </w:r>
      <w:proofErr w:type="spellStart"/>
      <w:r w:rsidRPr="00DD16A3">
        <w:t>caption</w:t>
      </w:r>
      <w:proofErr w:type="spellEnd"/>
      <w:r w:rsidRPr="00DD16A3">
        <w:t xml:space="preserve">[Vergleich von linearer und logistischer Regression]{Vergleich </w:t>
      </w:r>
      <w:proofErr w:type="gramStart"/>
      <w:r w:rsidRPr="00DD16A3">
        <w:t>von  Gerade</w:t>
      </w:r>
      <w:proofErr w:type="gramEnd"/>
      <w:r w:rsidRPr="00DD16A3">
        <w:t xml:space="preserve"> bzw. Kurve, die bei den Regressionen optimiert werden sollen. }</w:t>
      </w:r>
    </w:p>
    <w:p w14:paraId="4EC25A51" w14:textId="77777777" w:rsidR="000F0774" w:rsidRPr="00DD16A3" w:rsidRDefault="000F0774" w:rsidP="000F0774">
      <w:r w:rsidRPr="00DD16A3">
        <w:tab/>
        <w:t>\</w:t>
      </w:r>
      <w:proofErr w:type="spellStart"/>
      <w:r w:rsidRPr="00DD16A3">
        <w:t>label</w:t>
      </w:r>
      <w:proofErr w:type="spellEnd"/>
      <w:r w:rsidRPr="00DD16A3">
        <w:t>{</w:t>
      </w:r>
      <w:proofErr w:type="spellStart"/>
      <w:r w:rsidRPr="00DD16A3">
        <w:t>fig</w:t>
      </w:r>
      <w:proofErr w:type="spellEnd"/>
      <w:r w:rsidRPr="00DD16A3">
        <w:t>: Vergleich Regressionen}</w:t>
      </w:r>
    </w:p>
    <w:p w14:paraId="110FAAFF" w14:textId="77777777" w:rsidR="000F0774" w:rsidRPr="00DD16A3" w:rsidRDefault="000F0774" w:rsidP="000F0774">
      <w:r w:rsidRPr="00DD16A3">
        <w:t>\end{</w:t>
      </w:r>
      <w:proofErr w:type="spellStart"/>
      <w:r w:rsidRPr="00DD16A3">
        <w:t>figure</w:t>
      </w:r>
      <w:proofErr w:type="spellEnd"/>
      <w:r w:rsidRPr="00DD16A3">
        <w:t>}</w:t>
      </w:r>
    </w:p>
    <w:p w14:paraId="211FBCC0" w14:textId="77777777" w:rsidR="000F0774" w:rsidRPr="00DD16A3" w:rsidRDefault="000F0774" w:rsidP="000F0774"/>
    <w:p w14:paraId="5998C97F" w14:textId="77777777" w:rsidR="000F0774" w:rsidRPr="00DD16A3" w:rsidRDefault="000F0774" w:rsidP="000F0774">
      <w:r w:rsidRPr="00DD16A3">
        <w:t>Die Logistische Regression ist, ebenso wie der Naive Bayes, ein probabilistischer Klassifikator \</w:t>
      </w:r>
      <w:proofErr w:type="spellStart"/>
      <w:r w:rsidRPr="00DD16A3">
        <w:t>cite</w:t>
      </w:r>
      <w:proofErr w:type="spellEnd"/>
      <w:r w:rsidRPr="00DD16A3">
        <w:t>[vgl.][76]{jurafskySpeechLanguageProcessing2020}. Sie vergibt also nur Wahrscheinlichkeiten für Klassen. Die Werte in Abbildung \</w:t>
      </w:r>
      <w:proofErr w:type="spellStart"/>
      <w:r w:rsidRPr="00DD16A3">
        <w:t>textbf</w:t>
      </w:r>
      <w:proofErr w:type="spellEnd"/>
      <w:r w:rsidRPr="00DD16A3">
        <w:t>{\</w:t>
      </w:r>
      <w:proofErr w:type="spellStart"/>
      <w:r w:rsidRPr="00DD16A3">
        <w:t>ref</w:t>
      </w:r>
      <w:proofErr w:type="spellEnd"/>
      <w:r w:rsidRPr="00DD16A3">
        <w:t>{</w:t>
      </w:r>
      <w:proofErr w:type="spellStart"/>
      <w:r w:rsidRPr="00DD16A3">
        <w:t>subfigure</w:t>
      </w:r>
      <w:proofErr w:type="spellEnd"/>
      <w:r w:rsidRPr="00DD16A3">
        <w:t>: Beispielhafte Sigmoid}} nähern sich also nur der $0$ im Minimum und der $1$ im Maximum an. Anders als der generative Naive Bayes ist die Logistische Regression ein diskriminierender Klassifikator. Es werden also nur die Features gesucht, die zwischen den möglichen Klassen am besten unterscheiden können \</w:t>
      </w:r>
      <w:proofErr w:type="spellStart"/>
      <w:r w:rsidRPr="00DD16A3">
        <w:t>cite</w:t>
      </w:r>
      <w:proofErr w:type="spellEnd"/>
      <w:r w:rsidRPr="00DD16A3">
        <w:t>[vgl.][57]{jurafskySpeechLanguageProcessing2020}.</w:t>
      </w:r>
    </w:p>
    <w:p w14:paraId="5576EC5F" w14:textId="77777777" w:rsidR="000F0774" w:rsidRPr="00DD16A3" w:rsidRDefault="000F0774" w:rsidP="000F0774">
      <w:r w:rsidRPr="00DD16A3">
        <w:t>\</w:t>
      </w:r>
      <w:proofErr w:type="spellStart"/>
      <w:r w:rsidRPr="00DD16A3">
        <w:t>newpage</w:t>
      </w:r>
      <w:proofErr w:type="spellEnd"/>
    </w:p>
    <w:p w14:paraId="4E56CD2E" w14:textId="77777777" w:rsidR="000F0774" w:rsidRPr="00DD16A3" w:rsidRDefault="000F0774" w:rsidP="000F0774">
      <w:r w:rsidRPr="00DD16A3">
        <w:t>Dabei ist das grundlegende Ziel dasselbe. Die Berechnung der Klasse, in Abhängigkeit von einem Dokument $P(c\</w:t>
      </w:r>
      <w:proofErr w:type="spellStart"/>
      <w:r w:rsidRPr="00DD16A3">
        <w:t>mid</w:t>
      </w:r>
      <w:proofErr w:type="spellEnd"/>
      <w:r w:rsidRPr="00DD16A3">
        <w:t xml:space="preserve"> d)$, wobei das Dokument $d$ wieder als $n$ Features dargestellt werden kann $x_{1}\</w:t>
      </w:r>
      <w:proofErr w:type="spellStart"/>
      <w:r w:rsidRPr="00DD16A3">
        <w:t>cdots</w:t>
      </w:r>
      <w:proofErr w:type="spellEnd"/>
      <w:r w:rsidRPr="00DD16A3">
        <w:t xml:space="preserve"> x_{n}$. Im Gegensatz zum Naiven Bayes versucht die logistische Regression die Klasse eines Dokumentes direkt ohne die Berechnung aus Formel \</w:t>
      </w:r>
      <w:proofErr w:type="spellStart"/>
      <w:r w:rsidRPr="00DD16A3">
        <w:t>textbf</w:t>
      </w:r>
      <w:proofErr w:type="spellEnd"/>
      <w:r w:rsidRPr="00DD16A3">
        <w:t>{\</w:t>
      </w:r>
      <w:proofErr w:type="spellStart"/>
      <w:r w:rsidRPr="00DD16A3">
        <w:t>ref</w:t>
      </w:r>
      <w:proofErr w:type="spellEnd"/>
      <w:r w:rsidRPr="00DD16A3">
        <w:t>{Formel: Bayes ohne Nenner}} zu bestimmen \</w:t>
      </w:r>
      <w:proofErr w:type="spellStart"/>
      <w:r w:rsidRPr="00DD16A3">
        <w:t>cite</w:t>
      </w:r>
      <w:proofErr w:type="spellEnd"/>
      <w:r w:rsidRPr="00DD16A3">
        <w:t>[vgl.][76]{jurafskySpeechLanguageProcessing2020}. Für die Bestimmung einer Klasse wird jedes Feature aus den Trainingsdaten $x_{i}$ mit einem Gewicht $w_{i}$ multipliziert. Anschließend wird ein sogenannter \</w:t>
      </w:r>
      <w:proofErr w:type="spellStart"/>
      <w:r w:rsidRPr="00DD16A3">
        <w:t>textit</w:t>
      </w:r>
      <w:proofErr w:type="spellEnd"/>
      <w:r w:rsidRPr="00DD16A3">
        <w:t>{</w:t>
      </w:r>
      <w:proofErr w:type="spellStart"/>
      <w:r w:rsidRPr="00DD16A3">
        <w:t>Biasterm</w:t>
      </w:r>
      <w:proofErr w:type="spellEnd"/>
      <w:r w:rsidRPr="00DD16A3">
        <w:t>} dazu addiert. Das Ergebnis ist die Summe der gewichteten Features $z$ \</w:t>
      </w:r>
      <w:proofErr w:type="spellStart"/>
      <w:r w:rsidRPr="00DD16A3">
        <w:t>cite</w:t>
      </w:r>
      <w:proofErr w:type="spellEnd"/>
      <w:r w:rsidRPr="00DD16A3">
        <w:t>[vgl.][77]{jurafskySpeechLanguageProcessing2020}:</w:t>
      </w:r>
    </w:p>
    <w:p w14:paraId="730A414A" w14:textId="77777777" w:rsidR="000F0774" w:rsidRPr="00DD16A3" w:rsidRDefault="000F0774" w:rsidP="000F0774">
      <w:r w:rsidRPr="00DD16A3">
        <w:t>\</w:t>
      </w:r>
      <w:proofErr w:type="spellStart"/>
      <w:r w:rsidRPr="00DD16A3">
        <w:t>begin</w:t>
      </w:r>
      <w:proofErr w:type="spellEnd"/>
      <w:r w:rsidRPr="00DD16A3">
        <w:t>{</w:t>
      </w:r>
      <w:proofErr w:type="spellStart"/>
      <w:r w:rsidRPr="00DD16A3">
        <w:t>align</w:t>
      </w:r>
      <w:proofErr w:type="spellEnd"/>
      <w:r w:rsidRPr="00DD16A3">
        <w:t>}\</w:t>
      </w:r>
      <w:proofErr w:type="spellStart"/>
      <w:r w:rsidRPr="00DD16A3">
        <w:t>label</w:t>
      </w:r>
      <w:proofErr w:type="spellEnd"/>
      <w:r w:rsidRPr="00DD16A3">
        <w:t xml:space="preserve">{Formel: </w:t>
      </w:r>
      <w:proofErr w:type="spellStart"/>
      <w:r w:rsidRPr="00DD16A3">
        <w:t>LogReg</w:t>
      </w:r>
      <w:proofErr w:type="spellEnd"/>
      <w:r w:rsidRPr="00DD16A3">
        <w:t xml:space="preserve"> Formel}</w:t>
      </w:r>
    </w:p>
    <w:p w14:paraId="6B779D14" w14:textId="77777777" w:rsidR="000F0774" w:rsidRPr="00DD16A3" w:rsidRDefault="000F0774" w:rsidP="000F0774">
      <w:r w:rsidRPr="00DD16A3">
        <w:t xml:space="preserve">    z = (\</w:t>
      </w:r>
      <w:proofErr w:type="spellStart"/>
      <w:r w:rsidRPr="00DD16A3">
        <w:t>sum</w:t>
      </w:r>
      <w:proofErr w:type="spellEnd"/>
      <w:r w:rsidRPr="00DD16A3">
        <w:t>_{i=1}^{n}w_{i}x_{i}) + b</w:t>
      </w:r>
    </w:p>
    <w:p w14:paraId="66D2095D" w14:textId="77777777" w:rsidR="000F0774" w:rsidRPr="00DD16A3" w:rsidRDefault="000F0774" w:rsidP="000F0774">
      <w:r w:rsidRPr="00DD16A3">
        <w:t>\end{</w:t>
      </w:r>
      <w:proofErr w:type="spellStart"/>
      <w:r w:rsidRPr="00DD16A3">
        <w:t>align</w:t>
      </w:r>
      <w:proofErr w:type="spellEnd"/>
      <w:r w:rsidRPr="00DD16A3">
        <w:t xml:space="preserve">} </w:t>
      </w:r>
    </w:p>
    <w:p w14:paraId="22BE33CA" w14:textId="77777777" w:rsidR="000F0774" w:rsidRPr="00DD16A3" w:rsidRDefault="000F0774" w:rsidP="000F0774">
      <w:r w:rsidRPr="00DD16A3">
        <w:t>Zur besseren Übersicht wird die Summe der Multiplikationen in Formel \</w:t>
      </w:r>
      <w:proofErr w:type="spellStart"/>
      <w:r w:rsidRPr="00DD16A3">
        <w:t>textbf</w:t>
      </w:r>
      <w:proofErr w:type="spellEnd"/>
      <w:r w:rsidRPr="00DD16A3">
        <w:t>{\</w:t>
      </w:r>
      <w:proofErr w:type="spellStart"/>
      <w:r w:rsidRPr="00DD16A3">
        <w:t>ref</w:t>
      </w:r>
      <w:proofErr w:type="spellEnd"/>
      <w:r w:rsidRPr="00DD16A3">
        <w:t xml:space="preserve">{Formel: </w:t>
      </w:r>
      <w:proofErr w:type="spellStart"/>
      <w:r w:rsidRPr="00DD16A3">
        <w:t>LogReg</w:t>
      </w:r>
      <w:proofErr w:type="spellEnd"/>
      <w:r w:rsidRPr="00DD16A3">
        <w:t xml:space="preserve"> Formel}} vereinfacht wie folgt dargestellt:</w:t>
      </w:r>
    </w:p>
    <w:p w14:paraId="75D5A1A6" w14:textId="77777777" w:rsidR="000F0774" w:rsidRPr="00DD16A3" w:rsidRDefault="000F0774" w:rsidP="000F0774">
      <w:r w:rsidRPr="00DD16A3">
        <w:t>\</w:t>
      </w:r>
      <w:proofErr w:type="spellStart"/>
      <w:r w:rsidRPr="00DD16A3">
        <w:t>begin</w:t>
      </w:r>
      <w:proofErr w:type="spellEnd"/>
      <w:r w:rsidRPr="00DD16A3">
        <w:t>{</w:t>
      </w:r>
      <w:proofErr w:type="spellStart"/>
      <w:r w:rsidRPr="00DD16A3">
        <w:t>align</w:t>
      </w:r>
      <w:proofErr w:type="spellEnd"/>
      <w:r w:rsidRPr="00DD16A3">
        <w:t>}\</w:t>
      </w:r>
      <w:proofErr w:type="spellStart"/>
      <w:r w:rsidRPr="00DD16A3">
        <w:t>label</w:t>
      </w:r>
      <w:proofErr w:type="spellEnd"/>
      <w:r w:rsidRPr="00DD16A3">
        <w:t xml:space="preserve">{Formel: </w:t>
      </w:r>
      <w:proofErr w:type="spellStart"/>
      <w:r w:rsidRPr="00DD16A3">
        <w:t>LogReg</w:t>
      </w:r>
      <w:proofErr w:type="spellEnd"/>
      <w:r w:rsidRPr="00DD16A3">
        <w:t xml:space="preserve"> </w:t>
      </w:r>
      <w:proofErr w:type="spellStart"/>
      <w:r w:rsidRPr="00DD16A3">
        <w:t>Dotproduct</w:t>
      </w:r>
      <w:proofErr w:type="spellEnd"/>
      <w:r w:rsidRPr="00DD16A3">
        <w:t>}</w:t>
      </w:r>
    </w:p>
    <w:p w14:paraId="1FA75245" w14:textId="77777777" w:rsidR="000F0774" w:rsidRPr="00DD16A3" w:rsidRDefault="000F0774" w:rsidP="000F0774">
      <w:r w:rsidRPr="00DD16A3">
        <w:t xml:space="preserve">    z = w_{i}\</w:t>
      </w:r>
      <w:proofErr w:type="spellStart"/>
      <w:r w:rsidRPr="00DD16A3">
        <w:t>cdot</w:t>
      </w:r>
      <w:proofErr w:type="spellEnd"/>
      <w:r w:rsidRPr="00DD16A3">
        <w:t xml:space="preserve"> x_{i} + b </w:t>
      </w:r>
    </w:p>
    <w:p w14:paraId="710BE95F" w14:textId="77777777" w:rsidR="000F0774" w:rsidRPr="00DD16A3" w:rsidRDefault="000F0774" w:rsidP="000F0774">
      <w:r w:rsidRPr="00DD16A3">
        <w:t>\end{</w:t>
      </w:r>
      <w:proofErr w:type="spellStart"/>
      <w:r w:rsidRPr="00DD16A3">
        <w:t>align</w:t>
      </w:r>
      <w:proofErr w:type="spellEnd"/>
      <w:r w:rsidRPr="00DD16A3">
        <w:t>}</w:t>
      </w:r>
    </w:p>
    <w:p w14:paraId="7104C636" w14:textId="77777777" w:rsidR="000F0774" w:rsidRPr="00DD16A3" w:rsidRDefault="000F0774" w:rsidP="000F0774">
      <w:r w:rsidRPr="00DD16A3">
        <w:t>Diese Schreibweise wird auch \</w:t>
      </w:r>
      <w:proofErr w:type="spellStart"/>
      <w:r w:rsidRPr="00DD16A3">
        <w:t>textit</w:t>
      </w:r>
      <w:proofErr w:type="spellEnd"/>
      <w:r w:rsidRPr="00DD16A3">
        <w:t xml:space="preserve">{Skalarprodukt} bezeichnet. Die Gewichte geben an, wie wichtig das Feature für die Klassifikation ist. Ein anderer Begriff für den </w:t>
      </w:r>
      <w:proofErr w:type="spellStart"/>
      <w:r w:rsidRPr="00DD16A3">
        <w:t>Biasterm</w:t>
      </w:r>
      <w:proofErr w:type="spellEnd"/>
      <w:r w:rsidRPr="00DD16A3">
        <w:t xml:space="preserve"> ist auch \</w:t>
      </w:r>
      <w:proofErr w:type="spellStart"/>
      <w:r w:rsidRPr="00DD16A3">
        <w:t>textit</w:t>
      </w:r>
      <w:proofErr w:type="spellEnd"/>
      <w:r w:rsidRPr="00DD16A3">
        <w:t>{</w:t>
      </w:r>
      <w:proofErr w:type="spellStart"/>
      <w:r w:rsidRPr="00DD16A3">
        <w:t>Intercept</w:t>
      </w:r>
      <w:proofErr w:type="spellEnd"/>
      <w:r w:rsidRPr="00DD16A3">
        <w:t xml:space="preserve">}. In der linearen Regression ist das der Punkt, an dem die Gerade die Y-Achse schneiden würde, wenn alle Werte der abhängigen Variablen gleich $0$ wären. Bei der Logistischen Regression beschreibt er eine Art </w:t>
      </w:r>
      <w:r w:rsidRPr="00DD16A3">
        <w:lastRenderedPageBreak/>
        <w:t>Ausgangswahrscheinlichkeit der Klasse, wenn die Summe der Multiplikationen in Formel \</w:t>
      </w:r>
      <w:proofErr w:type="spellStart"/>
      <w:r w:rsidRPr="00DD16A3">
        <w:t>textbf</w:t>
      </w:r>
      <w:proofErr w:type="spellEnd"/>
      <w:r w:rsidRPr="00DD16A3">
        <w:t>{\</w:t>
      </w:r>
      <w:proofErr w:type="spellStart"/>
      <w:r w:rsidRPr="00DD16A3">
        <w:t>ref</w:t>
      </w:r>
      <w:proofErr w:type="spellEnd"/>
      <w:r w:rsidRPr="00DD16A3">
        <w:t xml:space="preserve">{Formel: </w:t>
      </w:r>
      <w:proofErr w:type="spellStart"/>
      <w:r w:rsidRPr="00DD16A3">
        <w:t>LogReg</w:t>
      </w:r>
      <w:proofErr w:type="spellEnd"/>
      <w:r w:rsidRPr="00DD16A3">
        <w:t xml:space="preserve"> Formel}} gleich $0$ wäre. Graphisch kann mit der Gewichtung $w$ der Features die Steigung der Kurve eingestellt werden. Während mit dem </w:t>
      </w:r>
      <w:proofErr w:type="spellStart"/>
      <w:r w:rsidRPr="00DD16A3">
        <w:t>Biasterm</w:t>
      </w:r>
      <w:proofErr w:type="spellEnd"/>
      <w:r w:rsidRPr="00DD16A3">
        <w:t xml:space="preserve"> $b$ die Kurve nach links oder rechts verschoben werden kann.</w:t>
      </w:r>
    </w:p>
    <w:p w14:paraId="5F350A9D" w14:textId="77777777" w:rsidR="000F0774" w:rsidRPr="00DD16A3" w:rsidRDefault="000F0774" w:rsidP="000F0774">
      <w:r w:rsidRPr="00DD16A3">
        <w:t>Beide Parameter nehmen reale Zahlenwerte an, sodass das Ergebnis $z$ theoretisch von $- \</w:t>
      </w:r>
      <w:proofErr w:type="spellStart"/>
      <w:r w:rsidRPr="00DD16A3">
        <w:t>infty</w:t>
      </w:r>
      <w:proofErr w:type="spellEnd"/>
      <w:r w:rsidRPr="00DD16A3">
        <w:t>$ bis $+ \</w:t>
      </w:r>
      <w:proofErr w:type="spellStart"/>
      <w:r w:rsidRPr="00DD16A3">
        <w:t>infty</w:t>
      </w:r>
      <w:proofErr w:type="spellEnd"/>
      <w:r w:rsidRPr="00DD16A3">
        <w:t>$ variieren kann \</w:t>
      </w:r>
      <w:proofErr w:type="spellStart"/>
      <w:r w:rsidRPr="00DD16A3">
        <w:t>cite</w:t>
      </w:r>
      <w:proofErr w:type="spellEnd"/>
      <w:r w:rsidRPr="00DD16A3">
        <w:t>[vgl.][77]{jurafskySpeechLanguageProcessing2020}. Um $z$ in eine echte Wahrscheinlichkeit $P(y)$ umzuwandeln, wird eine spezielle Funktion angewendet. Diese nennt sich \</w:t>
      </w:r>
      <w:proofErr w:type="spellStart"/>
      <w:r w:rsidRPr="00DD16A3">
        <w:t>textit</w:t>
      </w:r>
      <w:proofErr w:type="spellEnd"/>
      <w:r w:rsidRPr="00DD16A3">
        <w:t>{logistische} bzw. \</w:t>
      </w:r>
      <w:proofErr w:type="spellStart"/>
      <w:r w:rsidRPr="00DD16A3">
        <w:t>textit</w:t>
      </w:r>
      <w:proofErr w:type="spellEnd"/>
      <w:r w:rsidRPr="00DD16A3">
        <w:t>{Sigmoid} Funktion ($\</w:t>
      </w:r>
      <w:proofErr w:type="spellStart"/>
      <w:r w:rsidRPr="00DD16A3">
        <w:t>sigma</w:t>
      </w:r>
      <w:proofErr w:type="spellEnd"/>
      <w:r w:rsidRPr="00DD16A3">
        <w:t>$) und ist für die Regression namensgebend \</w:t>
      </w:r>
      <w:proofErr w:type="spellStart"/>
      <w:r w:rsidRPr="00DD16A3">
        <w:t>cite</w:t>
      </w:r>
      <w:proofErr w:type="spellEnd"/>
      <w:r w:rsidRPr="00DD16A3">
        <w:t>[vgl.][77f]{jurafskySpeechLanguageProcessing2020}:</w:t>
      </w:r>
    </w:p>
    <w:p w14:paraId="10E512C3" w14:textId="77777777" w:rsidR="000F0774" w:rsidRPr="00DD16A3" w:rsidRDefault="000F0774" w:rsidP="000F0774">
      <w:r w:rsidRPr="00DD16A3">
        <w:t>\</w:t>
      </w:r>
      <w:proofErr w:type="spellStart"/>
      <w:r w:rsidRPr="00DD16A3">
        <w:t>begin</w:t>
      </w:r>
      <w:proofErr w:type="spellEnd"/>
      <w:r w:rsidRPr="00DD16A3">
        <w:t>{</w:t>
      </w:r>
      <w:proofErr w:type="spellStart"/>
      <w:r w:rsidRPr="00DD16A3">
        <w:t>align</w:t>
      </w:r>
      <w:proofErr w:type="spellEnd"/>
      <w:r w:rsidRPr="00DD16A3">
        <w:t>}\</w:t>
      </w:r>
      <w:proofErr w:type="spellStart"/>
      <w:r w:rsidRPr="00DD16A3">
        <w:t>label</w:t>
      </w:r>
      <w:proofErr w:type="spellEnd"/>
      <w:r w:rsidRPr="00DD16A3">
        <w:t xml:space="preserve">{Formel: </w:t>
      </w:r>
      <w:proofErr w:type="spellStart"/>
      <w:r w:rsidRPr="00DD16A3">
        <w:t>Sigmoidfunktion</w:t>
      </w:r>
      <w:proofErr w:type="spellEnd"/>
      <w:r w:rsidRPr="00DD16A3">
        <w:t>}</w:t>
      </w:r>
    </w:p>
    <w:p w14:paraId="3F0D81A1" w14:textId="77777777" w:rsidR="000F0774" w:rsidRPr="00DD16A3" w:rsidRDefault="000F0774" w:rsidP="000F0774">
      <w:r w:rsidRPr="00DD16A3">
        <w:t xml:space="preserve">    \</w:t>
      </w:r>
      <w:proofErr w:type="spellStart"/>
      <w:r w:rsidRPr="00DD16A3">
        <w:t>sigma</w:t>
      </w:r>
      <w:proofErr w:type="spellEnd"/>
      <w:r w:rsidRPr="00DD16A3">
        <w:t>(z) = \</w:t>
      </w:r>
      <w:proofErr w:type="spellStart"/>
      <w:r w:rsidRPr="00DD16A3">
        <w:t>frac</w:t>
      </w:r>
      <w:proofErr w:type="spellEnd"/>
      <w:r w:rsidRPr="00DD16A3">
        <w:t>{1}{1+e^{-z}}</w:t>
      </w:r>
    </w:p>
    <w:p w14:paraId="0432DF93" w14:textId="77777777" w:rsidR="000F0774" w:rsidRPr="00DD16A3" w:rsidRDefault="000F0774" w:rsidP="000F0774">
      <w:r w:rsidRPr="00DD16A3">
        <w:t>\end{</w:t>
      </w:r>
      <w:proofErr w:type="spellStart"/>
      <w:r w:rsidRPr="00DD16A3">
        <w:t>align</w:t>
      </w:r>
      <w:proofErr w:type="spellEnd"/>
      <w:r w:rsidRPr="00DD16A3">
        <w:t>}</w:t>
      </w:r>
    </w:p>
    <w:p w14:paraId="2EB7B4F7" w14:textId="77777777" w:rsidR="000F0774" w:rsidRPr="00DD16A3" w:rsidRDefault="000F0774" w:rsidP="000F0774">
      <w:r w:rsidRPr="00DD16A3">
        <w:t>Durch diese Funktion wird $z$ in einen Wert zwischen $0$ und $1$ umgewandelt. Dieser ist dann die Wahrscheinlichkeit für die Zugehörigkeit zu einer Klasse. Es gilt also:</w:t>
      </w:r>
    </w:p>
    <w:p w14:paraId="58A621CC" w14:textId="77777777" w:rsidR="000F0774" w:rsidRPr="00DD16A3" w:rsidRDefault="000F0774" w:rsidP="000F0774">
      <w:r w:rsidRPr="00DD16A3">
        <w:t>\</w:t>
      </w:r>
      <w:proofErr w:type="spellStart"/>
      <w:r w:rsidRPr="00DD16A3">
        <w:t>begin</w:t>
      </w:r>
      <w:proofErr w:type="spellEnd"/>
      <w:r w:rsidRPr="00DD16A3">
        <w:t>{</w:t>
      </w:r>
      <w:proofErr w:type="spellStart"/>
      <w:r w:rsidRPr="00DD16A3">
        <w:t>align</w:t>
      </w:r>
      <w:proofErr w:type="spellEnd"/>
      <w:r w:rsidRPr="00DD16A3">
        <w:t>}\</w:t>
      </w:r>
      <w:proofErr w:type="spellStart"/>
      <w:r w:rsidRPr="00DD16A3">
        <w:t>label</w:t>
      </w:r>
      <w:proofErr w:type="spellEnd"/>
      <w:r w:rsidRPr="00DD16A3">
        <w:t>{Wahrscheinlichkeit = Sigma}</w:t>
      </w:r>
    </w:p>
    <w:p w14:paraId="786B868B" w14:textId="77777777" w:rsidR="000F0774" w:rsidRPr="00DD16A3" w:rsidRDefault="000F0774" w:rsidP="000F0774">
      <w:r w:rsidRPr="00DD16A3">
        <w:t xml:space="preserve">    P(y=1) = \</w:t>
      </w:r>
      <w:proofErr w:type="spellStart"/>
      <w:r w:rsidRPr="00DD16A3">
        <w:t>sigma</w:t>
      </w:r>
      <w:proofErr w:type="spellEnd"/>
      <w:r w:rsidRPr="00DD16A3">
        <w:t>(z) = \</w:t>
      </w:r>
      <w:proofErr w:type="spellStart"/>
      <w:r w:rsidRPr="00DD16A3">
        <w:t>frac</w:t>
      </w:r>
      <w:proofErr w:type="spellEnd"/>
      <w:r w:rsidRPr="00DD16A3">
        <w:t>{1}{1+e^{-z}}</w:t>
      </w:r>
    </w:p>
    <w:p w14:paraId="501570DD" w14:textId="77777777" w:rsidR="000F0774" w:rsidRPr="00DD16A3" w:rsidRDefault="000F0774" w:rsidP="000F0774">
      <w:r w:rsidRPr="00DD16A3">
        <w:t>\end{</w:t>
      </w:r>
      <w:proofErr w:type="spellStart"/>
      <w:r w:rsidRPr="00DD16A3">
        <w:t>align</w:t>
      </w:r>
      <w:proofErr w:type="spellEnd"/>
      <w:r w:rsidRPr="00DD16A3">
        <w:t>}</w:t>
      </w:r>
    </w:p>
    <w:p w14:paraId="6197BD8D" w14:textId="77777777" w:rsidR="000F0774" w:rsidRPr="00DD16A3" w:rsidRDefault="000F0774" w:rsidP="000F0774">
      <w:r w:rsidRPr="00DD16A3">
        <w:t>\</w:t>
      </w:r>
      <w:proofErr w:type="spellStart"/>
      <w:r w:rsidRPr="00DD16A3">
        <w:t>newpage</w:t>
      </w:r>
      <w:proofErr w:type="spellEnd"/>
    </w:p>
    <w:p w14:paraId="154FC050" w14:textId="77777777" w:rsidR="000F0774" w:rsidRPr="00DD16A3" w:rsidRDefault="000F0774" w:rsidP="000F0774">
      <w:r w:rsidRPr="00DD16A3">
        <w:t>Die Subtraktion dieses Wertes von $1$ ergibt die Wahrscheinlichkeit, dass ein Dokument nicht zur Klasse dazugehört ($P(y=0)$).</w:t>
      </w:r>
    </w:p>
    <w:p w14:paraId="2F917ABB" w14:textId="77777777" w:rsidR="000F0774" w:rsidRPr="00DD16A3" w:rsidRDefault="000F0774" w:rsidP="000F0774">
      <w:r w:rsidRPr="00DD16A3">
        <w:t>\</w:t>
      </w:r>
      <w:proofErr w:type="spellStart"/>
      <w:r w:rsidRPr="00DD16A3">
        <w:t>begin</w:t>
      </w:r>
      <w:proofErr w:type="spellEnd"/>
      <w:r w:rsidRPr="00DD16A3">
        <w:t>{</w:t>
      </w:r>
      <w:proofErr w:type="spellStart"/>
      <w:r w:rsidRPr="00DD16A3">
        <w:t>align</w:t>
      </w:r>
      <w:proofErr w:type="spellEnd"/>
      <w:r w:rsidRPr="00DD16A3">
        <w:t>}\</w:t>
      </w:r>
      <w:proofErr w:type="spellStart"/>
      <w:r w:rsidRPr="00DD16A3">
        <w:t>label</w:t>
      </w:r>
      <w:proofErr w:type="spellEnd"/>
      <w:r w:rsidRPr="00DD16A3">
        <w:t xml:space="preserve">{Wahrscheinlichkeit nicht </w:t>
      </w:r>
      <w:proofErr w:type="gramStart"/>
      <w:r w:rsidRPr="00DD16A3">
        <w:t>Klasse</w:t>
      </w:r>
      <w:proofErr w:type="gramEnd"/>
      <w:r w:rsidRPr="00DD16A3">
        <w:t>}</w:t>
      </w:r>
    </w:p>
    <w:p w14:paraId="7B1E1E37" w14:textId="77777777" w:rsidR="000F0774" w:rsidRPr="00DD16A3" w:rsidRDefault="000F0774" w:rsidP="000F0774">
      <w:r w:rsidRPr="00DD16A3">
        <w:t xml:space="preserve">    P(y=0) = 1 - \</w:t>
      </w:r>
      <w:proofErr w:type="spellStart"/>
      <w:r w:rsidRPr="00DD16A3">
        <w:t>sigma</w:t>
      </w:r>
      <w:proofErr w:type="spellEnd"/>
      <w:r w:rsidRPr="00DD16A3">
        <w:t>(z) = 1 - \</w:t>
      </w:r>
      <w:proofErr w:type="spellStart"/>
      <w:r w:rsidRPr="00DD16A3">
        <w:t>frac</w:t>
      </w:r>
      <w:proofErr w:type="spellEnd"/>
      <w:r w:rsidRPr="00DD16A3">
        <w:t>{1}{1+e^{-z}}</w:t>
      </w:r>
    </w:p>
    <w:p w14:paraId="4D7A0C5B" w14:textId="77777777" w:rsidR="000F0774" w:rsidRPr="00DD16A3" w:rsidRDefault="000F0774" w:rsidP="000F0774">
      <w:r w:rsidRPr="00DD16A3">
        <w:t>\end{</w:t>
      </w:r>
      <w:proofErr w:type="spellStart"/>
      <w:r w:rsidRPr="00DD16A3">
        <w:t>align</w:t>
      </w:r>
      <w:proofErr w:type="spellEnd"/>
      <w:r w:rsidRPr="00DD16A3">
        <w:t>}</w:t>
      </w:r>
    </w:p>
    <w:p w14:paraId="5E38D9F2" w14:textId="77777777" w:rsidR="000F0774" w:rsidRPr="00DD16A3" w:rsidRDefault="000F0774" w:rsidP="000F0774">
      <w:r w:rsidRPr="00DD16A3">
        <w:t xml:space="preserve">Das bereits bekannte Beispiel der Erkennung von Spam soll die Funktion veranschaulichen. Wieder werden die </w:t>
      </w:r>
      <w:proofErr w:type="spellStart"/>
      <w:r w:rsidRPr="00DD16A3">
        <w:t>Termfrequenzen</w:t>
      </w:r>
      <w:proofErr w:type="spellEnd"/>
      <w:r w:rsidRPr="00DD16A3">
        <w:t xml:space="preserve"> der Wörter aus Tabelle \</w:t>
      </w:r>
      <w:proofErr w:type="spellStart"/>
      <w:r w:rsidRPr="00DD16A3">
        <w:t>textbf</w:t>
      </w:r>
      <w:proofErr w:type="spellEnd"/>
      <w:r w:rsidRPr="00DD16A3">
        <w:t>{\</w:t>
      </w:r>
      <w:proofErr w:type="spellStart"/>
      <w:r w:rsidRPr="00DD16A3">
        <w:t>ref</w:t>
      </w:r>
      <w:proofErr w:type="spellEnd"/>
      <w:r w:rsidRPr="00DD16A3">
        <w:t>{</w:t>
      </w:r>
      <w:proofErr w:type="spellStart"/>
      <w:r w:rsidRPr="00DD16A3">
        <w:t>tab</w:t>
      </w:r>
      <w:proofErr w:type="spellEnd"/>
      <w:r w:rsidRPr="00DD16A3">
        <w:t xml:space="preserve">: Spam </w:t>
      </w:r>
      <w:proofErr w:type="spellStart"/>
      <w:r w:rsidRPr="00DD16A3">
        <w:t>or</w:t>
      </w:r>
      <w:proofErr w:type="spellEnd"/>
      <w:r w:rsidRPr="00DD16A3">
        <w:t xml:space="preserve"> </w:t>
      </w:r>
      <w:proofErr w:type="spellStart"/>
      <w:r w:rsidRPr="00DD16A3">
        <w:t>Ham</w:t>
      </w:r>
      <w:proofErr w:type="spellEnd"/>
      <w:r w:rsidRPr="00DD16A3">
        <w:t>}} als Features für die Klassifikation verwendet. Des Weiteren wird davon ausgegangen, dass die Gewichte bereits bekannt sind. Das Wort \</w:t>
      </w:r>
      <w:proofErr w:type="spellStart"/>
      <w:r w:rsidRPr="00DD16A3">
        <w:t>textit</w:t>
      </w:r>
      <w:proofErr w:type="spellEnd"/>
      <w:r w:rsidRPr="00DD16A3">
        <w:t>{Bitcoin} hat eine Frequenz von $2$ und das Gewicht sei $3$. Das Wort \</w:t>
      </w:r>
      <w:proofErr w:type="spellStart"/>
      <w:r w:rsidRPr="00DD16A3">
        <w:t>textit</w:t>
      </w:r>
      <w:proofErr w:type="spellEnd"/>
      <w:r w:rsidRPr="00DD16A3">
        <w:t xml:space="preserve">{Hallo} kommt ebenfalls zweimal vor, hat aber ein Gewicht von $-0,5$. Ein positiver Wert bedeutet einen positiven Einfluss auf die Klassenbestimmung, während ein negativer Wert negativen Einfluss hat. Zudem sei $ b = 0.1$. Enthält ein Testdokument nun diese beiden </w:t>
      </w:r>
      <w:r w:rsidRPr="00DD16A3">
        <w:lastRenderedPageBreak/>
        <w:t>Wörter, berechnet sich die Wahrscheinlichkeit durch die logistische Regression wie folgt. Zunächst wird die Summe der gewichteten Features berechnet:</w:t>
      </w:r>
    </w:p>
    <w:p w14:paraId="460DFF6A" w14:textId="77777777" w:rsidR="000F0774" w:rsidRPr="00DD16A3" w:rsidRDefault="000F0774" w:rsidP="000F0774">
      <w:r w:rsidRPr="00DD16A3">
        <w:t>\</w:t>
      </w:r>
      <w:proofErr w:type="spellStart"/>
      <w:r w:rsidRPr="00DD16A3">
        <w:t>begin</w:t>
      </w:r>
      <w:proofErr w:type="spellEnd"/>
      <w:r w:rsidRPr="00DD16A3">
        <w:t>{</w:t>
      </w:r>
      <w:proofErr w:type="spellStart"/>
      <w:r w:rsidRPr="00DD16A3">
        <w:t>align</w:t>
      </w:r>
      <w:proofErr w:type="spellEnd"/>
      <w:r w:rsidRPr="00DD16A3">
        <w:t>}</w:t>
      </w:r>
    </w:p>
    <w:p w14:paraId="220C71EE" w14:textId="77777777" w:rsidR="000F0774" w:rsidRPr="00DD16A3" w:rsidRDefault="000F0774" w:rsidP="000F0774">
      <w:r w:rsidRPr="00DD16A3">
        <w:t xml:space="preserve">    z = (3,-0,5) \</w:t>
      </w:r>
      <w:proofErr w:type="spellStart"/>
      <w:r w:rsidRPr="00DD16A3">
        <w:t>ast</w:t>
      </w:r>
      <w:proofErr w:type="spellEnd"/>
      <w:r w:rsidRPr="00DD16A3">
        <w:t xml:space="preserve"> (2,2) + 0.1 = (3\ast2) + (-0,5\ast2) + 0,1 = \</w:t>
      </w:r>
      <w:proofErr w:type="spellStart"/>
      <w:r w:rsidRPr="00DD16A3">
        <w:t>mathbf</w:t>
      </w:r>
      <w:proofErr w:type="spellEnd"/>
      <w:r w:rsidRPr="00DD16A3">
        <w:t>{5,1}</w:t>
      </w:r>
    </w:p>
    <w:p w14:paraId="527B8AEE" w14:textId="77777777" w:rsidR="000F0774" w:rsidRPr="00DD16A3" w:rsidRDefault="000F0774" w:rsidP="000F0774">
      <w:r w:rsidRPr="00DD16A3">
        <w:t>\end{</w:t>
      </w:r>
      <w:proofErr w:type="spellStart"/>
      <w:r w:rsidRPr="00DD16A3">
        <w:t>align</w:t>
      </w:r>
      <w:proofErr w:type="spellEnd"/>
      <w:r w:rsidRPr="00DD16A3">
        <w:t>}</w:t>
      </w:r>
    </w:p>
    <w:p w14:paraId="688DB3A3" w14:textId="77777777" w:rsidR="000F0774" w:rsidRPr="00DD16A3" w:rsidRDefault="000F0774" w:rsidP="000F0774">
      <w:r w:rsidRPr="00DD16A3">
        <w:t>Das Ergebnis wird durch die Sigmoid-Funktion in Wahrscheinlichkeiten umgewandelt:</w:t>
      </w:r>
    </w:p>
    <w:p w14:paraId="1F3152A0" w14:textId="77777777" w:rsidR="000F0774" w:rsidRPr="00DD16A3" w:rsidRDefault="000F0774" w:rsidP="000F0774">
      <w:r w:rsidRPr="00DD16A3">
        <w:t>\</w:t>
      </w:r>
      <w:proofErr w:type="spellStart"/>
      <w:r w:rsidRPr="00DD16A3">
        <w:t>begin</w:t>
      </w:r>
      <w:proofErr w:type="spellEnd"/>
      <w:r w:rsidRPr="00DD16A3">
        <w:t>{</w:t>
      </w:r>
      <w:proofErr w:type="spellStart"/>
      <w:r w:rsidRPr="00DD16A3">
        <w:t>align</w:t>
      </w:r>
      <w:proofErr w:type="spellEnd"/>
      <w:r w:rsidRPr="00DD16A3">
        <w:t>}</w:t>
      </w:r>
    </w:p>
    <w:p w14:paraId="423B98DE" w14:textId="77777777" w:rsidR="000F0774" w:rsidRPr="00DD16A3" w:rsidRDefault="000F0774" w:rsidP="000F0774">
      <w:r w:rsidRPr="00DD16A3">
        <w:t xml:space="preserve">    P(+) = \</w:t>
      </w:r>
      <w:proofErr w:type="spellStart"/>
      <w:r w:rsidRPr="00DD16A3">
        <w:t>frac</w:t>
      </w:r>
      <w:proofErr w:type="spellEnd"/>
      <w:r w:rsidRPr="00DD16A3">
        <w:t>{1}{1+e^{-5,1}} \</w:t>
      </w:r>
      <w:proofErr w:type="spellStart"/>
      <w:r w:rsidRPr="00DD16A3">
        <w:t>approx</w:t>
      </w:r>
      <w:proofErr w:type="spellEnd"/>
      <w:r w:rsidRPr="00DD16A3">
        <w:t xml:space="preserve"> \</w:t>
      </w:r>
      <w:proofErr w:type="spellStart"/>
      <w:r w:rsidRPr="00DD16A3">
        <w:t>mathbf</w:t>
      </w:r>
      <w:proofErr w:type="spellEnd"/>
      <w:r w:rsidRPr="00DD16A3">
        <w:t>{0,99} \\</w:t>
      </w:r>
    </w:p>
    <w:p w14:paraId="03646733" w14:textId="77777777" w:rsidR="000F0774" w:rsidRPr="00DD16A3" w:rsidRDefault="000F0774" w:rsidP="000F0774">
      <w:r w:rsidRPr="00DD16A3">
        <w:t xml:space="preserve">    P(-) = 1 - \</w:t>
      </w:r>
      <w:proofErr w:type="spellStart"/>
      <w:r w:rsidRPr="00DD16A3">
        <w:t>frac</w:t>
      </w:r>
      <w:proofErr w:type="spellEnd"/>
      <w:r w:rsidRPr="00DD16A3">
        <w:t>{1}{1+e^{-5,1}} \</w:t>
      </w:r>
      <w:proofErr w:type="spellStart"/>
      <w:r w:rsidRPr="00DD16A3">
        <w:t>approx</w:t>
      </w:r>
      <w:proofErr w:type="spellEnd"/>
      <w:r w:rsidRPr="00DD16A3">
        <w:t xml:space="preserve"> \</w:t>
      </w:r>
      <w:proofErr w:type="spellStart"/>
      <w:r w:rsidRPr="00DD16A3">
        <w:t>mathbf</w:t>
      </w:r>
      <w:proofErr w:type="spellEnd"/>
      <w:r w:rsidRPr="00DD16A3">
        <w:t>{0,01}</w:t>
      </w:r>
    </w:p>
    <w:p w14:paraId="3DD7CE3E" w14:textId="77777777" w:rsidR="000F0774" w:rsidRPr="00DD16A3" w:rsidRDefault="000F0774" w:rsidP="000F0774">
      <w:r w:rsidRPr="00DD16A3">
        <w:t>\end{</w:t>
      </w:r>
      <w:proofErr w:type="spellStart"/>
      <w:r w:rsidRPr="00DD16A3">
        <w:t>align</w:t>
      </w:r>
      <w:proofErr w:type="spellEnd"/>
      <w:r w:rsidRPr="00DD16A3">
        <w:t>}</w:t>
      </w:r>
    </w:p>
    <w:p w14:paraId="1B0FFBA4" w14:textId="77777777" w:rsidR="000F0774" w:rsidRPr="00DD16A3" w:rsidRDefault="000F0774" w:rsidP="000F0774">
      <w:r w:rsidRPr="00DD16A3">
        <w:t xml:space="preserve">In diesem stark vereinfachten Beispiel würde der Klassifikator das Dokument also mit sehr hoher Sicherheit der Klasse Spam (+) zuordnen. Den Ausschlag geben vor allem die Gewichte der Wörter. Hier wurden Gewichte und der </w:t>
      </w:r>
      <w:proofErr w:type="spellStart"/>
      <w:r w:rsidRPr="00DD16A3">
        <w:t>Biasterm</w:t>
      </w:r>
      <w:proofErr w:type="spellEnd"/>
      <w:r w:rsidRPr="00DD16A3">
        <w:t xml:space="preserve"> </w:t>
      </w:r>
      <w:proofErr w:type="gramStart"/>
      <w:r w:rsidRPr="00DD16A3">
        <w:t>vorher bestimmt</w:t>
      </w:r>
      <w:proofErr w:type="gramEnd"/>
      <w:r w:rsidRPr="00DD16A3">
        <w:t>. In der Realität würde ein Klassifikator die optimalen Parameter iterativ bestimmen, um das tatsächliche Label möglichst genau zu treffen \</w:t>
      </w:r>
      <w:proofErr w:type="spellStart"/>
      <w:r w:rsidRPr="00DD16A3">
        <w:t>cite</w:t>
      </w:r>
      <w:proofErr w:type="spellEnd"/>
      <w:r w:rsidRPr="00DD16A3">
        <w:t>[vgl.][80]{jurafskySpeechLanguageProcessing2020}. Dafür werden die Parameter so lange wiederholt angepasst, bis eine optimale Kurve gefunden wird, die die Datenpunkte am besten trifft.\\</w:t>
      </w:r>
    </w:p>
    <w:p w14:paraId="4F357142" w14:textId="77777777" w:rsidR="000F0774" w:rsidRPr="00DD16A3" w:rsidRDefault="000F0774" w:rsidP="000F0774">
      <w:r w:rsidRPr="00DD16A3">
        <w:t>Um die Funktionsweise dieser iterativen Anpassung zu verstehen, lohnt sich wieder ein Vergleich zur linearen Regression. Bei dieser werden die Standardabweichungen der Datenpunkte minimiert, um die optimale Gerade zu bestimmen. Im Gegensatz dazu wird bei der Logistischen Regression versucht, die sogenannte \</w:t>
      </w:r>
      <w:proofErr w:type="spellStart"/>
      <w:r w:rsidRPr="00DD16A3">
        <w:t>textit</w:t>
      </w:r>
      <w:proofErr w:type="spellEnd"/>
      <w:r w:rsidRPr="00DD16A3">
        <w:t>{Kostenfunktion}, den \</w:t>
      </w:r>
      <w:proofErr w:type="spellStart"/>
      <w:r w:rsidRPr="00DD16A3">
        <w:t>textit</w:t>
      </w:r>
      <w:proofErr w:type="spellEnd"/>
      <w:r w:rsidRPr="00DD16A3">
        <w:t>{</w:t>
      </w:r>
      <w:proofErr w:type="spellStart"/>
      <w:r w:rsidRPr="00DD16A3">
        <w:t>cross-entropy</w:t>
      </w:r>
      <w:proofErr w:type="spellEnd"/>
      <w:r w:rsidRPr="00DD16A3">
        <w:t xml:space="preserve"> </w:t>
      </w:r>
      <w:proofErr w:type="spellStart"/>
      <w:r w:rsidRPr="00DD16A3">
        <w:t>loss</w:t>
      </w:r>
      <w:proofErr w:type="spellEnd"/>
      <w:r w:rsidRPr="00DD16A3">
        <w:t>}, zu minimieren \</w:t>
      </w:r>
      <w:proofErr w:type="spellStart"/>
      <w:r w:rsidRPr="00DD16A3">
        <w:t>cite</w:t>
      </w:r>
      <w:proofErr w:type="spellEnd"/>
      <w:r w:rsidRPr="00DD16A3">
        <w:t>[vgl.][81]{jurafskySpeechLanguageProcessing2020}. Speziell wird für die Minimierung der Kostenfunktion das \</w:t>
      </w:r>
      <w:proofErr w:type="spellStart"/>
      <w:r w:rsidRPr="00DD16A3">
        <w:t>textit</w:t>
      </w:r>
      <w:proofErr w:type="spellEnd"/>
      <w:r w:rsidRPr="00DD16A3">
        <w:t xml:space="preserve">{stochastische </w:t>
      </w:r>
      <w:proofErr w:type="spellStart"/>
      <w:r w:rsidRPr="00DD16A3">
        <w:t>Gradientenverfahren</w:t>
      </w:r>
      <w:proofErr w:type="spellEnd"/>
      <w:r w:rsidRPr="00DD16A3">
        <w:t>} verwendet \</w:t>
      </w:r>
      <w:proofErr w:type="spellStart"/>
      <w:r w:rsidRPr="00DD16A3">
        <w:t>cite</w:t>
      </w:r>
      <w:proofErr w:type="spellEnd"/>
      <w:r w:rsidRPr="00DD16A3">
        <w:t xml:space="preserve">[vgl.][82-85]{jurafskySpeechLanguageProcessing2020}. Dieser Algorithmus berechnet in kleinen Schritten, der </w:t>
      </w:r>
      <w:proofErr w:type="spellStart"/>
      <w:r w:rsidRPr="00DD16A3">
        <w:t>Lernrate</w:t>
      </w:r>
      <w:proofErr w:type="spellEnd"/>
      <w:r w:rsidRPr="00DD16A3">
        <w:t>, immer wieder das Minimum der Kostenfunktion. Da diese nur ein Minimum hat, ist garantiert, dass der Algorithmus dieses auch findet \</w:t>
      </w:r>
      <w:proofErr w:type="spellStart"/>
      <w:r w:rsidRPr="00DD16A3">
        <w:t>cite</w:t>
      </w:r>
      <w:proofErr w:type="spellEnd"/>
      <w:r w:rsidRPr="00DD16A3">
        <w:t xml:space="preserve">[vgl.][82]{jurafskySpeechLanguageProcessing2020}. Bei der Initialisierung einer Logistischen Regression kann die </w:t>
      </w:r>
      <w:proofErr w:type="spellStart"/>
      <w:r w:rsidRPr="00DD16A3">
        <w:t>Lernrate</w:t>
      </w:r>
      <w:proofErr w:type="spellEnd"/>
      <w:r w:rsidRPr="00DD16A3">
        <w:t xml:space="preserve"> eingestellt werden. Üblicherweise wird mit einer hohen </w:t>
      </w:r>
      <w:proofErr w:type="spellStart"/>
      <w:r w:rsidRPr="00DD16A3">
        <w:t>Lernrate</w:t>
      </w:r>
      <w:proofErr w:type="spellEnd"/>
      <w:r w:rsidRPr="00DD16A3">
        <w:t xml:space="preserve"> begonnen und diese anschließend stetig verkleinert \</w:t>
      </w:r>
      <w:proofErr w:type="spellStart"/>
      <w:r w:rsidRPr="00DD16A3">
        <w:t>cite</w:t>
      </w:r>
      <w:proofErr w:type="spellEnd"/>
      <w:r w:rsidRPr="00DD16A3">
        <w:t xml:space="preserve">[vgl.][85]{jurafskySpeechLanguageProcessing2020}. Es wird nicht weiter darauf eingegangen, wie die Kostenfunktion durch das stochastische </w:t>
      </w:r>
      <w:proofErr w:type="spellStart"/>
      <w:r w:rsidRPr="00DD16A3">
        <w:t>Gradientenverfahren</w:t>
      </w:r>
      <w:proofErr w:type="spellEnd"/>
      <w:r w:rsidRPr="00DD16A3">
        <w:t xml:space="preserve"> </w:t>
      </w:r>
      <w:r w:rsidRPr="00DD16A3">
        <w:lastRenderedPageBreak/>
        <w:t xml:space="preserve">berechnet wird. Zum Verständnis reicht es </w:t>
      </w:r>
      <w:proofErr w:type="gramStart"/>
      <w:r w:rsidRPr="00DD16A3">
        <w:t>aus zu wissen</w:t>
      </w:r>
      <w:proofErr w:type="gramEnd"/>
      <w:r w:rsidRPr="00DD16A3">
        <w:t>, dass je kleiner das Ergebnis der Kostenfunktion ist, desto wahrscheinlich die vorhergesagte Klasse auch die echte Klasse darstellt.\\</w:t>
      </w:r>
    </w:p>
    <w:p w14:paraId="5046D109" w14:textId="77777777" w:rsidR="000F0774" w:rsidRPr="00DD16A3" w:rsidRDefault="000F0774" w:rsidP="000F0774">
      <w:r w:rsidRPr="00DD16A3">
        <w:t xml:space="preserve">Zusammenfassend wird zunächst eine Klasse für die Testdaten geschätzt. Auf Basis dieser Schätzung wird die Kostenfunktion mit Hilfe des stochastischen </w:t>
      </w:r>
      <w:proofErr w:type="spellStart"/>
      <w:r w:rsidRPr="00DD16A3">
        <w:t>Gradientenverfahrens</w:t>
      </w:r>
      <w:proofErr w:type="spellEnd"/>
      <w:r w:rsidRPr="00DD16A3">
        <w:t xml:space="preserve"> minimiert und letztlich die geschätzte Klasse zurückgegeben.\\</w:t>
      </w:r>
    </w:p>
    <w:p w14:paraId="47CE1ADD" w14:textId="77777777" w:rsidR="000F0774" w:rsidRPr="00DD16A3" w:rsidRDefault="000F0774" w:rsidP="000F0774">
      <w:r w:rsidRPr="00DD16A3">
        <w:t>Im Fall, dass mehr als zwei Klassen vorhanden sind, würde sich grundsätzlich nicht viel ändern. Die Berechnung und Herleitung ist allerdings etwas komplexer \</w:t>
      </w:r>
      <w:proofErr w:type="spellStart"/>
      <w:r w:rsidRPr="00DD16A3">
        <w:t>cite</w:t>
      </w:r>
      <w:proofErr w:type="spellEnd"/>
      <w:r w:rsidRPr="00DD16A3">
        <w:t xml:space="preserve">[vgl.][89ff]{jurafskySpeechLanguageProcessing2020}. Hierbei ist das Ergebnis wieder eine Wahrscheinlichkeit über die Zugehörigkeit für jede Klasse, die aufsummiert wieder $1$ ergeben muss. Für diesen Zweck kommen andere Kostenfunktionen und Minimierungsverfahren zum Einsatz. Die Kostenfunktion für solch eine </w:t>
      </w:r>
      <w:proofErr w:type="spellStart"/>
      <w:r w:rsidRPr="00DD16A3">
        <w:t>multinomiale</w:t>
      </w:r>
      <w:proofErr w:type="spellEnd"/>
      <w:r w:rsidRPr="00DD16A3">
        <w:t xml:space="preserve"> logistische Regression ist eine Generalisierung der Sigmoid-Funktion und heißt </w:t>
      </w:r>
      <w:proofErr w:type="spellStart"/>
      <w:r w:rsidRPr="00DD16A3">
        <w:t>Softmax</w:t>
      </w:r>
      <w:proofErr w:type="spellEnd"/>
      <w:r w:rsidRPr="00DD16A3">
        <w:t>. Dieser wird in neuronalen Netzwerken als Aktivierungsfunktion eingesetzt.\\</w:t>
      </w:r>
    </w:p>
    <w:p w14:paraId="48E96CE5" w14:textId="77777777" w:rsidR="000F0774" w:rsidRPr="00DD16A3" w:rsidRDefault="000F0774" w:rsidP="000F0774">
      <w:r w:rsidRPr="00DD16A3">
        <w:t xml:space="preserve">Vielen </w:t>
      </w:r>
      <w:proofErr w:type="spellStart"/>
      <w:r w:rsidRPr="00DD16A3">
        <w:t>Wissenschaftler:innen</w:t>
      </w:r>
      <w:proofErr w:type="spellEnd"/>
      <w:r w:rsidRPr="00DD16A3">
        <w:t xml:space="preserve"> genügt es, wenn Klassifikatoren ihren Zweck erfüllen. Manche möchten aber zusätzlich verstehen, wie Klassifikatoren zu ihren Entscheidungen kommen bzw. wie wichtig die einzelnen Features für die Klassifikation sind. Beim Naiven Bayes erschwert die schlichte Multiplikation der Features die Interpretierbarkeit. Bei Modellen, die mit </w:t>
      </w:r>
      <w:proofErr w:type="spellStart"/>
      <w:r w:rsidRPr="00DD16A3">
        <w:t>Termfrequenzen</w:t>
      </w:r>
      <w:proofErr w:type="spellEnd"/>
      <w:r w:rsidRPr="00DD16A3">
        <w:t xml:space="preserve"> arbeiten, entspricht eine höhere </w:t>
      </w:r>
      <w:proofErr w:type="spellStart"/>
      <w:r w:rsidRPr="00DD16A3">
        <w:t>Termfrequenz</w:t>
      </w:r>
      <w:proofErr w:type="spellEnd"/>
      <w:r w:rsidRPr="00DD16A3">
        <w:t xml:space="preserve"> in der Regel auch einem höheren Gewicht. Die Logistische Regression vergibt dagegen einzelnen Featuren Gewichte. In Kombination mit statistischen Tests, kann so die Signifikanz eines Features auf den Klassifikationsprozess ermittelt werden \</w:t>
      </w:r>
      <w:proofErr w:type="spellStart"/>
      <w:r w:rsidRPr="00DD16A3">
        <w:t>cite</w:t>
      </w:r>
      <w:proofErr w:type="spellEnd"/>
      <w:r w:rsidRPr="00DD16A3">
        <w:t>[vgl.][91]{jurafskySpeechLanguageProcessing2020}.\\</w:t>
      </w:r>
    </w:p>
    <w:p w14:paraId="3E037A83" w14:textId="77777777" w:rsidR="000F0774" w:rsidRPr="00DD16A3" w:rsidRDefault="000F0774" w:rsidP="000F0774">
      <w:r w:rsidRPr="00DD16A3">
        <w:t xml:space="preserve">Neben dem Naiven Bayes gilt die Logistische Regression ebenfalls als Basismethode für die Textklassifikation. Besonders macht sie die Verwandtschaft zu neuronalen Netzwerken. Diese sind im Grunde genommen nichts </w:t>
      </w:r>
      <w:proofErr w:type="gramStart"/>
      <w:r w:rsidRPr="00DD16A3">
        <w:t>anderes,</w:t>
      </w:r>
      <w:proofErr w:type="gramEnd"/>
      <w:r w:rsidRPr="00DD16A3">
        <w:t xml:space="preserve"> als viele Logistische Regressionen hintereinander geschaltet \</w:t>
      </w:r>
      <w:proofErr w:type="spellStart"/>
      <w:r w:rsidRPr="00DD16A3">
        <w:t>cite</w:t>
      </w:r>
      <w:proofErr w:type="spellEnd"/>
      <w:r w:rsidRPr="00DD16A3">
        <w:t>[vgl.][75]{jurafskySpeechLanguageProcessing2020}.</w:t>
      </w:r>
    </w:p>
    <w:p w14:paraId="14ECB074" w14:textId="77777777" w:rsidR="000F0774" w:rsidRPr="00DD16A3" w:rsidRDefault="000F0774" w:rsidP="000F0774"/>
    <w:p w14:paraId="23367376" w14:textId="7B1BA20E" w:rsidR="00B50A9D" w:rsidRPr="00DD16A3" w:rsidRDefault="00B50A9D" w:rsidP="00B50A9D">
      <w:pPr>
        <w:pStyle w:val="berschrift3"/>
      </w:pPr>
      <w:bookmarkStart w:id="28" w:name="_Toc117086246"/>
      <w:r w:rsidRPr="00DD16A3">
        <w:t>Support Vektor Machine</w:t>
      </w:r>
      <w:bookmarkEnd w:id="28"/>
    </w:p>
    <w:p w14:paraId="7EE8A943" w14:textId="77777777" w:rsidR="000F0774" w:rsidRPr="00DD16A3" w:rsidRDefault="000F0774" w:rsidP="000F0774">
      <w:r w:rsidRPr="00DD16A3">
        <w:t xml:space="preserve">Die bislang besprochenen Klassifikatoren werden nur mit Daten trainiert, die das korrekte Klassenlabel haben. Der Naive Bayes lernt aus den Daten die Features, um die </w:t>
      </w:r>
      <w:r w:rsidRPr="00DD16A3">
        <w:lastRenderedPageBreak/>
        <w:t>Klasse am besten zu beschreiben. Die Logistische Regression versucht nur die Features zu lernen, die sie am besten von anderen Klassen unterscheidet. Im Gegensatz dazu nutzen \</w:t>
      </w:r>
      <w:proofErr w:type="spellStart"/>
      <w:r w:rsidRPr="00DD16A3">
        <w:t>acsp</w:t>
      </w:r>
      <w:proofErr w:type="spellEnd"/>
      <w:r w:rsidRPr="00DD16A3">
        <w:t xml:space="preserve">*{SVM} in der Trainingsphase sowohl Daten mit positiven </w:t>
      </w:r>
      <w:proofErr w:type="gramStart"/>
      <w:r w:rsidRPr="00DD16A3">
        <w:t>Klassenlabeln,</w:t>
      </w:r>
      <w:proofErr w:type="gramEnd"/>
      <w:r w:rsidRPr="00DD16A3">
        <w:t xml:space="preserve"> als auch mit negativen Labeln\</w:t>
      </w:r>
      <w:proofErr w:type="spellStart"/>
      <w:r w:rsidRPr="00DD16A3">
        <w:t>footnote</w:t>
      </w:r>
      <w:proofErr w:type="spellEnd"/>
      <w:r w:rsidRPr="00DD16A3">
        <w:t>{Dabei meint \</w:t>
      </w:r>
      <w:proofErr w:type="spellStart"/>
      <w:r w:rsidRPr="00DD16A3">
        <w:t>textit</w:t>
      </w:r>
      <w:proofErr w:type="spellEnd"/>
      <w:r w:rsidRPr="00DD16A3">
        <w:t>{positiv}, die Label der zu vorhersagenden Klasse und mit \</w:t>
      </w:r>
      <w:proofErr w:type="spellStart"/>
      <w:r w:rsidRPr="00DD16A3">
        <w:t>textit</w:t>
      </w:r>
      <w:proofErr w:type="spellEnd"/>
      <w:r w:rsidRPr="00DD16A3">
        <w:t>{negativen} Labeln sind Daten gemeint, die einer anderen Klassen angehören.}. \</w:t>
      </w:r>
      <w:proofErr w:type="spellStart"/>
      <w:r w:rsidRPr="00DD16A3">
        <w:t>acsp</w:t>
      </w:r>
      <w:proofErr w:type="spellEnd"/>
      <w:r w:rsidRPr="00DD16A3">
        <w:t xml:space="preserve">*{SVM} versuchen die positiven und negativen Daten </w:t>
      </w:r>
      <w:proofErr w:type="gramStart"/>
      <w:r w:rsidRPr="00DD16A3">
        <w:t>mit möglichst großen Abstand</w:t>
      </w:r>
      <w:proofErr w:type="gramEnd"/>
      <w:r w:rsidRPr="00DD16A3">
        <w:t xml:space="preserve"> voneinander zu separieren \</w:t>
      </w:r>
      <w:proofErr w:type="spellStart"/>
      <w:r w:rsidRPr="00DD16A3">
        <w:t>cite</w:t>
      </w:r>
      <w:proofErr w:type="spellEnd"/>
      <w:r w:rsidRPr="00DD16A3">
        <w:t>[vgl.][68]{kamathDeepLearningNLP2019}. Bei Support Vektor Maschinen bietet sich eine reine graphische Betrachtung der Funktionsweise an. Diese ist, im Gegensatz zur Mathematik dahinter, sehr einfach nachzuvollziehen. Anders als der Naive Bayes und die Logistische Regression, sind \</w:t>
      </w:r>
      <w:proofErr w:type="spellStart"/>
      <w:r w:rsidRPr="00DD16A3">
        <w:t>acsp</w:t>
      </w:r>
      <w:proofErr w:type="spellEnd"/>
      <w:r w:rsidRPr="00DD16A3">
        <w:t>*{SVM} keine reinen linearen Klassifikatoren. Graphisch würde im zweidimensionalen Raum ein linearer Klassifikator versuchen, die Punkte beider Klassen durch eine Gerade voneinander zu trennen \</w:t>
      </w:r>
      <w:proofErr w:type="spellStart"/>
      <w:r w:rsidRPr="00DD16A3">
        <w:t>cite</w:t>
      </w:r>
      <w:proofErr w:type="spellEnd"/>
      <w:r w:rsidRPr="00DD16A3">
        <w:t>[vgl.][304]{manningIntroductionInformationRetrieval2008}. Der Name \</w:t>
      </w:r>
      <w:proofErr w:type="spellStart"/>
      <w:r w:rsidRPr="00DD16A3">
        <w:t>textit</w:t>
      </w:r>
      <w:proofErr w:type="spellEnd"/>
      <w:r w:rsidRPr="00DD16A3">
        <w:t>{Support Vektoren} oder \</w:t>
      </w:r>
      <w:proofErr w:type="spellStart"/>
      <w:r w:rsidRPr="00DD16A3">
        <w:t>textit</w:t>
      </w:r>
      <w:proofErr w:type="spellEnd"/>
      <w:r w:rsidRPr="00DD16A3">
        <w:t>{Stützvektoren} kommt daher, weil \</w:t>
      </w:r>
      <w:proofErr w:type="spellStart"/>
      <w:r w:rsidRPr="00DD16A3">
        <w:t>acsp</w:t>
      </w:r>
      <w:proofErr w:type="spellEnd"/>
      <w:r w:rsidRPr="00DD16A3">
        <w:t>*{SVM} nicht alle Datenpunkte respektive Vektoren für die Trennung nutzen. Sie verwenden nur diese, die am nächsten beieinander, aber in unterschiedlichen Klassen sind. Dies wird bei der Betrachtung von Abbildung \</w:t>
      </w:r>
      <w:proofErr w:type="spellStart"/>
      <w:r w:rsidRPr="00DD16A3">
        <w:t>textbf</w:t>
      </w:r>
      <w:proofErr w:type="spellEnd"/>
      <w:r w:rsidRPr="00DD16A3">
        <w:t>{\</w:t>
      </w:r>
      <w:proofErr w:type="spellStart"/>
      <w:r w:rsidRPr="00DD16A3">
        <w:t>ref</w:t>
      </w:r>
      <w:proofErr w:type="spellEnd"/>
      <w:r w:rsidRPr="00DD16A3">
        <w:t xml:space="preserve">{Figure: </w:t>
      </w:r>
      <w:proofErr w:type="gramStart"/>
      <w:r w:rsidRPr="00DD16A3">
        <w:t>SVM Trennung</w:t>
      </w:r>
      <w:proofErr w:type="gramEnd"/>
      <w:r w:rsidRPr="00DD16A3">
        <w:t xml:space="preserve"> durch Support Vektoren}} deutlich\</w:t>
      </w:r>
      <w:proofErr w:type="spellStart"/>
      <w:r w:rsidRPr="00DD16A3">
        <w:t>footnote</w:t>
      </w:r>
      <w:proofErr w:type="spellEnd"/>
      <w:r w:rsidRPr="00DD16A3">
        <w:t>{Der Code aus Abbildung \</w:t>
      </w:r>
      <w:proofErr w:type="spellStart"/>
      <w:r w:rsidRPr="00DD16A3">
        <w:t>textbf</w:t>
      </w:r>
      <w:proofErr w:type="spellEnd"/>
      <w:r w:rsidRPr="00DD16A3">
        <w:t>{\</w:t>
      </w:r>
      <w:proofErr w:type="spellStart"/>
      <w:r w:rsidRPr="00DD16A3">
        <w:t>ref</w:t>
      </w:r>
      <w:proofErr w:type="spellEnd"/>
      <w:r w:rsidRPr="00DD16A3">
        <w:t>{Figure: SVM Trennung durch Support Vektoren}} basiert auf \href{https://scikit-learn.org/stable/auto_examples/svm/plot_separating_hyperplane.html}{\underline{scikit-learn.org/plotHyperplane.html}}}:</w:t>
      </w:r>
    </w:p>
    <w:p w14:paraId="3EB265F4" w14:textId="77777777" w:rsidR="000F0774" w:rsidRPr="00DD16A3" w:rsidRDefault="000F0774" w:rsidP="000F0774"/>
    <w:p w14:paraId="5CFE09CC" w14:textId="77777777" w:rsidR="000F0774" w:rsidRPr="00DD16A3" w:rsidRDefault="000F0774" w:rsidP="000F0774">
      <w:r w:rsidRPr="00DD16A3">
        <w:t>\</w:t>
      </w:r>
      <w:proofErr w:type="spellStart"/>
      <w:r w:rsidRPr="00DD16A3">
        <w:t>begin</w:t>
      </w:r>
      <w:proofErr w:type="spellEnd"/>
      <w:r w:rsidRPr="00DD16A3">
        <w:t>{</w:t>
      </w:r>
      <w:proofErr w:type="spellStart"/>
      <w:r w:rsidRPr="00DD16A3">
        <w:t>figure</w:t>
      </w:r>
      <w:proofErr w:type="spellEnd"/>
      <w:r w:rsidRPr="00DD16A3">
        <w:t>}[h]%</w:t>
      </w:r>
      <w:proofErr w:type="spellStart"/>
      <w:r w:rsidRPr="00DD16A3">
        <w:t>option</w:t>
      </w:r>
      <w:proofErr w:type="spellEnd"/>
      <w:r w:rsidRPr="00DD16A3">
        <w:t xml:space="preserve"> kann noch anders gesetzt werden.</w:t>
      </w:r>
    </w:p>
    <w:p w14:paraId="18CAADE1" w14:textId="77777777" w:rsidR="000F0774" w:rsidRPr="00DD16A3" w:rsidRDefault="000F0774" w:rsidP="000F0774">
      <w:r w:rsidRPr="00DD16A3">
        <w:tab/>
        <w:t>\</w:t>
      </w:r>
      <w:proofErr w:type="spellStart"/>
      <w:r w:rsidRPr="00DD16A3">
        <w:t>center</w:t>
      </w:r>
      <w:proofErr w:type="spellEnd"/>
    </w:p>
    <w:p w14:paraId="327D5141" w14:textId="77777777" w:rsidR="000F0774" w:rsidRPr="00DD16A3" w:rsidRDefault="000F0774" w:rsidP="000F0774">
      <w:r w:rsidRPr="00DD16A3">
        <w:t xml:space="preserve">    \</w:t>
      </w:r>
      <w:proofErr w:type="spellStart"/>
      <w:r w:rsidRPr="00DD16A3">
        <w:t>includegraphics</w:t>
      </w:r>
      <w:proofErr w:type="spellEnd"/>
      <w:r w:rsidRPr="00DD16A3">
        <w:t>[</w:t>
      </w:r>
      <w:proofErr w:type="spellStart"/>
      <w:r w:rsidRPr="00DD16A3">
        <w:t>width</w:t>
      </w:r>
      <w:proofErr w:type="spellEnd"/>
      <w:r w:rsidRPr="00DD16A3">
        <w:t>=0.76\</w:t>
      </w:r>
      <w:proofErr w:type="spellStart"/>
      <w:r w:rsidRPr="00DD16A3">
        <w:t>textwidth</w:t>
      </w:r>
      <w:proofErr w:type="spellEnd"/>
      <w:r w:rsidRPr="00DD16A3">
        <w:t>]{./Schaubild_SVM.png}</w:t>
      </w:r>
    </w:p>
    <w:p w14:paraId="0CA2ED27" w14:textId="77777777" w:rsidR="000F0774" w:rsidRPr="00DD16A3" w:rsidRDefault="000F0774" w:rsidP="000F0774">
      <w:r w:rsidRPr="00DD16A3">
        <w:t xml:space="preserve">    \</w:t>
      </w:r>
      <w:proofErr w:type="spellStart"/>
      <w:r w:rsidRPr="00DD16A3">
        <w:t>caption</w:t>
      </w:r>
      <w:proofErr w:type="spellEnd"/>
      <w:r w:rsidRPr="00DD16A3">
        <w:t>[Visualisierung von Support Vektor Maschinen]{SVM: Trennung der Daten mit Hilfe der Stützvektoren}</w:t>
      </w:r>
    </w:p>
    <w:p w14:paraId="6170B008" w14:textId="77777777" w:rsidR="000F0774" w:rsidRPr="00DD16A3" w:rsidRDefault="000F0774" w:rsidP="000F0774">
      <w:r w:rsidRPr="00DD16A3">
        <w:t xml:space="preserve">    \</w:t>
      </w:r>
      <w:proofErr w:type="spellStart"/>
      <w:r w:rsidRPr="00DD16A3">
        <w:t>label</w:t>
      </w:r>
      <w:proofErr w:type="spellEnd"/>
      <w:r w:rsidRPr="00DD16A3">
        <w:t xml:space="preserve">{Figure: </w:t>
      </w:r>
      <w:proofErr w:type="gramStart"/>
      <w:r w:rsidRPr="00DD16A3">
        <w:t>SVM Trennung</w:t>
      </w:r>
      <w:proofErr w:type="gramEnd"/>
      <w:r w:rsidRPr="00DD16A3">
        <w:t xml:space="preserve"> durch Support Vektoren}</w:t>
      </w:r>
    </w:p>
    <w:p w14:paraId="3B1E0BF5" w14:textId="77777777" w:rsidR="000F0774" w:rsidRPr="00DD16A3" w:rsidRDefault="000F0774" w:rsidP="000F0774">
      <w:r w:rsidRPr="00DD16A3">
        <w:t>\end{</w:t>
      </w:r>
      <w:proofErr w:type="spellStart"/>
      <w:r w:rsidRPr="00DD16A3">
        <w:t>figure</w:t>
      </w:r>
      <w:proofErr w:type="spellEnd"/>
      <w:r w:rsidRPr="00DD16A3">
        <w:t>}</w:t>
      </w:r>
    </w:p>
    <w:p w14:paraId="0ABD82CF" w14:textId="77777777" w:rsidR="000F0774" w:rsidRPr="00DD16A3" w:rsidRDefault="000F0774" w:rsidP="000F0774"/>
    <w:p w14:paraId="234FF9A5" w14:textId="77777777" w:rsidR="000F0774" w:rsidRPr="00DD16A3" w:rsidRDefault="000F0774" w:rsidP="000F0774">
      <w:r w:rsidRPr="00DD16A3">
        <w:t xml:space="preserve">Die eingekreisten Punkte beider Farben sind die Stützvektoren, die zur Berechnung des Abstands in Betrachtung kommen. Die durchgehende graue Linie ist die </w:t>
      </w:r>
      <w:r w:rsidRPr="00DD16A3">
        <w:lastRenderedPageBreak/>
        <w:t>Trennlinie mit dem größten Abstand zu beiden Punktewolken. Dieser Abstand soll bei \</w:t>
      </w:r>
      <w:proofErr w:type="spellStart"/>
      <w:r w:rsidRPr="00DD16A3">
        <w:t>acsp</w:t>
      </w:r>
      <w:proofErr w:type="spellEnd"/>
      <w:r w:rsidRPr="00DD16A3">
        <w:t>*{SVM} maximiert werden \</w:t>
      </w:r>
      <w:proofErr w:type="spellStart"/>
      <w:r w:rsidRPr="00DD16A3">
        <w:t>cite</w:t>
      </w:r>
      <w:proofErr w:type="spellEnd"/>
      <w:r w:rsidRPr="00DD16A3">
        <w:t>[vgl.][30]{sebastianiMachineLearningAutomated2002a}. Dies wird deutlich, wenn sich folgendes Szenario vorgestellt wird: Angenommen die Trennlinie verläuft nicht wie in Abbildung \</w:t>
      </w:r>
      <w:proofErr w:type="spellStart"/>
      <w:r w:rsidRPr="00DD16A3">
        <w:t>textbf</w:t>
      </w:r>
      <w:proofErr w:type="spellEnd"/>
      <w:r w:rsidRPr="00DD16A3">
        <w:t>{\</w:t>
      </w:r>
      <w:proofErr w:type="spellStart"/>
      <w:r w:rsidRPr="00DD16A3">
        <w:t>ref</w:t>
      </w:r>
      <w:proofErr w:type="spellEnd"/>
      <w:r w:rsidRPr="00DD16A3">
        <w:t xml:space="preserve">{Figure: </w:t>
      </w:r>
      <w:proofErr w:type="gramStart"/>
      <w:r w:rsidRPr="00DD16A3">
        <w:t>SVM Trennung</w:t>
      </w:r>
      <w:proofErr w:type="gramEnd"/>
      <w:r w:rsidRPr="00DD16A3">
        <w:t xml:space="preserve"> durch Support Vektoren}}, sondern liegt nahe an der blauen Wolke. Ein neuer Punkt, der zur blauen Wolke gehört, aber auf der falschen Seite der Trennlinie liegt, würde </w:t>
      </w:r>
      <w:proofErr w:type="spellStart"/>
      <w:r w:rsidRPr="00DD16A3">
        <w:t>missklassifiziert</w:t>
      </w:r>
      <w:proofErr w:type="spellEnd"/>
      <w:r w:rsidRPr="00DD16A3">
        <w:t xml:space="preserve"> werden.\\</w:t>
      </w:r>
    </w:p>
    <w:p w14:paraId="4E28FC7E" w14:textId="77777777" w:rsidR="000F0774" w:rsidRPr="00DD16A3" w:rsidRDefault="000F0774" w:rsidP="000F0774">
      <w:r w:rsidRPr="00DD16A3">
        <w:t>Auch wenn nach \</w:t>
      </w:r>
      <w:proofErr w:type="spellStart"/>
      <w:r w:rsidRPr="00DD16A3">
        <w:t>citet</w:t>
      </w:r>
      <w:proofErr w:type="spellEnd"/>
      <w:r w:rsidRPr="00DD16A3">
        <w:t>[4]{joachimsTextCategorizationSupport1998} die meisten Daten bei der Textklassifikation linear trennbar sind, muss dies nicht immer der Fall sein. Die Aufgabe von \</w:t>
      </w:r>
      <w:proofErr w:type="spellStart"/>
      <w:r w:rsidRPr="00DD16A3">
        <w:t>acsp</w:t>
      </w:r>
      <w:proofErr w:type="spellEnd"/>
      <w:r w:rsidRPr="00DD16A3">
        <w:t>*{SVM} ist dann, eine lineare Trennung der Daten zu erreichen. Dazu werden sogenannte \</w:t>
      </w:r>
      <w:proofErr w:type="spellStart"/>
      <w:r w:rsidRPr="00DD16A3">
        <w:t>textit</w:t>
      </w:r>
      <w:proofErr w:type="spellEnd"/>
      <w:r w:rsidRPr="00DD16A3">
        <w:t>{Kerneltricks} angewendet. Kerneltricks transformieren die Daten, um sie wieder linear trennbar zu machen. Dafür projizieren sie die Daten in eine oder mehrere höhere Dimensionen \</w:t>
      </w:r>
      <w:proofErr w:type="spellStart"/>
      <w:r w:rsidRPr="00DD16A3">
        <w:t>cite</w:t>
      </w:r>
      <w:proofErr w:type="spellEnd"/>
      <w:r w:rsidRPr="00DD16A3">
        <w:t>[vgl.][115]{kirkThoughtfulMachineLearning2017}. Die Funktionsweise eines Kerneltricks wird in Abbildung \</w:t>
      </w:r>
      <w:proofErr w:type="spellStart"/>
      <w:r w:rsidRPr="00DD16A3">
        <w:t>textbf</w:t>
      </w:r>
      <w:proofErr w:type="spellEnd"/>
      <w:r w:rsidRPr="00DD16A3">
        <w:t>{\</w:t>
      </w:r>
      <w:proofErr w:type="spellStart"/>
      <w:r w:rsidRPr="00DD16A3">
        <w:t>ref</w:t>
      </w:r>
      <w:proofErr w:type="spellEnd"/>
      <w:r w:rsidRPr="00DD16A3">
        <w:t>{</w:t>
      </w:r>
      <w:proofErr w:type="spellStart"/>
      <w:r w:rsidRPr="00DD16A3">
        <w:t>fig</w:t>
      </w:r>
      <w:proofErr w:type="spellEnd"/>
      <w:r w:rsidRPr="00DD16A3">
        <w:t>: Kerneltrick}} vereinfacht dargestellt.</w:t>
      </w:r>
    </w:p>
    <w:p w14:paraId="156B478A" w14:textId="77777777" w:rsidR="000F0774" w:rsidRPr="00DD16A3" w:rsidRDefault="000F0774" w:rsidP="000F0774"/>
    <w:p w14:paraId="4FA443D6" w14:textId="77777777" w:rsidR="000F0774" w:rsidRPr="00DD16A3" w:rsidRDefault="000F0774" w:rsidP="000F0774">
      <w:r w:rsidRPr="00DD16A3">
        <w:t>\</w:t>
      </w:r>
      <w:proofErr w:type="spellStart"/>
      <w:r w:rsidRPr="00DD16A3">
        <w:t>begin</w:t>
      </w:r>
      <w:proofErr w:type="spellEnd"/>
      <w:r w:rsidRPr="00DD16A3">
        <w:t>{</w:t>
      </w:r>
      <w:proofErr w:type="spellStart"/>
      <w:r w:rsidRPr="00DD16A3">
        <w:t>figure</w:t>
      </w:r>
      <w:proofErr w:type="spellEnd"/>
      <w:r w:rsidRPr="00DD16A3">
        <w:t>}[h]</w:t>
      </w:r>
    </w:p>
    <w:p w14:paraId="6BCB4640" w14:textId="77777777" w:rsidR="000F0774" w:rsidRPr="00DD16A3" w:rsidRDefault="000F0774" w:rsidP="000F0774">
      <w:r w:rsidRPr="00DD16A3">
        <w:tab/>
        <w:t>\</w:t>
      </w:r>
      <w:proofErr w:type="spellStart"/>
      <w:r w:rsidRPr="00DD16A3">
        <w:t>begin</w:t>
      </w:r>
      <w:proofErr w:type="spellEnd"/>
      <w:r w:rsidRPr="00DD16A3">
        <w:t>{</w:t>
      </w:r>
      <w:proofErr w:type="spellStart"/>
      <w:r w:rsidRPr="00DD16A3">
        <w:t>subfigure</w:t>
      </w:r>
      <w:proofErr w:type="spellEnd"/>
      <w:r w:rsidRPr="00DD16A3">
        <w:t>}[b]{0.49\</w:t>
      </w:r>
      <w:proofErr w:type="spellStart"/>
      <w:r w:rsidRPr="00DD16A3">
        <w:t>textwidth</w:t>
      </w:r>
      <w:proofErr w:type="spellEnd"/>
      <w:r w:rsidRPr="00DD16A3">
        <w:t>}</w:t>
      </w:r>
    </w:p>
    <w:p w14:paraId="7052F976" w14:textId="77777777" w:rsidR="000F0774" w:rsidRPr="00DD16A3" w:rsidRDefault="000F0774" w:rsidP="000F0774">
      <w:r w:rsidRPr="00DD16A3">
        <w:tab/>
      </w:r>
      <w:r w:rsidRPr="00DD16A3">
        <w:tab/>
        <w:t>\</w:t>
      </w:r>
      <w:proofErr w:type="spellStart"/>
      <w:r w:rsidRPr="00DD16A3">
        <w:t>includegraphics</w:t>
      </w:r>
      <w:proofErr w:type="spellEnd"/>
      <w:r w:rsidRPr="00DD16A3">
        <w:t>[</w:t>
      </w:r>
      <w:proofErr w:type="spellStart"/>
      <w:r w:rsidRPr="00DD16A3">
        <w:t>width</w:t>
      </w:r>
      <w:proofErr w:type="spellEnd"/>
      <w:r w:rsidRPr="00DD16A3">
        <w:t>=1\</w:t>
      </w:r>
      <w:proofErr w:type="spellStart"/>
      <w:r w:rsidRPr="00DD16A3">
        <w:t>textwidth</w:t>
      </w:r>
      <w:proofErr w:type="spellEnd"/>
      <w:r w:rsidRPr="00DD16A3">
        <w:t>]{./SVM_ohne_Kernel.png}</w:t>
      </w:r>
    </w:p>
    <w:p w14:paraId="3A391995" w14:textId="77777777" w:rsidR="000F0774" w:rsidRPr="00DD16A3" w:rsidRDefault="000F0774" w:rsidP="000F0774">
      <w:r w:rsidRPr="00DD16A3">
        <w:tab/>
      </w:r>
      <w:r w:rsidRPr="00DD16A3">
        <w:tab/>
        <w:t>\</w:t>
      </w:r>
      <w:proofErr w:type="spellStart"/>
      <w:r w:rsidRPr="00DD16A3">
        <w:t>subcaption</w:t>
      </w:r>
      <w:proofErr w:type="spellEnd"/>
      <w:r w:rsidRPr="00DD16A3">
        <w:t>{Eindimensionale Datenpunkte}</w:t>
      </w:r>
    </w:p>
    <w:p w14:paraId="3B972A64" w14:textId="77777777" w:rsidR="000F0774" w:rsidRPr="00DD16A3" w:rsidRDefault="000F0774" w:rsidP="000F0774">
      <w:r w:rsidRPr="00DD16A3">
        <w:tab/>
      </w:r>
      <w:r w:rsidRPr="00DD16A3">
        <w:tab/>
        <w:t>\</w:t>
      </w:r>
      <w:proofErr w:type="spellStart"/>
      <w:r w:rsidRPr="00DD16A3">
        <w:t>label</w:t>
      </w:r>
      <w:proofErr w:type="spellEnd"/>
      <w:r w:rsidRPr="00DD16A3">
        <w:t>{</w:t>
      </w:r>
      <w:proofErr w:type="spellStart"/>
      <w:r w:rsidRPr="00DD16A3">
        <w:t>subfigure</w:t>
      </w:r>
      <w:proofErr w:type="spellEnd"/>
      <w:r w:rsidRPr="00DD16A3">
        <w:t xml:space="preserve">: </w:t>
      </w:r>
      <w:proofErr w:type="spellStart"/>
      <w:r w:rsidRPr="00DD16A3">
        <w:t>SVM_ohne_Kernel</w:t>
      </w:r>
      <w:proofErr w:type="spellEnd"/>
      <w:r w:rsidRPr="00DD16A3">
        <w:t>}</w:t>
      </w:r>
    </w:p>
    <w:p w14:paraId="31422030" w14:textId="77777777" w:rsidR="000F0774" w:rsidRPr="00DD16A3" w:rsidRDefault="000F0774" w:rsidP="000F0774">
      <w:r w:rsidRPr="00DD16A3">
        <w:tab/>
        <w:t>\end{</w:t>
      </w:r>
      <w:proofErr w:type="spellStart"/>
      <w:r w:rsidRPr="00DD16A3">
        <w:t>subfigure</w:t>
      </w:r>
      <w:proofErr w:type="spellEnd"/>
      <w:r w:rsidRPr="00DD16A3">
        <w:t>}</w:t>
      </w:r>
    </w:p>
    <w:p w14:paraId="50D98D74" w14:textId="77777777" w:rsidR="000F0774" w:rsidRPr="00DD16A3" w:rsidRDefault="000F0774" w:rsidP="000F0774">
      <w:r w:rsidRPr="00DD16A3">
        <w:tab/>
        <w:t>\</w:t>
      </w:r>
      <w:proofErr w:type="spellStart"/>
      <w:r w:rsidRPr="00DD16A3">
        <w:t>hfill</w:t>
      </w:r>
      <w:proofErr w:type="spellEnd"/>
    </w:p>
    <w:p w14:paraId="451487F0" w14:textId="77777777" w:rsidR="000F0774" w:rsidRPr="00DD16A3" w:rsidRDefault="000F0774" w:rsidP="000F0774">
      <w:r w:rsidRPr="00DD16A3">
        <w:tab/>
        <w:t>\</w:t>
      </w:r>
      <w:proofErr w:type="spellStart"/>
      <w:r w:rsidRPr="00DD16A3">
        <w:t>begin</w:t>
      </w:r>
      <w:proofErr w:type="spellEnd"/>
      <w:r w:rsidRPr="00DD16A3">
        <w:t>{</w:t>
      </w:r>
      <w:proofErr w:type="spellStart"/>
      <w:r w:rsidRPr="00DD16A3">
        <w:t>subfigure</w:t>
      </w:r>
      <w:proofErr w:type="spellEnd"/>
      <w:r w:rsidRPr="00DD16A3">
        <w:t>}[b]{0.49\</w:t>
      </w:r>
      <w:proofErr w:type="spellStart"/>
      <w:r w:rsidRPr="00DD16A3">
        <w:t>textwidth</w:t>
      </w:r>
      <w:proofErr w:type="spellEnd"/>
      <w:r w:rsidRPr="00DD16A3">
        <w:t>}</w:t>
      </w:r>
    </w:p>
    <w:p w14:paraId="3FAFD223" w14:textId="77777777" w:rsidR="000F0774" w:rsidRPr="00DD16A3" w:rsidRDefault="000F0774" w:rsidP="000F0774">
      <w:r w:rsidRPr="00DD16A3">
        <w:tab/>
      </w:r>
      <w:r w:rsidRPr="00DD16A3">
        <w:tab/>
        <w:t>\</w:t>
      </w:r>
      <w:proofErr w:type="spellStart"/>
      <w:r w:rsidRPr="00DD16A3">
        <w:t>includegraphics</w:t>
      </w:r>
      <w:proofErr w:type="spellEnd"/>
      <w:r w:rsidRPr="00DD16A3">
        <w:t>[</w:t>
      </w:r>
      <w:proofErr w:type="spellStart"/>
      <w:r w:rsidRPr="00DD16A3">
        <w:t>width</w:t>
      </w:r>
      <w:proofErr w:type="spellEnd"/>
      <w:r w:rsidRPr="00DD16A3">
        <w:t>=1\</w:t>
      </w:r>
      <w:proofErr w:type="spellStart"/>
      <w:r w:rsidRPr="00DD16A3">
        <w:t>textwidth</w:t>
      </w:r>
      <w:proofErr w:type="spellEnd"/>
      <w:r w:rsidRPr="00DD16A3">
        <w:t>]{./SVN_Kernel.png}</w:t>
      </w:r>
    </w:p>
    <w:p w14:paraId="571D5B49" w14:textId="77777777" w:rsidR="000F0774" w:rsidRPr="00DD16A3" w:rsidRDefault="000F0774" w:rsidP="000F0774">
      <w:r w:rsidRPr="00DD16A3">
        <w:tab/>
      </w:r>
      <w:r w:rsidRPr="00DD16A3">
        <w:tab/>
        <w:t>\</w:t>
      </w:r>
      <w:proofErr w:type="spellStart"/>
      <w:r w:rsidRPr="00DD16A3">
        <w:t>subcaption</w:t>
      </w:r>
      <w:proofErr w:type="spellEnd"/>
      <w:r w:rsidRPr="00DD16A3">
        <w:t>{Projektion der Daten auf zwei Dimensionen}</w:t>
      </w:r>
    </w:p>
    <w:p w14:paraId="1C43DFCE" w14:textId="77777777" w:rsidR="000F0774" w:rsidRPr="00DD16A3" w:rsidRDefault="000F0774" w:rsidP="000F0774">
      <w:r w:rsidRPr="00DD16A3">
        <w:tab/>
      </w:r>
      <w:r w:rsidRPr="00DD16A3">
        <w:tab/>
        <w:t>\</w:t>
      </w:r>
      <w:proofErr w:type="spellStart"/>
      <w:r w:rsidRPr="00DD16A3">
        <w:t>label</w:t>
      </w:r>
      <w:proofErr w:type="spellEnd"/>
      <w:r w:rsidRPr="00DD16A3">
        <w:t>{</w:t>
      </w:r>
      <w:proofErr w:type="spellStart"/>
      <w:r w:rsidRPr="00DD16A3">
        <w:t>subfigure</w:t>
      </w:r>
      <w:proofErr w:type="spellEnd"/>
      <w:r w:rsidRPr="00DD16A3">
        <w:t xml:space="preserve">: </w:t>
      </w:r>
      <w:proofErr w:type="spellStart"/>
      <w:r w:rsidRPr="00DD16A3">
        <w:t>SVM_mit_Kernel</w:t>
      </w:r>
      <w:proofErr w:type="spellEnd"/>
      <w:r w:rsidRPr="00DD16A3">
        <w:t>}</w:t>
      </w:r>
    </w:p>
    <w:p w14:paraId="72EDA4F8" w14:textId="77777777" w:rsidR="000F0774" w:rsidRPr="00DD16A3" w:rsidRDefault="000F0774" w:rsidP="000F0774">
      <w:r w:rsidRPr="00DD16A3">
        <w:tab/>
        <w:t>\end{</w:t>
      </w:r>
      <w:proofErr w:type="spellStart"/>
      <w:r w:rsidRPr="00DD16A3">
        <w:t>subfigure</w:t>
      </w:r>
      <w:proofErr w:type="spellEnd"/>
      <w:r w:rsidRPr="00DD16A3">
        <w:t>}</w:t>
      </w:r>
    </w:p>
    <w:p w14:paraId="21DEB4B5" w14:textId="77777777" w:rsidR="000F0774" w:rsidRPr="00DD16A3" w:rsidRDefault="000F0774" w:rsidP="000F0774">
      <w:r w:rsidRPr="00DD16A3">
        <w:tab/>
        <w:t>\</w:t>
      </w:r>
      <w:proofErr w:type="spellStart"/>
      <w:r w:rsidRPr="00DD16A3">
        <w:t>caption</w:t>
      </w:r>
      <w:proofErr w:type="spellEnd"/>
      <w:r w:rsidRPr="00DD16A3">
        <w:t>[Vereinfachte Darstellung eines Kerneltricks]{Vereinfachte Darstellung eines Kerneltricks. Hier werden die Daten aus \</w:t>
      </w:r>
      <w:proofErr w:type="spellStart"/>
      <w:r w:rsidRPr="00DD16A3">
        <w:t>textbf</w:t>
      </w:r>
      <w:proofErr w:type="spellEnd"/>
      <w:r w:rsidRPr="00DD16A3">
        <w:t>{\</w:t>
      </w:r>
      <w:proofErr w:type="spellStart"/>
      <w:r w:rsidRPr="00DD16A3">
        <w:t>ref</w:t>
      </w:r>
      <w:proofErr w:type="spellEnd"/>
      <w:r w:rsidRPr="00DD16A3">
        <w:t>{</w:t>
      </w:r>
      <w:proofErr w:type="spellStart"/>
      <w:r w:rsidRPr="00DD16A3">
        <w:t>subfigure</w:t>
      </w:r>
      <w:proofErr w:type="spellEnd"/>
      <w:r w:rsidRPr="00DD16A3">
        <w:t xml:space="preserve">: </w:t>
      </w:r>
      <w:proofErr w:type="spellStart"/>
      <w:r w:rsidRPr="00DD16A3">
        <w:t>SVM_ohne_Kernel</w:t>
      </w:r>
      <w:proofErr w:type="spellEnd"/>
      <w:r w:rsidRPr="00DD16A3">
        <w:t>}} einfach quadriert, um die y-Koordinaten zu generieren.}</w:t>
      </w:r>
    </w:p>
    <w:p w14:paraId="77C74BE8" w14:textId="77777777" w:rsidR="000F0774" w:rsidRPr="00DD16A3" w:rsidRDefault="000F0774" w:rsidP="000F0774">
      <w:r w:rsidRPr="00DD16A3">
        <w:tab/>
        <w:t>\</w:t>
      </w:r>
      <w:proofErr w:type="spellStart"/>
      <w:r w:rsidRPr="00DD16A3">
        <w:t>label</w:t>
      </w:r>
      <w:proofErr w:type="spellEnd"/>
      <w:r w:rsidRPr="00DD16A3">
        <w:t>{</w:t>
      </w:r>
      <w:proofErr w:type="spellStart"/>
      <w:r w:rsidRPr="00DD16A3">
        <w:t>fig</w:t>
      </w:r>
      <w:proofErr w:type="spellEnd"/>
      <w:r w:rsidRPr="00DD16A3">
        <w:t>: Kerneltrick}</w:t>
      </w:r>
    </w:p>
    <w:p w14:paraId="33B8006A" w14:textId="77777777" w:rsidR="000F0774" w:rsidRPr="00DD16A3" w:rsidRDefault="000F0774" w:rsidP="000F0774">
      <w:r w:rsidRPr="00DD16A3">
        <w:t>\end{</w:t>
      </w:r>
      <w:proofErr w:type="spellStart"/>
      <w:r w:rsidRPr="00DD16A3">
        <w:t>figure</w:t>
      </w:r>
      <w:proofErr w:type="spellEnd"/>
      <w:r w:rsidRPr="00DD16A3">
        <w:t>}</w:t>
      </w:r>
    </w:p>
    <w:p w14:paraId="34F4A32C" w14:textId="77777777" w:rsidR="000F0774" w:rsidRPr="00DD16A3" w:rsidRDefault="000F0774" w:rsidP="000F0774"/>
    <w:p w14:paraId="28249F76" w14:textId="77777777" w:rsidR="000F0774" w:rsidRPr="00DD16A3" w:rsidRDefault="000F0774" w:rsidP="000F0774">
      <w:r w:rsidRPr="00DD16A3">
        <w:t>In Abbildung \</w:t>
      </w:r>
      <w:proofErr w:type="spellStart"/>
      <w:r w:rsidRPr="00DD16A3">
        <w:t>textbf</w:t>
      </w:r>
      <w:proofErr w:type="spellEnd"/>
      <w:r w:rsidRPr="00DD16A3">
        <w:t>{\</w:t>
      </w:r>
      <w:proofErr w:type="spellStart"/>
      <w:r w:rsidRPr="00DD16A3">
        <w:t>ref</w:t>
      </w:r>
      <w:proofErr w:type="spellEnd"/>
      <w:r w:rsidRPr="00DD16A3">
        <w:t>{</w:t>
      </w:r>
      <w:proofErr w:type="spellStart"/>
      <w:r w:rsidRPr="00DD16A3">
        <w:t>subfigure</w:t>
      </w:r>
      <w:proofErr w:type="spellEnd"/>
      <w:r w:rsidRPr="00DD16A3">
        <w:t xml:space="preserve">: </w:t>
      </w:r>
      <w:proofErr w:type="spellStart"/>
      <w:r w:rsidRPr="00DD16A3">
        <w:t>SVM_ohne_Kernel</w:t>
      </w:r>
      <w:proofErr w:type="spellEnd"/>
      <w:r w:rsidRPr="00DD16A3">
        <w:t>}}, befinden sich alle Punkte in einer Dimension, also auf einer Linie. Die lineare Trennung der Daten ist so nicht möglich. Egal wie die Trennlinie angesetzt wird, entsteht immer eine Schnittmenge aus Punkten beider Klassen. Um Daten in eine höhere Dimension zu projizieren, werden die Punkte in Abbildung \</w:t>
      </w:r>
      <w:proofErr w:type="spellStart"/>
      <w:r w:rsidRPr="00DD16A3">
        <w:t>textbf</w:t>
      </w:r>
      <w:proofErr w:type="spellEnd"/>
      <w:r w:rsidRPr="00DD16A3">
        <w:t>{\</w:t>
      </w:r>
      <w:proofErr w:type="spellStart"/>
      <w:r w:rsidRPr="00DD16A3">
        <w:t>ref</w:t>
      </w:r>
      <w:proofErr w:type="spellEnd"/>
      <w:r w:rsidRPr="00DD16A3">
        <w:t>{</w:t>
      </w:r>
      <w:proofErr w:type="spellStart"/>
      <w:r w:rsidRPr="00DD16A3">
        <w:t>subfigure</w:t>
      </w:r>
      <w:proofErr w:type="spellEnd"/>
      <w:r w:rsidRPr="00DD16A3">
        <w:t xml:space="preserve">: </w:t>
      </w:r>
      <w:proofErr w:type="spellStart"/>
      <w:r w:rsidRPr="00DD16A3">
        <w:t>SVM_mit_Kernel</w:t>
      </w:r>
      <w:proofErr w:type="spellEnd"/>
      <w:r w:rsidRPr="00DD16A3">
        <w:t>}} quadriert und die daraus resultierenden Werte als Y-Koordinaten verwendet \</w:t>
      </w:r>
      <w:proofErr w:type="spellStart"/>
      <w:r w:rsidRPr="00DD16A3">
        <w:t>cite</w:t>
      </w:r>
      <w:proofErr w:type="spellEnd"/>
      <w:r w:rsidRPr="00DD16A3">
        <w:t>[vgl.][330ff]{manningIntroductionInformationRetrieval2008}. Nun lassen sich die Daten beider Klassen wieder linear voneinander trennen. In Räumen mit mehr als zwei Dimensionen kann die Trennung nicht mehr durch eine einfache Linie beschrieben werden. In diesen Fällen erfolgt die Trennung dann durch Ebenen bzw. Hyperebenen in hochdimensionalen Räumen.</w:t>
      </w:r>
    </w:p>
    <w:p w14:paraId="2006287E" w14:textId="77777777" w:rsidR="000F0774" w:rsidRPr="00DD16A3" w:rsidRDefault="000F0774" w:rsidP="000F0774">
      <w:r w:rsidRPr="00DD16A3">
        <w:t>\</w:t>
      </w:r>
      <w:proofErr w:type="spellStart"/>
      <w:r w:rsidRPr="00DD16A3">
        <w:t>newpage</w:t>
      </w:r>
      <w:proofErr w:type="spellEnd"/>
    </w:p>
    <w:p w14:paraId="274C2D36" w14:textId="77777777" w:rsidR="000F0774" w:rsidRPr="00DD16A3" w:rsidRDefault="000F0774" w:rsidP="000F0774">
      <w:r w:rsidRPr="00DD16A3">
        <w:t>Im dreidimensionalen Raum könnte diese Ebene wie in  Abbildung \</w:t>
      </w:r>
      <w:proofErr w:type="spellStart"/>
      <w:r w:rsidRPr="00DD16A3">
        <w:t>textbf</w:t>
      </w:r>
      <w:proofErr w:type="spellEnd"/>
      <w:r w:rsidRPr="00DD16A3">
        <w:t>{\</w:t>
      </w:r>
      <w:proofErr w:type="spellStart"/>
      <w:r w:rsidRPr="00DD16A3">
        <w:t>ref</w:t>
      </w:r>
      <w:proofErr w:type="spellEnd"/>
      <w:r w:rsidRPr="00DD16A3">
        <w:t>{Figure: Trennung durch Ebene}} aussehen\</w:t>
      </w:r>
      <w:proofErr w:type="spellStart"/>
      <w:r w:rsidRPr="00DD16A3">
        <w:t>footnote</w:t>
      </w:r>
      <w:proofErr w:type="spellEnd"/>
      <w:r w:rsidRPr="00DD16A3">
        <w:t>{Code und Daten für Abbildung \</w:t>
      </w:r>
      <w:proofErr w:type="spellStart"/>
      <w:r w:rsidRPr="00DD16A3">
        <w:t>textbf</w:t>
      </w:r>
      <w:proofErr w:type="spellEnd"/>
      <w:r w:rsidRPr="00DD16A3">
        <w:t>{\</w:t>
      </w:r>
      <w:proofErr w:type="spellStart"/>
      <w:r w:rsidRPr="00DD16A3">
        <w:t>ref</w:t>
      </w:r>
      <w:proofErr w:type="spellEnd"/>
      <w:r w:rsidRPr="00DD16A3">
        <w:t>{Figure: Trennung durch Ebene}} von \href{https://towardsdatascience.com/support-vector-machines-svm-clearly-explained-a-python-tutorial-for-classification-problems-29c539f3ad8}{\underline{towardsdatascience.com/svm-clearly-explained }} übernommen und angepasst.}.</w:t>
      </w:r>
    </w:p>
    <w:p w14:paraId="306F3660" w14:textId="77777777" w:rsidR="000F0774" w:rsidRPr="00DD16A3" w:rsidRDefault="000F0774" w:rsidP="000F0774"/>
    <w:p w14:paraId="3585DED6" w14:textId="77777777" w:rsidR="000F0774" w:rsidRPr="00DD16A3" w:rsidRDefault="000F0774" w:rsidP="000F0774">
      <w:r w:rsidRPr="00DD16A3">
        <w:t>\</w:t>
      </w:r>
      <w:proofErr w:type="spellStart"/>
      <w:r w:rsidRPr="00DD16A3">
        <w:t>begin</w:t>
      </w:r>
      <w:proofErr w:type="spellEnd"/>
      <w:r w:rsidRPr="00DD16A3">
        <w:t>{</w:t>
      </w:r>
      <w:proofErr w:type="spellStart"/>
      <w:r w:rsidRPr="00DD16A3">
        <w:t>figure</w:t>
      </w:r>
      <w:proofErr w:type="spellEnd"/>
      <w:r w:rsidRPr="00DD16A3">
        <w:t>}[h]%</w:t>
      </w:r>
      <w:proofErr w:type="spellStart"/>
      <w:r w:rsidRPr="00DD16A3">
        <w:t>option</w:t>
      </w:r>
      <w:proofErr w:type="spellEnd"/>
      <w:r w:rsidRPr="00DD16A3">
        <w:t xml:space="preserve"> kann noch anders gesetzt werden. </w:t>
      </w:r>
    </w:p>
    <w:p w14:paraId="6BC28909" w14:textId="77777777" w:rsidR="000F0774" w:rsidRPr="00DD16A3" w:rsidRDefault="000F0774" w:rsidP="000F0774">
      <w:r w:rsidRPr="00DD16A3">
        <w:t xml:space="preserve">    \</w:t>
      </w:r>
      <w:proofErr w:type="spellStart"/>
      <w:r w:rsidRPr="00DD16A3">
        <w:t>includegraphics</w:t>
      </w:r>
      <w:proofErr w:type="spellEnd"/>
      <w:r w:rsidRPr="00DD16A3">
        <w:t>[</w:t>
      </w:r>
      <w:proofErr w:type="spellStart"/>
      <w:r w:rsidRPr="00DD16A3">
        <w:t>width</w:t>
      </w:r>
      <w:proofErr w:type="spellEnd"/>
      <w:r w:rsidRPr="00DD16A3">
        <w:t>=1\</w:t>
      </w:r>
      <w:proofErr w:type="spellStart"/>
      <w:r w:rsidRPr="00DD16A3">
        <w:t>textwidth</w:t>
      </w:r>
      <w:proofErr w:type="spellEnd"/>
      <w:r w:rsidRPr="00DD16A3">
        <w:t>]{./SVM_3D.png}</w:t>
      </w:r>
    </w:p>
    <w:p w14:paraId="2110218C" w14:textId="77777777" w:rsidR="000F0774" w:rsidRPr="00DD16A3" w:rsidRDefault="000F0774" w:rsidP="000F0774">
      <w:r w:rsidRPr="00DD16A3">
        <w:t xml:space="preserve">    \</w:t>
      </w:r>
      <w:proofErr w:type="spellStart"/>
      <w:r w:rsidRPr="00DD16A3">
        <w:t>caption</w:t>
      </w:r>
      <w:proofErr w:type="spellEnd"/>
      <w:r w:rsidRPr="00DD16A3">
        <w:t>[Trennung der Daten im dreidimensionalen Raum durch eine Ebene]{Trennung der Daten im dreidimensionalen Raum durch eine Ebene}</w:t>
      </w:r>
    </w:p>
    <w:p w14:paraId="02E3B455" w14:textId="77777777" w:rsidR="000F0774" w:rsidRPr="00DD16A3" w:rsidRDefault="000F0774" w:rsidP="000F0774">
      <w:r w:rsidRPr="00DD16A3">
        <w:t xml:space="preserve">    \</w:t>
      </w:r>
      <w:proofErr w:type="spellStart"/>
      <w:r w:rsidRPr="00DD16A3">
        <w:t>label</w:t>
      </w:r>
      <w:proofErr w:type="spellEnd"/>
      <w:r w:rsidRPr="00DD16A3">
        <w:t>{Figure: Trennung durch Ebene}</w:t>
      </w:r>
    </w:p>
    <w:p w14:paraId="7489C464" w14:textId="77777777" w:rsidR="000F0774" w:rsidRPr="00DD16A3" w:rsidRDefault="000F0774" w:rsidP="000F0774">
      <w:r w:rsidRPr="00DD16A3">
        <w:t>\end{</w:t>
      </w:r>
      <w:proofErr w:type="spellStart"/>
      <w:r w:rsidRPr="00DD16A3">
        <w:t>figure</w:t>
      </w:r>
      <w:proofErr w:type="spellEnd"/>
      <w:r w:rsidRPr="00DD16A3">
        <w:t>}</w:t>
      </w:r>
    </w:p>
    <w:p w14:paraId="64403447" w14:textId="77777777" w:rsidR="000F0774" w:rsidRPr="00DD16A3" w:rsidRDefault="000F0774" w:rsidP="000F0774"/>
    <w:p w14:paraId="0E22739E" w14:textId="77777777" w:rsidR="000F0774" w:rsidRPr="00DD16A3" w:rsidRDefault="000F0774" w:rsidP="000F0774">
      <w:r w:rsidRPr="00DD16A3">
        <w:t xml:space="preserve">In Realität ist die Mathematik bei der Anwendung von </w:t>
      </w:r>
      <w:proofErr w:type="spellStart"/>
      <w:r w:rsidRPr="00DD16A3">
        <w:t>Kerneln</w:t>
      </w:r>
      <w:proofErr w:type="spellEnd"/>
      <w:r w:rsidRPr="00DD16A3">
        <w:t xml:space="preserve"> komplexer als eine einfache Quadrierung. Es gibt verschiedene Kernelfunktionen, die für in \</w:t>
      </w:r>
      <w:proofErr w:type="spellStart"/>
      <w:r w:rsidRPr="00DD16A3">
        <w:t>acsp</w:t>
      </w:r>
      <w:proofErr w:type="spellEnd"/>
      <w:r w:rsidRPr="00DD16A3">
        <w:t>*{SVM} zum Einsatz kommen können. Diese unterscheiden sich dabei in der Berechnung der Projektion auf höhere Ebenen. Gerne verwendete Kernel sind der polynomiale oder der \</w:t>
      </w:r>
      <w:proofErr w:type="spellStart"/>
      <w:r w:rsidRPr="00DD16A3">
        <w:t>ac</w:t>
      </w:r>
      <w:proofErr w:type="spellEnd"/>
      <w:r w:rsidRPr="00DD16A3">
        <w:t>{</w:t>
      </w:r>
      <w:proofErr w:type="spellStart"/>
      <w:r w:rsidRPr="00DD16A3">
        <w:t>rbf</w:t>
      </w:r>
      <w:proofErr w:type="spellEnd"/>
      <w:r w:rsidRPr="00DD16A3">
        <w:t>}-Kernel \</w:t>
      </w:r>
      <w:proofErr w:type="spellStart"/>
      <w:r w:rsidRPr="00DD16A3">
        <w:t>cite</w:t>
      </w:r>
      <w:proofErr w:type="spellEnd"/>
      <w:r w:rsidRPr="00DD16A3">
        <w:t xml:space="preserve">[vgl.][333]{manningIntroductionInformationRetrieval2008}. Bei der praktischen Anwendung sei es nach </w:t>
      </w:r>
      <w:r w:rsidRPr="00DD16A3">
        <w:lastRenderedPageBreak/>
        <w:t>\</w:t>
      </w:r>
      <w:proofErr w:type="spellStart"/>
      <w:r w:rsidRPr="00DD16A3">
        <w:t>citet</w:t>
      </w:r>
      <w:proofErr w:type="spellEnd"/>
      <w:r w:rsidRPr="00DD16A3">
        <w:t>[2]{joachimsTextCategorizationSupport1998} zudem sinnvoll, unterschiedliche Kernel auszuprobieren. In seinen Versuchen ist die Leistung der oben genannten Kernel allerdings nahezu identisch \</w:t>
      </w:r>
      <w:proofErr w:type="spellStart"/>
      <w:r w:rsidRPr="00DD16A3">
        <w:t>cite</w:t>
      </w:r>
      <w:proofErr w:type="spellEnd"/>
      <w:r w:rsidRPr="00DD16A3">
        <w:t>[vgl.][5]{joachimsTextCategorizationSupport1998}. Auch bei \</w:t>
      </w:r>
      <w:proofErr w:type="spellStart"/>
      <w:r w:rsidRPr="00DD16A3">
        <w:t>citet</w:t>
      </w:r>
      <w:proofErr w:type="spellEnd"/>
      <w:r w:rsidRPr="00DD16A3">
        <w:t>{leopoldTextCategorizationSupport2002} fallen die Unterschiede nur gering aus. Ein Nachteil von Kernelfunktionen ist, dass sie sich manchmal zu gut an die Daten anpassen und somit zu sehr harten Entscheidungsgrenzen kommen \</w:t>
      </w:r>
      <w:proofErr w:type="spellStart"/>
      <w:r w:rsidRPr="00DD16A3">
        <w:t>cite</w:t>
      </w:r>
      <w:proofErr w:type="spellEnd"/>
      <w:r w:rsidRPr="00DD16A3">
        <w:t xml:space="preserve">[vgl.][118]{kirkThoughtfulMachineLearning2017}. Wenn beispielsweise nur ein einzelner Punkt auf der falschen Seite der Hyperebene oder Linie liegt, sollte eine </w:t>
      </w:r>
      <w:proofErr w:type="spellStart"/>
      <w:r w:rsidRPr="00DD16A3">
        <w:t>Missklassifikation</w:t>
      </w:r>
      <w:proofErr w:type="spellEnd"/>
      <w:r w:rsidRPr="00DD16A3">
        <w:t xml:space="preserve"> erlaubt sein.</w:t>
      </w:r>
    </w:p>
    <w:p w14:paraId="5ABA367C" w14:textId="77777777" w:rsidR="000F0774" w:rsidRPr="00DD16A3" w:rsidRDefault="000F0774" w:rsidP="000F0774">
      <w:r w:rsidRPr="00DD16A3">
        <w:t>\</w:t>
      </w:r>
      <w:proofErr w:type="spellStart"/>
      <w:r w:rsidRPr="00DD16A3">
        <w:t>newpage</w:t>
      </w:r>
      <w:proofErr w:type="spellEnd"/>
    </w:p>
    <w:p w14:paraId="34C914D4" w14:textId="77777777" w:rsidR="000F0774" w:rsidRPr="00DD16A3" w:rsidRDefault="000F0774" w:rsidP="000F0774">
      <w:r w:rsidRPr="00DD16A3">
        <w:t xml:space="preserve">Der "Härtegrad" der Entscheidung kann mit verschiedenen Parametern eingestellt werden. Diese unterscheiden sich je </w:t>
      </w:r>
      <w:proofErr w:type="gramStart"/>
      <w:r w:rsidRPr="00DD16A3">
        <w:t>nach verwendeten Kernel</w:t>
      </w:r>
      <w:proofErr w:type="gramEnd"/>
      <w:r w:rsidRPr="00DD16A3">
        <w:t>. Der Parameter \</w:t>
      </w:r>
      <w:proofErr w:type="spellStart"/>
      <w:r w:rsidRPr="00DD16A3">
        <w:t>textbf</w:t>
      </w:r>
      <w:proofErr w:type="spellEnd"/>
      <w:r w:rsidRPr="00DD16A3">
        <w:t xml:space="preserve">{C} kontrolliert den Kompromiss zwischen dem Grad der </w:t>
      </w:r>
      <w:proofErr w:type="spellStart"/>
      <w:r w:rsidRPr="00DD16A3">
        <w:t>Missklassifikation</w:t>
      </w:r>
      <w:proofErr w:type="spellEnd"/>
      <w:r w:rsidRPr="00DD16A3">
        <w:t xml:space="preserve"> der erlaubt wird und der optimalen Abgrenzung der Datenpunkte \</w:t>
      </w:r>
      <w:proofErr w:type="spellStart"/>
      <w:r w:rsidRPr="00DD16A3">
        <w:t>cite</w:t>
      </w:r>
      <w:proofErr w:type="spellEnd"/>
      <w:r w:rsidRPr="00DD16A3">
        <w:t xml:space="preserve">[vgl.][2]{joachimsTextCategorizationSupport1998}. Wird der Parameter verringert, wird mehr Raum für </w:t>
      </w:r>
      <w:proofErr w:type="spellStart"/>
      <w:r w:rsidRPr="00DD16A3">
        <w:t>Missklassifikation</w:t>
      </w:r>
      <w:proofErr w:type="spellEnd"/>
      <w:r w:rsidRPr="00DD16A3">
        <w:t xml:space="preserve"> zugelassen und es wird eher der allgemeine Trend erfasst. Graphisch vergrößert sich der Trennbereich und es können Punkte, anders als in Abbildung \</w:t>
      </w:r>
      <w:proofErr w:type="spellStart"/>
      <w:r w:rsidRPr="00DD16A3">
        <w:t>textbf</w:t>
      </w:r>
      <w:proofErr w:type="spellEnd"/>
      <w:r w:rsidRPr="00DD16A3">
        <w:t>{\</w:t>
      </w:r>
      <w:proofErr w:type="spellStart"/>
      <w:r w:rsidRPr="00DD16A3">
        <w:t>ref</w:t>
      </w:r>
      <w:proofErr w:type="spellEnd"/>
      <w:r w:rsidRPr="00DD16A3">
        <w:t xml:space="preserve">{Figure: </w:t>
      </w:r>
      <w:proofErr w:type="gramStart"/>
      <w:r w:rsidRPr="00DD16A3">
        <w:t>SVM Trennung</w:t>
      </w:r>
      <w:proofErr w:type="gramEnd"/>
      <w:r w:rsidRPr="00DD16A3">
        <w:t xml:space="preserve"> durch Support Vektoren}} dargestellt, innerhalb des Trennbereiches liegen. Hohe Werte für den Parameter \</w:t>
      </w:r>
      <w:proofErr w:type="spellStart"/>
      <w:r w:rsidRPr="00DD16A3">
        <w:t>textbf</w:t>
      </w:r>
      <w:proofErr w:type="spellEnd"/>
      <w:r w:rsidRPr="00DD16A3">
        <w:t xml:space="preserve">{C} sorgen im Umkehrschluss für gegenteilige Trends. Einzelne Punkte werden stärker gewichtet, um so </w:t>
      </w:r>
      <w:proofErr w:type="spellStart"/>
      <w:r w:rsidRPr="00DD16A3">
        <w:t>Missklassifikationen</w:t>
      </w:r>
      <w:proofErr w:type="spellEnd"/>
      <w:r w:rsidRPr="00DD16A3">
        <w:t xml:space="preserve"> zu verhindern. Dadurch kann der Abstand zwischen den Punktwolken unter Umständen geringer werden.\\ </w:t>
      </w:r>
    </w:p>
    <w:p w14:paraId="2130E46E" w14:textId="77777777" w:rsidR="000F0774" w:rsidRPr="00DD16A3" w:rsidRDefault="000F0774" w:rsidP="000F0774">
      <w:r w:rsidRPr="00DD16A3">
        <w:t>Die richtige Einstellung der Parameter hat bei \</w:t>
      </w:r>
      <w:proofErr w:type="spellStart"/>
      <w:r w:rsidRPr="00DD16A3">
        <w:t>acsp</w:t>
      </w:r>
      <w:proofErr w:type="spellEnd"/>
      <w:r w:rsidRPr="00DD16A3">
        <w:t>*{SVM} keine zu große Bedeutung, da diese laut \</w:t>
      </w:r>
      <w:proofErr w:type="spellStart"/>
      <w:r w:rsidRPr="00DD16A3">
        <w:t>citet</w:t>
      </w:r>
      <w:proofErr w:type="spellEnd"/>
      <w:r w:rsidRPr="00DD16A3">
        <w:t xml:space="preserve">[6]{joachimsTextCategorizationSupport1998} automatisch </w:t>
      </w:r>
      <w:proofErr w:type="gramStart"/>
      <w:r w:rsidRPr="00DD16A3">
        <w:t>schon relativ</w:t>
      </w:r>
      <w:proofErr w:type="gramEnd"/>
      <w:r w:rsidRPr="00DD16A3">
        <w:t xml:space="preserve"> gut sei. Diese Einschätzung teilt auch \</w:t>
      </w:r>
      <w:proofErr w:type="spellStart"/>
      <w:r w:rsidRPr="00DD16A3">
        <w:t>citet</w:t>
      </w:r>
      <w:proofErr w:type="spellEnd"/>
      <w:r w:rsidRPr="00DD16A3">
        <w:t>[30]{sebastianiMachineLearningAutomated2002a}. Darüber hinaus berichten \</w:t>
      </w:r>
      <w:proofErr w:type="spellStart"/>
      <w:r w:rsidRPr="00DD16A3">
        <w:t>citet</w:t>
      </w:r>
      <w:proofErr w:type="spellEnd"/>
      <w:r w:rsidRPr="00DD16A3">
        <w:t>{zeheSentimentAnalysisGerman2017} bei der Verwendung von \</w:t>
      </w:r>
      <w:proofErr w:type="spellStart"/>
      <w:r w:rsidRPr="00DD16A3">
        <w:t>acsp</w:t>
      </w:r>
      <w:proofErr w:type="spellEnd"/>
      <w:r w:rsidRPr="00DD16A3">
        <w:t>*{SVM} für die Analyse des Sentiments deutscher Literatur, dass die Unterschiede bei der Verwendung verschiedener Werte für \</w:t>
      </w:r>
      <w:proofErr w:type="spellStart"/>
      <w:r w:rsidRPr="00DD16A3">
        <w:t>textbf</w:t>
      </w:r>
      <w:proofErr w:type="spellEnd"/>
      <w:r w:rsidRPr="00DD16A3">
        <w:t>{C} gewöhnlich sehr klein waren. Lediglich bei \</w:t>
      </w:r>
      <w:proofErr w:type="spellStart"/>
      <w:r w:rsidRPr="00DD16A3">
        <w:t>ac</w:t>
      </w:r>
      <w:proofErr w:type="spellEnd"/>
      <w:r w:rsidRPr="00DD16A3">
        <w:t>{</w:t>
      </w:r>
      <w:proofErr w:type="spellStart"/>
      <w:r w:rsidRPr="00DD16A3">
        <w:t>rbf</w:t>
      </w:r>
      <w:proofErr w:type="spellEnd"/>
      <w:r w:rsidRPr="00DD16A3">
        <w:t>}-</w:t>
      </w:r>
      <w:proofErr w:type="spellStart"/>
      <w:r w:rsidRPr="00DD16A3">
        <w:t>Kerneln</w:t>
      </w:r>
      <w:proofErr w:type="spellEnd"/>
      <w:r w:rsidRPr="00DD16A3">
        <w:t xml:space="preserve"> war die Leistung der Klassifikation stärker von der Einstellung der Parameter betroffen, die Leistungsunterschiede waren aber trotzdem gering \</w:t>
      </w:r>
      <w:proofErr w:type="spellStart"/>
      <w:r w:rsidRPr="00DD16A3">
        <w:t>cite</w:t>
      </w:r>
      <w:proofErr w:type="spellEnd"/>
      <w:r w:rsidRPr="00DD16A3">
        <w:t>[vgl.][5]{zeheSentimentAnalysisGerman2017}.\\</w:t>
      </w:r>
    </w:p>
    <w:p w14:paraId="6BB81A83" w14:textId="77777777" w:rsidR="000F0774" w:rsidRPr="00DD16A3" w:rsidRDefault="000F0774" w:rsidP="000F0774">
      <w:r w:rsidRPr="00DD16A3">
        <w:lastRenderedPageBreak/>
        <w:t>Support Vektor Maschinen haben gegenüber den anderen vorgestellten Klassifikatoren einige Vorteile. Die Reduktion der Features spielt für die Klassifikation keine große Rolle, da \</w:t>
      </w:r>
      <w:proofErr w:type="spellStart"/>
      <w:r w:rsidRPr="00DD16A3">
        <w:t>acsp</w:t>
      </w:r>
      <w:proofErr w:type="spellEnd"/>
      <w:r w:rsidRPr="00DD16A3">
        <w:t>*{SVM} auch mit hoch-dimensionalen Daten operieren können (\</w:t>
      </w:r>
      <w:proofErr w:type="spellStart"/>
      <w:r w:rsidRPr="00DD16A3">
        <w:t>cite</w:t>
      </w:r>
      <w:proofErr w:type="spellEnd"/>
      <w:r w:rsidRPr="00DD16A3">
        <w:t>[vgl.][111]{kirkThoughtfulMachineLearning2017}, \</w:t>
      </w:r>
      <w:proofErr w:type="spellStart"/>
      <w:r w:rsidRPr="00DD16A3">
        <w:t>cite</w:t>
      </w:r>
      <w:proofErr w:type="spellEnd"/>
      <w:r w:rsidRPr="00DD16A3">
        <w:t>[30]{sebastianiMachineLearningAutomated2002a}, \</w:t>
      </w:r>
      <w:proofErr w:type="spellStart"/>
      <w:r w:rsidRPr="00DD16A3">
        <w:t>cite</w:t>
      </w:r>
      <w:proofErr w:type="spellEnd"/>
      <w:r w:rsidRPr="00DD16A3">
        <w:t>[6]{joachimsTextCategorizationSupport1998}). Dadurch skalieren sie sehr gut \</w:t>
      </w:r>
      <w:proofErr w:type="spellStart"/>
      <w:r w:rsidRPr="00DD16A3">
        <w:t>cite</w:t>
      </w:r>
      <w:proofErr w:type="spellEnd"/>
      <w:r w:rsidRPr="00DD16A3">
        <w:t>[vgl.][30]{sebastianiMachineLearningAutomated2002a}. Unterschiede sind ähnlich wie bei der Parametereinstellung marginal. So berichten \</w:t>
      </w:r>
      <w:proofErr w:type="spellStart"/>
      <w:r w:rsidRPr="00DD16A3">
        <w:t>citet</w:t>
      </w:r>
      <w:proofErr w:type="spellEnd"/>
      <w:r w:rsidRPr="00DD16A3">
        <w:t>[435ff]{leopoldTextCategorizationSupport2002} beispielsweise, dass eine Lemmatisierung bei \</w:t>
      </w:r>
      <w:proofErr w:type="spellStart"/>
      <w:r w:rsidRPr="00DD16A3">
        <w:t>ac</w:t>
      </w:r>
      <w:proofErr w:type="spellEnd"/>
      <w:r w:rsidRPr="00DD16A3">
        <w:t>{TF-IDF}-gewichteten Daten zu leicht verbesserten Resultaten führten.\\</w:t>
      </w:r>
    </w:p>
    <w:p w14:paraId="10DE0988" w14:textId="77777777" w:rsidR="000F0774" w:rsidRPr="00DD16A3" w:rsidRDefault="000F0774" w:rsidP="000F0774">
      <w:r w:rsidRPr="00DD16A3">
        <w:t>Im Vergleich zum Naiven Bayes ist die Trainingsphase für \</w:t>
      </w:r>
      <w:proofErr w:type="spellStart"/>
      <w:r w:rsidRPr="00DD16A3">
        <w:t>acsp</w:t>
      </w:r>
      <w:proofErr w:type="spellEnd"/>
      <w:r w:rsidRPr="00DD16A3">
        <w:t>*{SVM} länger \</w:t>
      </w:r>
      <w:proofErr w:type="spellStart"/>
      <w:r w:rsidRPr="00DD16A3">
        <w:t>cite</w:t>
      </w:r>
      <w:proofErr w:type="spellEnd"/>
      <w:r w:rsidRPr="00DD16A3">
        <w:t>[vgl.][5]{joachimsTextCategorizationSupport1998}. Im Vergleich zur Logistischen Regression ist der rechentechnische Aufwand allerdings höher \</w:t>
      </w:r>
      <w:proofErr w:type="spellStart"/>
      <w:r w:rsidRPr="00DD16A3">
        <w:t>cite</w:t>
      </w:r>
      <w:proofErr w:type="spellEnd"/>
      <w:r w:rsidRPr="00DD16A3">
        <w:t>[vgl.][15]{aurangzebReviewMachineLearning2010}. Sie erreichen aber generell höhere Genauigkeiten bei der Klassifikation als andere Klassifikatoren \</w:t>
      </w:r>
      <w:proofErr w:type="spellStart"/>
      <w:r w:rsidRPr="00DD16A3">
        <w:t>cite</w:t>
      </w:r>
      <w:proofErr w:type="spellEnd"/>
      <w:r w:rsidRPr="00DD16A3">
        <w:t>[vgl.][423]{leopoldTextCategorizationSupport2002}, \</w:t>
      </w:r>
      <w:proofErr w:type="spellStart"/>
      <w:r w:rsidRPr="00DD16A3">
        <w:t>cite</w:t>
      </w:r>
      <w:proofErr w:type="spellEnd"/>
      <w:r w:rsidRPr="00DD16A3">
        <w:t>[vgl.][38]{sebastianiMachineLearningAutomated2002a} und gelten deshalb als eine der effektivsten überwachten Lernmethoden für die Textklassifikation \</w:t>
      </w:r>
      <w:proofErr w:type="spellStart"/>
      <w:r w:rsidRPr="00DD16A3">
        <w:t>cite</w:t>
      </w:r>
      <w:proofErr w:type="spellEnd"/>
      <w:r w:rsidRPr="00DD16A3">
        <w:t>[vgl.][1378]{wangOptimalSVMBasedText2006}.</w:t>
      </w:r>
    </w:p>
    <w:p w14:paraId="6E24F16A" w14:textId="77777777" w:rsidR="000F0774" w:rsidRPr="00DD16A3" w:rsidRDefault="000F0774" w:rsidP="000F0774"/>
    <w:p w14:paraId="21D074A2" w14:textId="59AEA6CA" w:rsidR="00B50A9D" w:rsidRPr="00DD16A3" w:rsidRDefault="00B50A9D" w:rsidP="00B50A9D">
      <w:pPr>
        <w:pStyle w:val="berschrift3"/>
      </w:pPr>
      <w:bookmarkStart w:id="29" w:name="_Toc117086247"/>
      <w:r w:rsidRPr="00DD16A3">
        <w:t>BERT / Deep Learning</w:t>
      </w:r>
      <w:bookmarkEnd w:id="29"/>
    </w:p>
    <w:p w14:paraId="1C417DEF" w14:textId="501DFCFD" w:rsidR="00B50A9D" w:rsidRPr="00DD16A3" w:rsidRDefault="00B50A9D" w:rsidP="00B50A9D">
      <w:pPr>
        <w:pStyle w:val="berschrift3"/>
      </w:pPr>
      <w:bookmarkStart w:id="30" w:name="_Toc117086248"/>
      <w:r w:rsidRPr="00DD16A3">
        <w:t>Evaluation von Modellen</w:t>
      </w:r>
      <w:bookmarkEnd w:id="30"/>
      <w:r w:rsidRPr="00DD16A3">
        <w:t xml:space="preserve"> </w:t>
      </w:r>
    </w:p>
    <w:p w14:paraId="297F6781" w14:textId="21E9770F" w:rsidR="00B50A9D" w:rsidRPr="00DD16A3" w:rsidRDefault="00B50A9D" w:rsidP="00B50A9D">
      <w:pPr>
        <w:pStyle w:val="berschrift3"/>
      </w:pPr>
      <w:bookmarkStart w:id="31" w:name="_Toc117086249"/>
      <w:r w:rsidRPr="00DD16A3">
        <w:t>Warum Python</w:t>
      </w:r>
      <w:bookmarkEnd w:id="31"/>
    </w:p>
    <w:p w14:paraId="0977B665" w14:textId="7E73D381" w:rsidR="00B50A9D" w:rsidRPr="00DD16A3" w:rsidRDefault="00B50A9D" w:rsidP="00B50A9D">
      <w:pPr>
        <w:pStyle w:val="berschrift1"/>
      </w:pPr>
      <w:bookmarkStart w:id="32" w:name="_Toc117086250"/>
      <w:r w:rsidRPr="00DD16A3">
        <w:lastRenderedPageBreak/>
        <w:t>Datengrundlage</w:t>
      </w:r>
      <w:bookmarkEnd w:id="32"/>
    </w:p>
    <w:p w14:paraId="4DC58C2C" w14:textId="7B0F2638" w:rsidR="00B50A9D" w:rsidRPr="00DD16A3" w:rsidRDefault="00B50A9D" w:rsidP="00B50A9D">
      <w:pPr>
        <w:pStyle w:val="berschrift2"/>
      </w:pPr>
      <w:bookmarkStart w:id="33" w:name="_Toc117086251"/>
      <w:r w:rsidRPr="00DD16A3">
        <w:t>Struktur</w:t>
      </w:r>
      <w:bookmarkEnd w:id="33"/>
    </w:p>
    <w:p w14:paraId="75AEE23B" w14:textId="77777777" w:rsidR="000F0774" w:rsidRPr="00DD16A3" w:rsidRDefault="000F0774" w:rsidP="000F0774">
      <w:pPr>
        <w:rPr>
          <w:rFonts w:cs="Arial"/>
          <w:szCs w:val="24"/>
        </w:rPr>
      </w:pPr>
      <w:r w:rsidRPr="00DD16A3">
        <w:rPr>
          <w:rFonts w:cs="Arial"/>
          <w:szCs w:val="24"/>
        </w:rPr>
        <w:t xml:space="preserve">Die Trainingsdaten stammen aus dem PAN und liegen im </w:t>
      </w:r>
      <w:proofErr w:type="gramStart"/>
      <w:r w:rsidRPr="00DD16A3">
        <w:rPr>
          <w:rFonts w:cs="Arial"/>
          <w:szCs w:val="24"/>
        </w:rPr>
        <w:t>XML Format</w:t>
      </w:r>
      <w:proofErr w:type="gramEnd"/>
      <w:r w:rsidRPr="00DD16A3">
        <w:rPr>
          <w:rFonts w:cs="Arial"/>
          <w:szCs w:val="24"/>
        </w:rPr>
        <w:t xml:space="preserve"> vor.</w:t>
      </w:r>
    </w:p>
    <w:p w14:paraId="5129D8E9" w14:textId="77777777" w:rsidR="000F0774" w:rsidRPr="00DD16A3" w:rsidRDefault="000F0774" w:rsidP="000F0774">
      <w:pPr>
        <w:rPr>
          <w:rFonts w:cs="Arial"/>
          <w:szCs w:val="24"/>
        </w:rPr>
      </w:pPr>
      <w:r w:rsidRPr="00DD16A3">
        <w:rPr>
          <w:rFonts w:cs="Arial"/>
          <w:szCs w:val="24"/>
        </w:rPr>
        <w:t>Ein Artikel hat drei Root-Elemente:</w:t>
      </w:r>
    </w:p>
    <w:p w14:paraId="4D7336A3" w14:textId="77777777" w:rsidR="000F0774" w:rsidRPr="00DD16A3" w:rsidRDefault="000F0774" w:rsidP="000F0774">
      <w:pPr>
        <w:pStyle w:val="Listenabsatz"/>
        <w:numPr>
          <w:ilvl w:val="0"/>
          <w:numId w:val="41"/>
        </w:numPr>
        <w:spacing w:after="160" w:line="259" w:lineRule="auto"/>
        <w:rPr>
          <w:rFonts w:cs="Arial"/>
          <w:szCs w:val="24"/>
        </w:rPr>
      </w:pPr>
      <w:r w:rsidRPr="00DD16A3">
        <w:rPr>
          <w:rFonts w:cs="Arial"/>
          <w:szCs w:val="24"/>
        </w:rPr>
        <w:t>Austausch Steuerung</w:t>
      </w:r>
    </w:p>
    <w:p w14:paraId="5803FCCE" w14:textId="77777777" w:rsidR="000F0774" w:rsidRPr="00DD16A3" w:rsidRDefault="000F0774" w:rsidP="000F0774">
      <w:pPr>
        <w:pStyle w:val="Listenabsatz"/>
        <w:numPr>
          <w:ilvl w:val="0"/>
          <w:numId w:val="41"/>
        </w:numPr>
        <w:spacing w:after="160" w:line="259" w:lineRule="auto"/>
        <w:rPr>
          <w:rFonts w:cs="Arial"/>
          <w:szCs w:val="24"/>
        </w:rPr>
      </w:pPr>
      <w:r w:rsidRPr="00DD16A3">
        <w:rPr>
          <w:rFonts w:cs="Arial"/>
          <w:szCs w:val="24"/>
        </w:rPr>
        <w:t>Metadaten</w:t>
      </w:r>
    </w:p>
    <w:p w14:paraId="2C0652C3" w14:textId="77777777" w:rsidR="000F0774" w:rsidRPr="00DD16A3" w:rsidRDefault="000F0774" w:rsidP="000F0774">
      <w:pPr>
        <w:pStyle w:val="Listenabsatz"/>
        <w:numPr>
          <w:ilvl w:val="0"/>
          <w:numId w:val="41"/>
        </w:numPr>
        <w:spacing w:after="160" w:line="259" w:lineRule="auto"/>
        <w:rPr>
          <w:rFonts w:cs="Arial"/>
          <w:szCs w:val="24"/>
        </w:rPr>
      </w:pPr>
      <w:r w:rsidRPr="00DD16A3">
        <w:rPr>
          <w:rFonts w:cs="Arial"/>
          <w:szCs w:val="24"/>
        </w:rPr>
        <w:t>Inhalt</w:t>
      </w:r>
    </w:p>
    <w:p w14:paraId="09A1DA36" w14:textId="77777777" w:rsidR="000F0774" w:rsidRPr="00DD16A3" w:rsidRDefault="000F0774" w:rsidP="000F0774">
      <w:pPr>
        <w:rPr>
          <w:rFonts w:cs="Arial"/>
          <w:szCs w:val="24"/>
        </w:rPr>
      </w:pPr>
      <w:r w:rsidRPr="00DD16A3">
        <w:rPr>
          <w:rFonts w:cs="Arial"/>
          <w:szCs w:val="24"/>
        </w:rPr>
        <w:t>Jedes dieser Root-Elemente vereint weitere XML-Elemente unter sich. Die Metadaten enthalten beispielsweise folgende Elemente:</w:t>
      </w:r>
    </w:p>
    <w:p w14:paraId="213CF527" w14:textId="77777777" w:rsidR="000F0774" w:rsidRPr="00DD16A3" w:rsidRDefault="000F0774" w:rsidP="000F0774">
      <w:pPr>
        <w:pStyle w:val="Listenabsatz"/>
        <w:numPr>
          <w:ilvl w:val="0"/>
          <w:numId w:val="42"/>
        </w:numPr>
        <w:spacing w:after="160" w:line="259" w:lineRule="auto"/>
        <w:rPr>
          <w:rFonts w:cs="Arial"/>
          <w:szCs w:val="24"/>
        </w:rPr>
      </w:pPr>
      <w:r w:rsidRPr="00DD16A3">
        <w:rPr>
          <w:rFonts w:cs="Arial"/>
          <w:szCs w:val="24"/>
        </w:rPr>
        <w:t>Doc-ID (Dokumenten-ID)</w:t>
      </w:r>
    </w:p>
    <w:p w14:paraId="3A95A11A" w14:textId="77777777" w:rsidR="000F0774" w:rsidRPr="00DD16A3" w:rsidRDefault="000F0774" w:rsidP="000F0774">
      <w:pPr>
        <w:pStyle w:val="Listenabsatz"/>
        <w:numPr>
          <w:ilvl w:val="0"/>
          <w:numId w:val="42"/>
        </w:numPr>
        <w:spacing w:after="160" w:line="259" w:lineRule="auto"/>
        <w:rPr>
          <w:rFonts w:cs="Arial"/>
          <w:szCs w:val="24"/>
        </w:rPr>
      </w:pPr>
      <w:r w:rsidRPr="00DD16A3">
        <w:rPr>
          <w:rFonts w:cs="Arial"/>
          <w:szCs w:val="24"/>
        </w:rPr>
        <w:t xml:space="preserve">Dokumentationsstelle </w:t>
      </w:r>
    </w:p>
    <w:p w14:paraId="1952244F" w14:textId="77777777" w:rsidR="000F0774" w:rsidRPr="00DD16A3" w:rsidRDefault="000F0774" w:rsidP="000F0774">
      <w:pPr>
        <w:pStyle w:val="Listenabsatz"/>
        <w:numPr>
          <w:ilvl w:val="0"/>
          <w:numId w:val="42"/>
        </w:numPr>
        <w:spacing w:after="160" w:line="259" w:lineRule="auto"/>
        <w:rPr>
          <w:rFonts w:cs="Arial"/>
          <w:szCs w:val="24"/>
        </w:rPr>
      </w:pPr>
      <w:r w:rsidRPr="00DD16A3">
        <w:rPr>
          <w:rFonts w:cs="Arial"/>
          <w:szCs w:val="24"/>
        </w:rPr>
        <w:t>Erscheinungsdatum</w:t>
      </w:r>
    </w:p>
    <w:p w14:paraId="7F47B792" w14:textId="77777777" w:rsidR="000F0774" w:rsidRPr="00DD16A3" w:rsidRDefault="000F0774" w:rsidP="000F0774">
      <w:pPr>
        <w:pStyle w:val="Listenabsatz"/>
        <w:numPr>
          <w:ilvl w:val="0"/>
          <w:numId w:val="42"/>
        </w:numPr>
        <w:spacing w:after="160" w:line="259" w:lineRule="auto"/>
        <w:rPr>
          <w:rFonts w:cs="Arial"/>
          <w:szCs w:val="24"/>
        </w:rPr>
      </w:pPr>
      <w:r w:rsidRPr="00DD16A3">
        <w:rPr>
          <w:rFonts w:cs="Arial"/>
          <w:szCs w:val="24"/>
        </w:rPr>
        <w:t>Erfassungsdatum und Zeit</w:t>
      </w:r>
    </w:p>
    <w:p w14:paraId="7D5A6A2D" w14:textId="77777777" w:rsidR="000F0774" w:rsidRPr="00DD16A3" w:rsidRDefault="000F0774" w:rsidP="000F0774">
      <w:pPr>
        <w:pStyle w:val="Listenabsatz"/>
        <w:numPr>
          <w:ilvl w:val="0"/>
          <w:numId w:val="42"/>
        </w:numPr>
        <w:spacing w:after="160" w:line="259" w:lineRule="auto"/>
        <w:rPr>
          <w:rFonts w:cs="Arial"/>
          <w:szCs w:val="24"/>
        </w:rPr>
      </w:pPr>
      <w:r w:rsidRPr="00DD16A3">
        <w:rPr>
          <w:rFonts w:cs="Arial"/>
          <w:szCs w:val="24"/>
        </w:rPr>
        <w:t>Quelle</w:t>
      </w:r>
    </w:p>
    <w:p w14:paraId="10A83038" w14:textId="77777777" w:rsidR="000F0774" w:rsidRPr="00DD16A3" w:rsidRDefault="000F0774" w:rsidP="000F0774">
      <w:pPr>
        <w:pStyle w:val="Listenabsatz"/>
        <w:numPr>
          <w:ilvl w:val="0"/>
          <w:numId w:val="42"/>
        </w:numPr>
        <w:spacing w:after="160" w:line="259" w:lineRule="auto"/>
        <w:rPr>
          <w:rFonts w:cs="Arial"/>
          <w:szCs w:val="24"/>
        </w:rPr>
      </w:pPr>
      <w:r w:rsidRPr="00DD16A3">
        <w:rPr>
          <w:rFonts w:cs="Arial"/>
          <w:szCs w:val="24"/>
        </w:rPr>
        <w:t>Klassifikationsliste</w:t>
      </w:r>
    </w:p>
    <w:p w14:paraId="1F4E8F2A" w14:textId="77777777" w:rsidR="000F0774" w:rsidRPr="00DD16A3" w:rsidRDefault="000F0774" w:rsidP="000F0774">
      <w:pPr>
        <w:pStyle w:val="Listenabsatz"/>
        <w:numPr>
          <w:ilvl w:val="0"/>
          <w:numId w:val="42"/>
        </w:numPr>
        <w:spacing w:after="160" w:line="259" w:lineRule="auto"/>
        <w:rPr>
          <w:rFonts w:cs="Arial"/>
          <w:szCs w:val="24"/>
        </w:rPr>
      </w:pPr>
      <w:r w:rsidRPr="00DD16A3">
        <w:rPr>
          <w:rFonts w:cs="Arial"/>
          <w:szCs w:val="24"/>
        </w:rPr>
        <w:t>Personenliste</w:t>
      </w:r>
    </w:p>
    <w:p w14:paraId="23D7084A" w14:textId="77777777" w:rsidR="000F0774" w:rsidRPr="00DD16A3" w:rsidRDefault="000F0774" w:rsidP="000F0774">
      <w:pPr>
        <w:pStyle w:val="Listenabsatz"/>
        <w:numPr>
          <w:ilvl w:val="0"/>
          <w:numId w:val="42"/>
        </w:numPr>
        <w:spacing w:after="160" w:line="259" w:lineRule="auto"/>
        <w:rPr>
          <w:rFonts w:cs="Arial"/>
          <w:szCs w:val="24"/>
        </w:rPr>
      </w:pPr>
      <w:proofErr w:type="spellStart"/>
      <w:r w:rsidRPr="00DD16A3">
        <w:rPr>
          <w:rFonts w:cs="Arial"/>
          <w:szCs w:val="24"/>
        </w:rPr>
        <w:t>Deskriptorenliste</w:t>
      </w:r>
      <w:proofErr w:type="spellEnd"/>
    </w:p>
    <w:p w14:paraId="0B65C40C" w14:textId="77777777" w:rsidR="000F0774" w:rsidRPr="00DD16A3" w:rsidRDefault="000F0774" w:rsidP="000F0774">
      <w:pPr>
        <w:pStyle w:val="Listenabsatz"/>
        <w:numPr>
          <w:ilvl w:val="0"/>
          <w:numId w:val="42"/>
        </w:numPr>
        <w:spacing w:after="160" w:line="259" w:lineRule="auto"/>
        <w:rPr>
          <w:rFonts w:cs="Arial"/>
          <w:szCs w:val="24"/>
        </w:rPr>
      </w:pPr>
      <w:r w:rsidRPr="00DD16A3">
        <w:rPr>
          <w:rFonts w:cs="Arial"/>
          <w:szCs w:val="24"/>
        </w:rPr>
        <w:t>Präsentationsform</w:t>
      </w:r>
    </w:p>
    <w:p w14:paraId="5A1EA692" w14:textId="77777777" w:rsidR="000F0774" w:rsidRPr="00DD16A3" w:rsidRDefault="000F0774" w:rsidP="000F0774">
      <w:pPr>
        <w:pStyle w:val="Listenabsatz"/>
        <w:numPr>
          <w:ilvl w:val="0"/>
          <w:numId w:val="42"/>
        </w:numPr>
        <w:spacing w:after="160" w:line="259" w:lineRule="auto"/>
        <w:rPr>
          <w:rFonts w:cs="Arial"/>
          <w:szCs w:val="24"/>
        </w:rPr>
      </w:pPr>
      <w:r w:rsidRPr="00DD16A3">
        <w:rPr>
          <w:rFonts w:cs="Arial"/>
          <w:szCs w:val="24"/>
        </w:rPr>
        <w:t>U.a.</w:t>
      </w:r>
    </w:p>
    <w:p w14:paraId="64E9214E" w14:textId="77777777" w:rsidR="000F0774" w:rsidRPr="00DD16A3" w:rsidRDefault="000F0774" w:rsidP="000F0774">
      <w:pPr>
        <w:rPr>
          <w:rFonts w:cs="Arial"/>
          <w:szCs w:val="24"/>
        </w:rPr>
      </w:pPr>
      <w:r w:rsidRPr="00DD16A3">
        <w:rPr>
          <w:rFonts w:cs="Arial"/>
          <w:szCs w:val="24"/>
        </w:rPr>
        <w:t>Im Root-Element Inhalt ist selbsterklärend der Inhalt eines Dokumentes erfasst:</w:t>
      </w:r>
    </w:p>
    <w:p w14:paraId="5EAF8740" w14:textId="77777777" w:rsidR="000F0774" w:rsidRPr="00DD16A3" w:rsidRDefault="000F0774" w:rsidP="000F0774">
      <w:pPr>
        <w:pStyle w:val="Listenabsatz"/>
        <w:numPr>
          <w:ilvl w:val="0"/>
          <w:numId w:val="43"/>
        </w:numPr>
        <w:spacing w:after="160" w:line="259" w:lineRule="auto"/>
        <w:rPr>
          <w:rFonts w:cs="Arial"/>
          <w:szCs w:val="24"/>
        </w:rPr>
      </w:pPr>
      <w:r w:rsidRPr="00DD16A3">
        <w:rPr>
          <w:rFonts w:cs="Arial"/>
          <w:szCs w:val="24"/>
        </w:rPr>
        <w:t>Titel mit Haupttitel, Sonstiger Titel und Seitentitel</w:t>
      </w:r>
    </w:p>
    <w:p w14:paraId="0EE47AE5" w14:textId="77777777" w:rsidR="000F0774" w:rsidRPr="00DD16A3" w:rsidRDefault="000F0774" w:rsidP="000F0774">
      <w:pPr>
        <w:pStyle w:val="Listenabsatz"/>
        <w:numPr>
          <w:ilvl w:val="0"/>
          <w:numId w:val="43"/>
        </w:numPr>
        <w:spacing w:after="160" w:line="259" w:lineRule="auto"/>
        <w:rPr>
          <w:rFonts w:cs="Arial"/>
          <w:szCs w:val="24"/>
        </w:rPr>
      </w:pPr>
      <w:r w:rsidRPr="00DD16A3">
        <w:rPr>
          <w:rFonts w:cs="Arial"/>
          <w:szCs w:val="24"/>
        </w:rPr>
        <w:t>Volltext</w:t>
      </w:r>
    </w:p>
    <w:p w14:paraId="6E4B5218" w14:textId="77777777" w:rsidR="000F0774" w:rsidRPr="00DD16A3" w:rsidRDefault="000F0774" w:rsidP="000F0774">
      <w:pPr>
        <w:pStyle w:val="Listenabsatz"/>
        <w:numPr>
          <w:ilvl w:val="0"/>
          <w:numId w:val="43"/>
        </w:numPr>
        <w:spacing w:after="160" w:line="259" w:lineRule="auto"/>
        <w:rPr>
          <w:rFonts w:cs="Arial"/>
          <w:szCs w:val="24"/>
        </w:rPr>
      </w:pPr>
      <w:r w:rsidRPr="00DD16A3">
        <w:rPr>
          <w:rFonts w:cs="Arial"/>
          <w:szCs w:val="24"/>
        </w:rPr>
        <w:t>Anzahl der Worte und Volltextseiten</w:t>
      </w:r>
    </w:p>
    <w:p w14:paraId="5A9957AE" w14:textId="77777777" w:rsidR="000F0774" w:rsidRPr="00DD16A3" w:rsidRDefault="000F0774" w:rsidP="000F0774">
      <w:pPr>
        <w:rPr>
          <w:rFonts w:cs="Arial"/>
          <w:szCs w:val="24"/>
        </w:rPr>
      </w:pPr>
    </w:p>
    <w:p w14:paraId="47C59CE1" w14:textId="77777777" w:rsidR="000F0774" w:rsidRPr="00DD16A3" w:rsidRDefault="000F0774" w:rsidP="000F0774">
      <w:pPr>
        <w:rPr>
          <w:rFonts w:cs="Arial"/>
          <w:szCs w:val="24"/>
        </w:rPr>
      </w:pPr>
      <w:r w:rsidRPr="00DD16A3">
        <w:rPr>
          <w:rFonts w:cs="Arial"/>
          <w:szCs w:val="24"/>
        </w:rPr>
        <w:t>Beispielhaft sehen Sie in Abbildung XY den Baum eines XML-Dokuments:</w:t>
      </w:r>
    </w:p>
    <w:p w14:paraId="0F3A2A4F" w14:textId="77777777" w:rsidR="000F0774" w:rsidRPr="00DD16A3" w:rsidRDefault="000F0774" w:rsidP="000F0774"/>
    <w:p w14:paraId="7216E94A" w14:textId="67509370" w:rsidR="00B50A9D" w:rsidRPr="00DD16A3" w:rsidRDefault="00B50A9D" w:rsidP="00B50A9D">
      <w:pPr>
        <w:pStyle w:val="berschrift2"/>
      </w:pPr>
      <w:bookmarkStart w:id="34" w:name="_Toc117086252"/>
      <w:r w:rsidRPr="00DD16A3">
        <w:t>Statistiken</w:t>
      </w:r>
      <w:bookmarkEnd w:id="34"/>
      <w:r w:rsidRPr="00DD16A3">
        <w:t xml:space="preserve"> </w:t>
      </w:r>
    </w:p>
    <w:tbl>
      <w:tblPr>
        <w:tblStyle w:val="Gitternetztabelle1hellAkzent1"/>
        <w:tblpPr w:leftFromText="141" w:rightFromText="141" w:vertAnchor="text" w:tblpXSpec="center" w:tblpY="1"/>
        <w:tblW w:w="0" w:type="auto"/>
        <w:tblLook w:val="04A0" w:firstRow="1" w:lastRow="0" w:firstColumn="1" w:lastColumn="0" w:noHBand="0" w:noVBand="1"/>
        <w:tblCaption w:val="Abbildung: XY: Anzahl Dokumente nach Präsentationsform"/>
      </w:tblPr>
      <w:tblGrid>
        <w:gridCol w:w="2785"/>
        <w:gridCol w:w="2786"/>
        <w:gridCol w:w="2362"/>
      </w:tblGrid>
      <w:tr w:rsidR="000F0774" w:rsidRPr="00DD16A3" w14:paraId="3751451A" w14:textId="77777777" w:rsidTr="00444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14:paraId="27DF7BCF" w14:textId="77777777" w:rsidR="000F0774" w:rsidRPr="00DD16A3" w:rsidRDefault="000F0774" w:rsidP="00444416">
            <w:pPr>
              <w:jc w:val="center"/>
              <w:rPr>
                <w:rFonts w:cs="Arial"/>
                <w:szCs w:val="24"/>
              </w:rPr>
            </w:pPr>
            <w:r w:rsidRPr="00DD16A3">
              <w:rPr>
                <w:rFonts w:cs="Arial"/>
                <w:szCs w:val="24"/>
              </w:rPr>
              <w:t>PAN-Kürzel</w:t>
            </w:r>
          </w:p>
        </w:tc>
        <w:tc>
          <w:tcPr>
            <w:tcW w:w="2786" w:type="dxa"/>
          </w:tcPr>
          <w:p w14:paraId="439D73BD" w14:textId="77777777" w:rsidR="000F0774" w:rsidRPr="00DD16A3" w:rsidRDefault="000F0774" w:rsidP="00444416">
            <w:pPr>
              <w:jc w:val="center"/>
              <w:cnfStyle w:val="100000000000" w:firstRow="1" w:lastRow="0" w:firstColumn="0" w:lastColumn="0" w:oddVBand="0" w:evenVBand="0" w:oddHBand="0" w:evenHBand="0" w:firstRowFirstColumn="0" w:firstRowLastColumn="0" w:lastRowFirstColumn="0" w:lastRowLastColumn="0"/>
              <w:rPr>
                <w:rFonts w:cs="Arial"/>
                <w:szCs w:val="24"/>
              </w:rPr>
            </w:pPr>
            <w:r w:rsidRPr="00DD16A3">
              <w:rPr>
                <w:rFonts w:cs="Arial"/>
                <w:szCs w:val="24"/>
              </w:rPr>
              <w:t>Präsentationsform</w:t>
            </w:r>
          </w:p>
        </w:tc>
        <w:tc>
          <w:tcPr>
            <w:tcW w:w="2362" w:type="dxa"/>
          </w:tcPr>
          <w:p w14:paraId="0A6DF4B4" w14:textId="77777777" w:rsidR="000F0774" w:rsidRPr="00DD16A3" w:rsidRDefault="000F0774" w:rsidP="00444416">
            <w:pPr>
              <w:jc w:val="center"/>
              <w:cnfStyle w:val="100000000000" w:firstRow="1" w:lastRow="0" w:firstColumn="0" w:lastColumn="0" w:oddVBand="0" w:evenVBand="0" w:oddHBand="0" w:evenHBand="0" w:firstRowFirstColumn="0" w:firstRowLastColumn="0" w:lastRowFirstColumn="0" w:lastRowLastColumn="0"/>
              <w:rPr>
                <w:rFonts w:cs="Arial"/>
                <w:szCs w:val="24"/>
              </w:rPr>
            </w:pPr>
            <w:r w:rsidRPr="00DD16A3">
              <w:rPr>
                <w:rFonts w:cs="Arial"/>
                <w:szCs w:val="24"/>
              </w:rPr>
              <w:t>Anzahl Testdaten</w:t>
            </w:r>
          </w:p>
        </w:tc>
      </w:tr>
      <w:tr w:rsidR="000F0774" w:rsidRPr="00DD16A3" w14:paraId="4B5C9102"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43D4DAA0" w14:textId="77777777" w:rsidR="000F0774" w:rsidRPr="00DD16A3" w:rsidRDefault="000F0774" w:rsidP="00444416">
            <w:pPr>
              <w:jc w:val="center"/>
              <w:rPr>
                <w:rFonts w:cs="Arial"/>
                <w:color w:val="4F81BD" w:themeColor="accent1"/>
                <w:szCs w:val="24"/>
              </w:rPr>
            </w:pPr>
            <w:r w:rsidRPr="00DD16A3">
              <w:rPr>
                <w:rFonts w:cs="Arial"/>
                <w:szCs w:val="24"/>
              </w:rPr>
              <w:t>BER</w:t>
            </w:r>
          </w:p>
        </w:tc>
        <w:tc>
          <w:tcPr>
            <w:tcW w:w="2786" w:type="dxa"/>
          </w:tcPr>
          <w:p w14:paraId="57D40058"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Bericht</w:t>
            </w:r>
          </w:p>
        </w:tc>
        <w:tc>
          <w:tcPr>
            <w:tcW w:w="2362" w:type="dxa"/>
          </w:tcPr>
          <w:p w14:paraId="7B1E1019"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1.070.970</w:t>
            </w:r>
          </w:p>
        </w:tc>
      </w:tr>
      <w:tr w:rsidR="000F0774" w:rsidRPr="00DD16A3" w14:paraId="6937A230"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3933D25E" w14:textId="77777777" w:rsidR="000F0774" w:rsidRPr="00DD16A3" w:rsidRDefault="000F0774" w:rsidP="00444416">
            <w:pPr>
              <w:jc w:val="center"/>
              <w:rPr>
                <w:rFonts w:cs="Arial"/>
                <w:b w:val="0"/>
                <w:bCs w:val="0"/>
                <w:color w:val="4F81BD" w:themeColor="accent1"/>
                <w:szCs w:val="24"/>
              </w:rPr>
            </w:pPr>
            <w:r w:rsidRPr="00DD16A3">
              <w:rPr>
                <w:rFonts w:cs="Arial"/>
                <w:color w:val="4F81BD" w:themeColor="accent1"/>
                <w:szCs w:val="24"/>
              </w:rPr>
              <w:t>INT</w:t>
            </w:r>
          </w:p>
        </w:tc>
        <w:tc>
          <w:tcPr>
            <w:tcW w:w="2786" w:type="dxa"/>
          </w:tcPr>
          <w:p w14:paraId="141A356B"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Interview</w:t>
            </w:r>
          </w:p>
        </w:tc>
        <w:tc>
          <w:tcPr>
            <w:tcW w:w="2362" w:type="dxa"/>
          </w:tcPr>
          <w:p w14:paraId="4C801878"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115.759</w:t>
            </w:r>
          </w:p>
        </w:tc>
      </w:tr>
      <w:tr w:rsidR="000F0774" w:rsidRPr="00DD16A3" w14:paraId="59FF789B"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1655E92D" w14:textId="77777777" w:rsidR="000F0774" w:rsidRPr="00DD16A3" w:rsidRDefault="000F0774" w:rsidP="00444416">
            <w:pPr>
              <w:jc w:val="center"/>
              <w:rPr>
                <w:rFonts w:cs="Arial"/>
                <w:color w:val="4F81BD" w:themeColor="accent1"/>
                <w:szCs w:val="24"/>
              </w:rPr>
            </w:pPr>
            <w:r w:rsidRPr="00DD16A3">
              <w:rPr>
                <w:rFonts w:cs="Arial"/>
                <w:color w:val="4F81BD" w:themeColor="accent1"/>
                <w:szCs w:val="24"/>
              </w:rPr>
              <w:t>REZ</w:t>
            </w:r>
          </w:p>
        </w:tc>
        <w:tc>
          <w:tcPr>
            <w:tcW w:w="2786" w:type="dxa"/>
          </w:tcPr>
          <w:p w14:paraId="78DF1FBD"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Rezension</w:t>
            </w:r>
          </w:p>
        </w:tc>
        <w:tc>
          <w:tcPr>
            <w:tcW w:w="2362" w:type="dxa"/>
          </w:tcPr>
          <w:p w14:paraId="22D17EF0"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101.473</w:t>
            </w:r>
          </w:p>
        </w:tc>
      </w:tr>
      <w:tr w:rsidR="000F0774" w:rsidRPr="00DD16A3" w14:paraId="790CDC99"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38C2ADB9" w14:textId="77777777" w:rsidR="000F0774" w:rsidRPr="00DD16A3" w:rsidRDefault="000F0774" w:rsidP="00444416">
            <w:pPr>
              <w:jc w:val="center"/>
              <w:rPr>
                <w:rFonts w:cs="Arial"/>
                <w:color w:val="4F81BD" w:themeColor="accent1"/>
                <w:szCs w:val="24"/>
              </w:rPr>
            </w:pPr>
            <w:r w:rsidRPr="00DD16A3">
              <w:rPr>
                <w:rFonts w:cs="Arial"/>
                <w:color w:val="4F81BD" w:themeColor="accent1"/>
                <w:szCs w:val="24"/>
              </w:rPr>
              <w:t>GRF</w:t>
            </w:r>
          </w:p>
        </w:tc>
        <w:tc>
          <w:tcPr>
            <w:tcW w:w="2786" w:type="dxa"/>
          </w:tcPr>
          <w:p w14:paraId="1F8F5CC3"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Grafik</w:t>
            </w:r>
          </w:p>
        </w:tc>
        <w:tc>
          <w:tcPr>
            <w:tcW w:w="2362" w:type="dxa"/>
          </w:tcPr>
          <w:p w14:paraId="59E6746A"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55.767</w:t>
            </w:r>
          </w:p>
        </w:tc>
      </w:tr>
      <w:tr w:rsidR="000F0774" w:rsidRPr="00DD16A3" w14:paraId="665415DA"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7D77CE77" w14:textId="77777777" w:rsidR="000F0774" w:rsidRPr="00DD16A3" w:rsidRDefault="000F0774" w:rsidP="00444416">
            <w:pPr>
              <w:jc w:val="center"/>
              <w:rPr>
                <w:rFonts w:cs="Arial"/>
                <w:color w:val="4F81BD" w:themeColor="accent1"/>
                <w:szCs w:val="24"/>
              </w:rPr>
            </w:pPr>
            <w:r w:rsidRPr="00DD16A3">
              <w:rPr>
                <w:rFonts w:cs="Arial"/>
                <w:color w:val="4F81BD" w:themeColor="accent1"/>
                <w:szCs w:val="24"/>
              </w:rPr>
              <w:t>KOM</w:t>
            </w:r>
          </w:p>
        </w:tc>
        <w:tc>
          <w:tcPr>
            <w:tcW w:w="2786" w:type="dxa"/>
          </w:tcPr>
          <w:p w14:paraId="7838B937"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Kommentar</w:t>
            </w:r>
          </w:p>
        </w:tc>
        <w:tc>
          <w:tcPr>
            <w:tcW w:w="2362" w:type="dxa"/>
          </w:tcPr>
          <w:p w14:paraId="33267B47"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53.888</w:t>
            </w:r>
          </w:p>
        </w:tc>
      </w:tr>
      <w:tr w:rsidR="000F0774" w:rsidRPr="00DD16A3" w14:paraId="3F422CC8"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42D73BD7" w14:textId="77777777" w:rsidR="000F0774" w:rsidRPr="00DD16A3" w:rsidRDefault="000F0774" w:rsidP="00444416">
            <w:pPr>
              <w:jc w:val="center"/>
              <w:rPr>
                <w:rFonts w:cs="Arial"/>
                <w:color w:val="4F81BD" w:themeColor="accent1"/>
                <w:szCs w:val="24"/>
              </w:rPr>
            </w:pPr>
            <w:r w:rsidRPr="00DD16A3">
              <w:rPr>
                <w:rFonts w:cs="Arial"/>
                <w:color w:val="4F81BD" w:themeColor="accent1"/>
                <w:szCs w:val="24"/>
              </w:rPr>
              <w:lastRenderedPageBreak/>
              <w:t>REP</w:t>
            </w:r>
          </w:p>
        </w:tc>
        <w:tc>
          <w:tcPr>
            <w:tcW w:w="2786" w:type="dxa"/>
          </w:tcPr>
          <w:p w14:paraId="561F734E"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Reportage</w:t>
            </w:r>
          </w:p>
        </w:tc>
        <w:tc>
          <w:tcPr>
            <w:tcW w:w="2362" w:type="dxa"/>
          </w:tcPr>
          <w:p w14:paraId="0F976D20"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13.584</w:t>
            </w:r>
          </w:p>
        </w:tc>
      </w:tr>
      <w:tr w:rsidR="000F0774" w:rsidRPr="00DD16A3" w14:paraId="02A4A3C5"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68BCCB6C" w14:textId="77777777" w:rsidR="000F0774" w:rsidRPr="00DD16A3" w:rsidRDefault="000F0774" w:rsidP="00444416">
            <w:pPr>
              <w:jc w:val="center"/>
              <w:rPr>
                <w:rFonts w:cs="Arial"/>
                <w:szCs w:val="24"/>
              </w:rPr>
            </w:pPr>
            <w:r w:rsidRPr="00DD16A3">
              <w:rPr>
                <w:rFonts w:cs="Arial"/>
                <w:szCs w:val="24"/>
              </w:rPr>
              <w:t>SER</w:t>
            </w:r>
          </w:p>
        </w:tc>
        <w:tc>
          <w:tcPr>
            <w:tcW w:w="2786" w:type="dxa"/>
          </w:tcPr>
          <w:p w14:paraId="2DD4D51D"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Serie</w:t>
            </w:r>
          </w:p>
        </w:tc>
        <w:tc>
          <w:tcPr>
            <w:tcW w:w="2362" w:type="dxa"/>
          </w:tcPr>
          <w:p w14:paraId="59007C12"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13.320</w:t>
            </w:r>
          </w:p>
        </w:tc>
      </w:tr>
      <w:tr w:rsidR="000F0774" w:rsidRPr="00DD16A3" w14:paraId="4995DBCE"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012B7F42" w14:textId="77777777" w:rsidR="000F0774" w:rsidRPr="00DD16A3" w:rsidRDefault="000F0774" w:rsidP="00444416">
            <w:pPr>
              <w:jc w:val="center"/>
              <w:rPr>
                <w:rFonts w:cs="Arial"/>
                <w:szCs w:val="24"/>
              </w:rPr>
            </w:pPr>
            <w:r w:rsidRPr="00DD16A3">
              <w:rPr>
                <w:rFonts w:cs="Arial"/>
                <w:szCs w:val="24"/>
              </w:rPr>
              <w:t>TIT</w:t>
            </w:r>
          </w:p>
        </w:tc>
        <w:tc>
          <w:tcPr>
            <w:tcW w:w="2786" w:type="dxa"/>
          </w:tcPr>
          <w:p w14:paraId="7CBDAD6A"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Titelthema</w:t>
            </w:r>
          </w:p>
        </w:tc>
        <w:tc>
          <w:tcPr>
            <w:tcW w:w="2362" w:type="dxa"/>
          </w:tcPr>
          <w:p w14:paraId="13B2B351"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12.662</w:t>
            </w:r>
          </w:p>
        </w:tc>
      </w:tr>
      <w:tr w:rsidR="000F0774" w:rsidRPr="00DD16A3" w14:paraId="1EBEDAF5"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151E3C37" w14:textId="77777777" w:rsidR="000F0774" w:rsidRPr="00DD16A3" w:rsidRDefault="000F0774" w:rsidP="00444416">
            <w:pPr>
              <w:jc w:val="center"/>
              <w:rPr>
                <w:rFonts w:cs="Arial"/>
                <w:color w:val="4F81BD" w:themeColor="accent1"/>
                <w:szCs w:val="24"/>
              </w:rPr>
            </w:pPr>
            <w:r w:rsidRPr="00DD16A3">
              <w:rPr>
                <w:rFonts w:cs="Arial"/>
                <w:color w:val="4F81BD" w:themeColor="accent1"/>
                <w:szCs w:val="24"/>
              </w:rPr>
              <w:t>ESS</w:t>
            </w:r>
          </w:p>
        </w:tc>
        <w:tc>
          <w:tcPr>
            <w:tcW w:w="2786" w:type="dxa"/>
          </w:tcPr>
          <w:p w14:paraId="43F8BD4E"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Essay</w:t>
            </w:r>
          </w:p>
        </w:tc>
        <w:tc>
          <w:tcPr>
            <w:tcW w:w="2362" w:type="dxa"/>
          </w:tcPr>
          <w:p w14:paraId="3883436F"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12.056</w:t>
            </w:r>
          </w:p>
        </w:tc>
      </w:tr>
      <w:tr w:rsidR="000F0774" w:rsidRPr="00DD16A3" w14:paraId="1CAC185D"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1AE2B67B" w14:textId="77777777" w:rsidR="000F0774" w:rsidRPr="00DD16A3" w:rsidRDefault="000F0774" w:rsidP="00444416">
            <w:pPr>
              <w:jc w:val="center"/>
              <w:rPr>
                <w:rFonts w:cs="Arial"/>
                <w:szCs w:val="24"/>
              </w:rPr>
            </w:pPr>
            <w:r w:rsidRPr="00DD16A3">
              <w:rPr>
                <w:rFonts w:cs="Arial"/>
                <w:szCs w:val="24"/>
              </w:rPr>
              <w:t>KTE</w:t>
            </w:r>
          </w:p>
        </w:tc>
        <w:tc>
          <w:tcPr>
            <w:tcW w:w="2786" w:type="dxa"/>
          </w:tcPr>
          <w:p w14:paraId="067F5F7C"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Karte</w:t>
            </w:r>
          </w:p>
        </w:tc>
        <w:tc>
          <w:tcPr>
            <w:tcW w:w="2362" w:type="dxa"/>
          </w:tcPr>
          <w:p w14:paraId="5F7EC082"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6.480</w:t>
            </w:r>
          </w:p>
        </w:tc>
      </w:tr>
      <w:tr w:rsidR="000F0774" w:rsidRPr="00DD16A3" w14:paraId="2B905CD0"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112F7929" w14:textId="77777777" w:rsidR="000F0774" w:rsidRPr="00DD16A3" w:rsidRDefault="000F0774" w:rsidP="00444416">
            <w:pPr>
              <w:jc w:val="center"/>
              <w:rPr>
                <w:rFonts w:cs="Arial"/>
                <w:color w:val="4F81BD" w:themeColor="accent1"/>
                <w:szCs w:val="24"/>
              </w:rPr>
            </w:pPr>
            <w:r w:rsidRPr="00DD16A3">
              <w:rPr>
                <w:rFonts w:cs="Arial"/>
                <w:color w:val="4F81BD" w:themeColor="accent1"/>
                <w:szCs w:val="24"/>
              </w:rPr>
              <w:t>PRM</w:t>
            </w:r>
          </w:p>
        </w:tc>
        <w:tc>
          <w:tcPr>
            <w:tcW w:w="2786" w:type="dxa"/>
          </w:tcPr>
          <w:p w14:paraId="6547D769"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Pressemitteilung</w:t>
            </w:r>
          </w:p>
        </w:tc>
        <w:tc>
          <w:tcPr>
            <w:tcW w:w="2362" w:type="dxa"/>
          </w:tcPr>
          <w:p w14:paraId="101FB5DB"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color w:val="4F81BD" w:themeColor="accent1"/>
                <w:szCs w:val="24"/>
              </w:rPr>
            </w:pPr>
            <w:r w:rsidRPr="00DD16A3">
              <w:rPr>
                <w:rFonts w:cs="Arial"/>
                <w:color w:val="4F81BD" w:themeColor="accent1"/>
                <w:szCs w:val="24"/>
              </w:rPr>
              <w:t>5.081</w:t>
            </w:r>
          </w:p>
        </w:tc>
      </w:tr>
      <w:tr w:rsidR="000F0774" w:rsidRPr="00DD16A3" w14:paraId="39EADB39"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5C4571A0" w14:textId="77777777" w:rsidR="000F0774" w:rsidRPr="00DD16A3" w:rsidRDefault="000F0774" w:rsidP="00444416">
            <w:pPr>
              <w:jc w:val="center"/>
              <w:rPr>
                <w:rFonts w:cs="Arial"/>
                <w:szCs w:val="24"/>
              </w:rPr>
            </w:pPr>
            <w:r w:rsidRPr="00DD16A3">
              <w:rPr>
                <w:rFonts w:cs="Arial"/>
                <w:szCs w:val="24"/>
              </w:rPr>
              <w:t>WRT</w:t>
            </w:r>
          </w:p>
        </w:tc>
        <w:tc>
          <w:tcPr>
            <w:tcW w:w="2786" w:type="dxa"/>
          </w:tcPr>
          <w:p w14:paraId="6F24EDB3"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Wortlaut</w:t>
            </w:r>
          </w:p>
        </w:tc>
        <w:tc>
          <w:tcPr>
            <w:tcW w:w="2362" w:type="dxa"/>
          </w:tcPr>
          <w:p w14:paraId="76BFDF6A"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3.378</w:t>
            </w:r>
          </w:p>
        </w:tc>
      </w:tr>
      <w:tr w:rsidR="000F0774" w:rsidRPr="00DD16A3" w14:paraId="709CB1D4"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01E8DAF9" w14:textId="77777777" w:rsidR="000F0774" w:rsidRPr="00DD16A3" w:rsidRDefault="000F0774" w:rsidP="00444416">
            <w:pPr>
              <w:jc w:val="center"/>
              <w:rPr>
                <w:rFonts w:cs="Arial"/>
                <w:szCs w:val="24"/>
              </w:rPr>
            </w:pPr>
            <w:r w:rsidRPr="00DD16A3">
              <w:rPr>
                <w:rFonts w:cs="Arial"/>
                <w:szCs w:val="24"/>
              </w:rPr>
              <w:t>CHR</w:t>
            </w:r>
          </w:p>
        </w:tc>
        <w:tc>
          <w:tcPr>
            <w:tcW w:w="2786" w:type="dxa"/>
          </w:tcPr>
          <w:p w14:paraId="5D253DF3"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Chronologie</w:t>
            </w:r>
          </w:p>
        </w:tc>
        <w:tc>
          <w:tcPr>
            <w:tcW w:w="2362" w:type="dxa"/>
          </w:tcPr>
          <w:p w14:paraId="78C675A8"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2.380</w:t>
            </w:r>
          </w:p>
        </w:tc>
      </w:tr>
      <w:tr w:rsidR="000F0774" w:rsidRPr="00DD16A3" w14:paraId="4F93CD7D"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465EFF56" w14:textId="77777777" w:rsidR="000F0774" w:rsidRPr="00DD16A3" w:rsidRDefault="000F0774" w:rsidP="00444416">
            <w:pPr>
              <w:jc w:val="center"/>
              <w:rPr>
                <w:rFonts w:cs="Arial"/>
                <w:szCs w:val="24"/>
              </w:rPr>
            </w:pPr>
            <w:r w:rsidRPr="00DD16A3">
              <w:rPr>
                <w:rFonts w:cs="Arial"/>
                <w:szCs w:val="24"/>
              </w:rPr>
              <w:t>ANA</w:t>
            </w:r>
          </w:p>
        </w:tc>
        <w:tc>
          <w:tcPr>
            <w:tcW w:w="2786" w:type="dxa"/>
          </w:tcPr>
          <w:p w14:paraId="457660AE"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Analysis (nur DW)</w:t>
            </w:r>
          </w:p>
        </w:tc>
        <w:tc>
          <w:tcPr>
            <w:tcW w:w="2362" w:type="dxa"/>
          </w:tcPr>
          <w:p w14:paraId="6967D644"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1.837</w:t>
            </w:r>
          </w:p>
        </w:tc>
      </w:tr>
      <w:tr w:rsidR="000F0774" w:rsidRPr="00DD16A3" w14:paraId="22055B68" w14:textId="77777777" w:rsidTr="00444416">
        <w:tc>
          <w:tcPr>
            <w:cnfStyle w:val="001000000000" w:firstRow="0" w:lastRow="0" w:firstColumn="1" w:lastColumn="0" w:oddVBand="0" w:evenVBand="0" w:oddHBand="0" w:evenHBand="0" w:firstRowFirstColumn="0" w:firstRowLastColumn="0" w:lastRowFirstColumn="0" w:lastRowLastColumn="0"/>
            <w:tcW w:w="2785" w:type="dxa"/>
          </w:tcPr>
          <w:p w14:paraId="743F05A1" w14:textId="77777777" w:rsidR="000F0774" w:rsidRPr="00DD16A3" w:rsidRDefault="000F0774" w:rsidP="00444416">
            <w:pPr>
              <w:jc w:val="center"/>
              <w:rPr>
                <w:rFonts w:cs="Arial"/>
                <w:szCs w:val="24"/>
              </w:rPr>
            </w:pPr>
            <w:r w:rsidRPr="00DD16A3">
              <w:rPr>
                <w:rFonts w:cs="Arial"/>
                <w:szCs w:val="24"/>
              </w:rPr>
              <w:t>REST</w:t>
            </w:r>
          </w:p>
        </w:tc>
        <w:tc>
          <w:tcPr>
            <w:tcW w:w="2786" w:type="dxa"/>
          </w:tcPr>
          <w:p w14:paraId="30C7EDCC" w14:textId="77777777" w:rsidR="000F0774" w:rsidRPr="00DD16A3" w:rsidRDefault="000F0774" w:rsidP="00444416">
            <w:pPr>
              <w:jc w:val="center"/>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Restliche P-Formen unter 1000</w:t>
            </w:r>
          </w:p>
        </w:tc>
        <w:tc>
          <w:tcPr>
            <w:tcW w:w="2362" w:type="dxa"/>
          </w:tcPr>
          <w:p w14:paraId="00FA6BC7" w14:textId="77777777" w:rsidR="000F0774" w:rsidRPr="00DD16A3" w:rsidRDefault="000F0774" w:rsidP="00444416">
            <w:pPr>
              <w:jc w:val="right"/>
              <w:cnfStyle w:val="000000000000" w:firstRow="0" w:lastRow="0" w:firstColumn="0" w:lastColumn="0" w:oddVBand="0" w:evenVBand="0" w:oddHBand="0" w:evenHBand="0" w:firstRowFirstColumn="0" w:firstRowLastColumn="0" w:lastRowFirstColumn="0" w:lastRowLastColumn="0"/>
              <w:rPr>
                <w:rFonts w:cs="Arial"/>
                <w:szCs w:val="24"/>
              </w:rPr>
            </w:pPr>
            <w:r w:rsidRPr="00DD16A3">
              <w:rPr>
                <w:rFonts w:cs="Arial"/>
                <w:szCs w:val="24"/>
              </w:rPr>
              <w:t>3.494</w:t>
            </w:r>
          </w:p>
        </w:tc>
      </w:tr>
    </w:tbl>
    <w:p w14:paraId="19350FE6" w14:textId="3A530521" w:rsidR="000F0774" w:rsidRPr="00DD16A3" w:rsidRDefault="000F0774" w:rsidP="000F0774"/>
    <w:p w14:paraId="1DF89EC7" w14:textId="4E8ABC94" w:rsidR="001634A4" w:rsidRPr="00DD16A3" w:rsidRDefault="001634A4" w:rsidP="000F0774">
      <w:r w:rsidRPr="00DD16A3">
        <w:t xml:space="preserve">Beschreibung der Präsentationsformen aus </w:t>
      </w:r>
      <w:proofErr w:type="spellStart"/>
      <w:r w:rsidRPr="00DD16A3">
        <w:t>Prio</w:t>
      </w:r>
      <w:proofErr w:type="spellEnd"/>
      <w:r w:rsidRPr="00DD16A3">
        <w:t xml:space="preserve"> 1 und 2</w:t>
      </w:r>
    </w:p>
    <w:p w14:paraId="3B715627" w14:textId="41AF3101" w:rsidR="001634A4" w:rsidRPr="00DD16A3" w:rsidRDefault="001634A4" w:rsidP="000F0774">
      <w:pPr>
        <w:rPr>
          <w:bCs/>
        </w:rPr>
      </w:pPr>
      <w:r w:rsidRPr="00DD16A3">
        <w:t xml:space="preserve">Chronologie: </w:t>
      </w:r>
      <w:r w:rsidRPr="00DD16A3">
        <w:rPr>
          <w:bCs/>
        </w:rPr>
        <w:t>Das Dokument oder ein Teil davon gibt den zeitlichen Ablauf eines Ereignisses oder einer Anzahl von Ereignissen wieder.</w:t>
      </w:r>
    </w:p>
    <w:p w14:paraId="78F7BFC9" w14:textId="72572CF9" w:rsidR="001634A4" w:rsidRPr="00DD16A3" w:rsidRDefault="001634A4" w:rsidP="000F0774">
      <w:pPr>
        <w:rPr>
          <w:bCs/>
        </w:rPr>
      </w:pPr>
    </w:p>
    <w:p w14:paraId="156534AF" w14:textId="41B3A40A" w:rsidR="001634A4" w:rsidRPr="00DD16A3" w:rsidRDefault="001634A4" w:rsidP="000F0774">
      <w:pPr>
        <w:rPr>
          <w:bCs/>
        </w:rPr>
      </w:pPr>
      <w:r w:rsidRPr="00DD16A3">
        <w:rPr>
          <w:bCs/>
        </w:rPr>
        <w:t>Essay: Prosatext, der sich in größerem Umfang mit einem Thema auseinandersetzt. / Prosatext über ein beliebiges Thema. Der Essay umkreist sein Thema nicht systematisch, sondern locker, assoziativ, kritisch, spielerisch und unterhaltend, stilistisch anspruchsvoll</w:t>
      </w:r>
    </w:p>
    <w:p w14:paraId="23A8F0C5" w14:textId="3F39B365" w:rsidR="001634A4" w:rsidRPr="00DD16A3" w:rsidRDefault="001634A4" w:rsidP="000F0774">
      <w:pPr>
        <w:rPr>
          <w:bCs/>
        </w:rPr>
      </w:pPr>
    </w:p>
    <w:p w14:paraId="23A40974" w14:textId="04789C8E" w:rsidR="001634A4" w:rsidRPr="00DD16A3" w:rsidRDefault="001634A4" w:rsidP="000F0774">
      <w:pPr>
        <w:rPr>
          <w:bCs/>
        </w:rPr>
      </w:pPr>
      <w:r w:rsidRPr="00DD16A3">
        <w:t xml:space="preserve">Grafik: </w:t>
      </w:r>
      <w:r w:rsidRPr="00DD16A3">
        <w:rPr>
          <w:bCs/>
        </w:rPr>
        <w:t>Grafische Darstellung in Form von Tabellen oder Diagrammen.</w:t>
      </w:r>
    </w:p>
    <w:p w14:paraId="221AA6D7" w14:textId="77777777" w:rsidR="001634A4" w:rsidRPr="00DD16A3" w:rsidRDefault="001634A4" w:rsidP="000F0774">
      <w:pPr>
        <w:rPr>
          <w:bCs/>
        </w:rPr>
      </w:pPr>
    </w:p>
    <w:p w14:paraId="1D0F2BEF" w14:textId="515ECE88" w:rsidR="001634A4" w:rsidRPr="00DD16A3" w:rsidRDefault="001634A4" w:rsidP="000F0774">
      <w:pPr>
        <w:rPr>
          <w:bCs/>
        </w:rPr>
      </w:pPr>
      <w:r w:rsidRPr="00DD16A3">
        <w:rPr>
          <w:bCs/>
        </w:rPr>
        <w:t>Interview: Im Gegensatz zum eher dialogischen Gespräch handelt es sich bei einem Interview um die Befragung einer Person, die der Ermittlung von Informationen und/oder Meinungen zu einem bestimmten Themenbereich dient. Charakteristisch sind kurze, präzise Fragen; die Antworten können ebenfalls kurz, aber auch länger und ausführlicher sein. Das Interview kann einen eigenen Sendeplatz einnehmen.</w:t>
      </w:r>
    </w:p>
    <w:p w14:paraId="3D2605C8" w14:textId="799CA40D" w:rsidR="001634A4" w:rsidRPr="00DD16A3" w:rsidRDefault="001634A4" w:rsidP="000F0774">
      <w:pPr>
        <w:rPr>
          <w:bCs/>
        </w:rPr>
      </w:pPr>
    </w:p>
    <w:p w14:paraId="35B1EDD4" w14:textId="6EDCBCC0" w:rsidR="001634A4" w:rsidRPr="00DD16A3" w:rsidRDefault="001634A4" w:rsidP="001634A4">
      <w:pPr>
        <w:pStyle w:val="Zitat"/>
        <w:ind w:left="0" w:right="0"/>
        <w:jc w:val="left"/>
        <w:rPr>
          <w:rStyle w:val="Fett"/>
          <w:b w:val="0"/>
          <w:i w:val="0"/>
        </w:rPr>
      </w:pPr>
      <w:r w:rsidRPr="00DD16A3">
        <w:rPr>
          <w:rFonts w:ascii="Times New Roman" w:hAnsi="Times New Roman" w:cs="Times New Roman"/>
          <w:i w:val="0"/>
          <w:iCs w:val="0"/>
          <w:sz w:val="24"/>
          <w:szCs w:val="24"/>
        </w:rPr>
        <w:t>Kommentar</w:t>
      </w:r>
      <w:r w:rsidRPr="00DD16A3">
        <w:t xml:space="preserve">: </w:t>
      </w:r>
      <w:r w:rsidRPr="00DD16A3">
        <w:rPr>
          <w:rStyle w:val="Fett"/>
          <w:rFonts w:ascii="Times New Roman" w:hAnsi="Times New Roman" w:cs="Times New Roman"/>
          <w:b w:val="0"/>
          <w:bCs w:val="0"/>
          <w:i w:val="0"/>
          <w:iCs w:val="0"/>
          <w:sz w:val="24"/>
          <w:szCs w:val="24"/>
        </w:rPr>
        <w:t>Ausdrucksform für Meinung und Interpretation</w:t>
      </w:r>
      <w:r w:rsidRPr="00DD16A3">
        <w:rPr>
          <w:rStyle w:val="Fett"/>
        </w:rPr>
        <w:t>. </w:t>
      </w:r>
    </w:p>
    <w:p w14:paraId="7EB00A75" w14:textId="77777777" w:rsidR="001634A4" w:rsidRPr="00DD16A3" w:rsidRDefault="001634A4" w:rsidP="001634A4">
      <w:pPr>
        <w:rPr>
          <w:bCs/>
          <w:iCs/>
        </w:rPr>
      </w:pPr>
      <w:r w:rsidRPr="00DD16A3">
        <w:t xml:space="preserve">Reportage: </w:t>
      </w:r>
      <w:r w:rsidRPr="00DD16A3">
        <w:rPr>
          <w:bCs/>
          <w:iCs/>
        </w:rPr>
        <w:t>tatsachenorientierter, aber persönlich gefärbter Erlebnisbericht (Augenzeugenbericht, Milieustudie, Stimmungsschilderung); hierzu gehören auch Reiseberichte</w:t>
      </w:r>
    </w:p>
    <w:p w14:paraId="094E8428" w14:textId="2AA248AD" w:rsidR="001634A4" w:rsidRPr="00DD16A3" w:rsidRDefault="001634A4" w:rsidP="001634A4">
      <w:pPr>
        <w:rPr>
          <w:bCs/>
          <w:iCs/>
        </w:rPr>
      </w:pPr>
      <w:r w:rsidRPr="00DD16A3">
        <w:rPr>
          <w:bCs/>
          <w:iCs/>
        </w:rPr>
        <w:lastRenderedPageBreak/>
        <w:t>Aus unmittelbarem Erleben hervorgehende und die Atmosphäre einbeziehende Berichterstattung. Der Reporter schildert vor Ort, was er sieht und erfährt. Er ist häufig im Bild zu sehen, spricht mit Akteuren, sucht Schauplätze auf etc. vorproduziert/nicht live/geschnitten.</w:t>
      </w:r>
    </w:p>
    <w:p w14:paraId="2ECAF163" w14:textId="2C0D4157" w:rsidR="001634A4" w:rsidRPr="00DD16A3" w:rsidRDefault="001634A4" w:rsidP="001634A4">
      <w:pPr>
        <w:rPr>
          <w:bCs/>
          <w:iCs/>
        </w:rPr>
      </w:pPr>
    </w:p>
    <w:p w14:paraId="1390665F" w14:textId="6BD6CA63" w:rsidR="001634A4" w:rsidRPr="00DD16A3" w:rsidRDefault="001634A4" w:rsidP="001634A4">
      <w:pPr>
        <w:rPr>
          <w:bCs/>
          <w:iCs/>
        </w:rPr>
      </w:pPr>
      <w:r w:rsidRPr="00DD16A3">
        <w:rPr>
          <w:bCs/>
          <w:iCs/>
        </w:rPr>
        <w:t xml:space="preserve">Rezension: für alle Rezensionen, Kritiken, Besprechungen (d.h. auch Vorberichte und Rück-schauen) von (künstlerischen) Werken/Sendungen der Literatur, des Films, des Rundfunks und anderer Medien sowie von Veranstaltungen (z.B. </w:t>
      </w:r>
      <w:proofErr w:type="spellStart"/>
      <w:r w:rsidRPr="00DD16A3">
        <w:rPr>
          <w:bCs/>
          <w:iCs/>
        </w:rPr>
        <w:t>Kunstausstellun</w:t>
      </w:r>
      <w:proofErr w:type="spellEnd"/>
      <w:r w:rsidRPr="00DD16A3">
        <w:rPr>
          <w:bCs/>
          <w:iCs/>
        </w:rPr>
        <w:t>-gen). Beschreibende und/oder wertende Betrachtung öffentlicher, künstlerischer Darbietungen (Theater, Konzert, Ausstellung, Film) und Medienpublikationen jeder Art (Presse, Buch, CD, DVD, Video, MC etc.).</w:t>
      </w:r>
    </w:p>
    <w:p w14:paraId="7C276FB5" w14:textId="77777777" w:rsidR="001634A4" w:rsidRPr="00DD16A3" w:rsidRDefault="001634A4" w:rsidP="001634A4"/>
    <w:p w14:paraId="0833ADE6" w14:textId="03A6C0FA" w:rsidR="000F0774" w:rsidRPr="00DD16A3" w:rsidRDefault="00D97B98" w:rsidP="000F0774">
      <w:r w:rsidRPr="00DD16A3">
        <w:rPr>
          <w:noProof/>
        </w:rPr>
        <w:lastRenderedPageBreak/>
        <w:drawing>
          <wp:inline distT="0" distB="0" distL="0" distR="0" wp14:anchorId="253A305F" wp14:editId="4968EA06">
            <wp:extent cx="5313680" cy="3192333"/>
            <wp:effectExtent l="0" t="0" r="1270" b="825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4180" cy="3198641"/>
                    </a:xfrm>
                    <a:prstGeom prst="rect">
                      <a:avLst/>
                    </a:prstGeom>
                    <a:noFill/>
                    <a:ln>
                      <a:noFill/>
                    </a:ln>
                  </pic:spPr>
                </pic:pic>
              </a:graphicData>
            </a:graphic>
          </wp:inline>
        </w:drawing>
      </w:r>
      <w:r w:rsidR="00EE1559" w:rsidRPr="00DD16A3">
        <w:rPr>
          <w:noProof/>
        </w:rPr>
        <w:drawing>
          <wp:inline distT="0" distB="0" distL="0" distR="0" wp14:anchorId="674E3AE2" wp14:editId="11E46FEE">
            <wp:extent cx="5314315" cy="3408045"/>
            <wp:effectExtent l="0" t="0" r="635" b="190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14315" cy="3408045"/>
                    </a:xfrm>
                    <a:prstGeom prst="rect">
                      <a:avLst/>
                    </a:prstGeom>
                    <a:noFill/>
                    <a:ln>
                      <a:noFill/>
                    </a:ln>
                  </pic:spPr>
                </pic:pic>
              </a:graphicData>
            </a:graphic>
          </wp:inline>
        </w:drawing>
      </w:r>
    </w:p>
    <w:p w14:paraId="0C12639E" w14:textId="2C5A9421" w:rsidR="005E2BCD" w:rsidRPr="00DD16A3" w:rsidRDefault="005E2BCD" w:rsidP="00F162E1">
      <w:pPr>
        <w:pStyle w:val="berschrift1"/>
      </w:pPr>
      <w:bookmarkStart w:id="35" w:name="_Toc117086253"/>
      <w:r w:rsidRPr="00DD16A3">
        <w:lastRenderedPageBreak/>
        <w:t>Methodik</w:t>
      </w:r>
      <w:bookmarkEnd w:id="35"/>
    </w:p>
    <w:p w14:paraId="00B9A44F" w14:textId="6D9699BD" w:rsidR="00197234" w:rsidRPr="00DD16A3" w:rsidRDefault="00197234" w:rsidP="00197234">
      <w:r w:rsidRPr="00DD16A3">
        <w:t xml:space="preserve">50 min Zeit </w:t>
      </w:r>
      <w:proofErr w:type="spellStart"/>
      <w:r w:rsidRPr="00DD16A3">
        <w:t>warden</w:t>
      </w:r>
      <w:proofErr w:type="spellEnd"/>
      <w:r w:rsidRPr="00DD16A3">
        <w:t xml:space="preserve"> benötigt, um das XML in einen Dataframe-Objekt </w:t>
      </w:r>
      <w:proofErr w:type="spellStart"/>
      <w:r w:rsidRPr="00DD16A3">
        <w:t>umzuwundeln</w:t>
      </w:r>
      <w:proofErr w:type="spellEnd"/>
      <w:r w:rsidRPr="00DD16A3">
        <w:t xml:space="preserve"> und anschließend als </w:t>
      </w:r>
      <w:proofErr w:type="spellStart"/>
      <w:r w:rsidRPr="00DD16A3">
        <w:t>pkl</w:t>
      </w:r>
      <w:proofErr w:type="spellEnd"/>
      <w:r w:rsidRPr="00DD16A3">
        <w:t xml:space="preserve">.-Datei zu speichern. Die Tokenisierung und das </w:t>
      </w:r>
      <w:proofErr w:type="spellStart"/>
      <w:r w:rsidRPr="00DD16A3">
        <w:t>Stemming</w:t>
      </w:r>
      <w:proofErr w:type="spellEnd"/>
      <w:r w:rsidRPr="00DD16A3">
        <w:t xml:space="preserve"> dauern dann nochmal ungefähr eineinhalb Stunden. Die anschließende Lemmatisierung benötigt </w:t>
      </w:r>
      <w:proofErr w:type="gramStart"/>
      <w:r w:rsidRPr="00DD16A3">
        <w:t>von alle Preprocessing-Maßnahmen</w:t>
      </w:r>
      <w:proofErr w:type="gramEnd"/>
      <w:r w:rsidRPr="00DD16A3">
        <w:t xml:space="preserve"> mit </w:t>
      </w:r>
      <w:r w:rsidRPr="00DD16A3">
        <w:rPr>
          <w:color w:val="FF0000"/>
          <w:highlight w:val="yellow"/>
        </w:rPr>
        <w:t>XYZ</w:t>
      </w:r>
      <w:r w:rsidRPr="00DD16A3">
        <w:rPr>
          <w:color w:val="FF0000"/>
        </w:rPr>
        <w:t xml:space="preserve"> </w:t>
      </w:r>
      <w:r w:rsidRPr="00DD16A3">
        <w:t>am längsten.</w:t>
      </w:r>
    </w:p>
    <w:p w14:paraId="59CEE703" w14:textId="05719443" w:rsidR="000F0774" w:rsidRPr="00DD16A3" w:rsidRDefault="000F0774" w:rsidP="000F0774">
      <w:pPr>
        <w:pStyle w:val="berschrift2"/>
      </w:pPr>
      <w:bookmarkStart w:id="36" w:name="_Toc117086254"/>
      <w:r w:rsidRPr="00DD16A3">
        <w:t>Warum Python</w:t>
      </w:r>
      <w:bookmarkEnd w:id="36"/>
    </w:p>
    <w:p w14:paraId="64B0FD93" w14:textId="77777777" w:rsidR="000F0774" w:rsidRPr="00DD16A3" w:rsidRDefault="000F0774" w:rsidP="000F0774">
      <w:r w:rsidRPr="00DD16A3">
        <w:t>Es gibt eine riesige an Anzahl Programmiersprachen mit verschiedenen Architekturen und Anwendungsgebieten. Zu den Bekanntesten gehört die Sprache Python. Mit Hilfe von Frameworks lässt sich Python für nahezu jeden Verwendungszweck einsetzen. Python wird durch \</w:t>
      </w:r>
      <w:proofErr w:type="spellStart"/>
      <w:r w:rsidRPr="00DD16A3">
        <w:t>textit</w:t>
      </w:r>
      <w:proofErr w:type="spellEnd"/>
      <w:r w:rsidRPr="00DD16A3">
        <w:t xml:space="preserve">{Python Software </w:t>
      </w:r>
      <w:proofErr w:type="spellStart"/>
      <w:r w:rsidRPr="00DD16A3">
        <w:t>Foundation</w:t>
      </w:r>
      <w:proofErr w:type="spellEnd"/>
      <w:r w:rsidRPr="00DD16A3">
        <w:t>} betreut, aber von einer offenen Gemeinschaft entwickelt. Dadurch ist die Nutzung kostenfrei und auf allen Plattformen verfügbar. Durch den Einfluss von Forschung und Wirtschaft ist Python besonders beliebt im Bereich der \</w:t>
      </w:r>
      <w:proofErr w:type="spellStart"/>
      <w:r w:rsidRPr="00DD16A3">
        <w:t>textit</w:t>
      </w:r>
      <w:proofErr w:type="spellEnd"/>
      <w:r w:rsidRPr="00DD16A3">
        <w:t>{Data Science} \</w:t>
      </w:r>
      <w:proofErr w:type="spellStart"/>
      <w:r w:rsidRPr="00DD16A3">
        <w:t>cite</w:t>
      </w:r>
      <w:proofErr w:type="spellEnd"/>
      <w:r w:rsidRPr="00DD16A3">
        <w:t>[vgl.][4]{kamathDeepLearningNLP2019}.\\</w:t>
      </w:r>
    </w:p>
    <w:p w14:paraId="74FCE523" w14:textId="77777777" w:rsidR="000F0774" w:rsidRPr="00DD16A3" w:rsidRDefault="000F0774" w:rsidP="000F0774">
      <w:r w:rsidRPr="00DD16A3">
        <w:t>Ein anderer Aspekt, der zur Popularität beiträgt, ist der einfache, gut strukturierte Aufbau der Sprache \</w:t>
      </w:r>
      <w:proofErr w:type="spellStart"/>
      <w:r w:rsidRPr="00DD16A3">
        <w:t>cite</w:t>
      </w:r>
      <w:proofErr w:type="spellEnd"/>
      <w:r w:rsidRPr="00DD16A3">
        <w:t>[vgl.][</w:t>
      </w:r>
      <w:proofErr w:type="spellStart"/>
      <w:r w:rsidRPr="00DD16A3">
        <w:t>Vorworf</w:t>
      </w:r>
      <w:proofErr w:type="spellEnd"/>
      <w:r w:rsidRPr="00DD16A3">
        <w:t>]{birdNaturalLanguageProcessing2009}. Der Code bleibt, im Vergleich zu anderen Programmiersprachen, sehr übersichtlich und ist einfach lesbar. Für den Bereich der Data Science gibt es eine Vielzahl von Programmbibliotheken, die auf Python basieren. Viele Deep Learning Frameworks stellen außerdem eine Python-</w:t>
      </w:r>
      <w:proofErr w:type="spellStart"/>
      <w:r w:rsidRPr="00DD16A3">
        <w:t>Schnittestelle</w:t>
      </w:r>
      <w:proofErr w:type="spellEnd"/>
      <w:r w:rsidRPr="00DD16A3">
        <w:t xml:space="preserve"> zur Verfügung \</w:t>
      </w:r>
      <w:proofErr w:type="spellStart"/>
      <w:r w:rsidRPr="00DD16A3">
        <w:t>cite</w:t>
      </w:r>
      <w:proofErr w:type="spellEnd"/>
      <w:r w:rsidRPr="00DD16A3">
        <w:t>[vgl.][4]{kamathDeepLearningNLP2019}.\\</w:t>
      </w:r>
    </w:p>
    <w:p w14:paraId="24EF6FC5" w14:textId="77777777" w:rsidR="000F0774" w:rsidRPr="00DD16A3" w:rsidRDefault="000F0774" w:rsidP="000F0774">
      <w:r w:rsidRPr="00DD16A3">
        <w:t>Aus diesen Gründen wird in dieser Arbeit Python in Verbindung mit diversen weiteren Programmbibliotheken für die Verarbeitung von natürlicher Sprache verwendet. Für die Verwaltung, Strukturierung und Berechnung von Vektoren eignen sich die Programmbibliotheken \</w:t>
      </w:r>
      <w:proofErr w:type="spellStart"/>
      <w:r w:rsidRPr="00DD16A3">
        <w:t>textit</w:t>
      </w:r>
      <w:proofErr w:type="spellEnd"/>
      <w:r w:rsidRPr="00DD16A3">
        <w:t>{Pandas} (\</w:t>
      </w:r>
      <w:proofErr w:type="spellStart"/>
      <w:r w:rsidRPr="00DD16A3">
        <w:t>cite</w:t>
      </w:r>
      <w:proofErr w:type="spellEnd"/>
      <w:r w:rsidRPr="00DD16A3">
        <w:t>{mckinneyDataStructuresStatistical2010}) und \</w:t>
      </w:r>
      <w:proofErr w:type="spellStart"/>
      <w:r w:rsidRPr="00DD16A3">
        <w:t>textit</w:t>
      </w:r>
      <w:proofErr w:type="spellEnd"/>
      <w:r w:rsidRPr="00DD16A3">
        <w:t>{</w:t>
      </w:r>
      <w:proofErr w:type="spellStart"/>
      <w:r w:rsidRPr="00DD16A3">
        <w:t>NumPy</w:t>
      </w:r>
      <w:proofErr w:type="spellEnd"/>
      <w:r w:rsidRPr="00DD16A3">
        <w:t>} (\</w:t>
      </w:r>
      <w:proofErr w:type="spellStart"/>
      <w:r w:rsidRPr="00DD16A3">
        <w:t>cite</w:t>
      </w:r>
      <w:proofErr w:type="spellEnd"/>
      <w:r w:rsidRPr="00DD16A3">
        <w:t>{harrisArrayProgrammingNumPy2020}) besonders gut. \</w:t>
      </w:r>
      <w:proofErr w:type="spellStart"/>
      <w:r w:rsidRPr="00DD16A3">
        <w:t>textit</w:t>
      </w:r>
      <w:proofErr w:type="spellEnd"/>
      <w:r w:rsidRPr="00DD16A3">
        <w:t>{</w:t>
      </w:r>
      <w:proofErr w:type="spellStart"/>
      <w:r w:rsidRPr="00DD16A3">
        <w:t>SciKit-learn</w:t>
      </w:r>
      <w:proofErr w:type="spellEnd"/>
      <w:r w:rsidRPr="00DD16A3">
        <w:t>} oder kurz \</w:t>
      </w:r>
      <w:proofErr w:type="spellStart"/>
      <w:r w:rsidRPr="00DD16A3">
        <w:t>textit</w:t>
      </w:r>
      <w:proofErr w:type="spellEnd"/>
      <w:r w:rsidRPr="00DD16A3">
        <w:t>{</w:t>
      </w:r>
      <w:proofErr w:type="spellStart"/>
      <w:r w:rsidRPr="00DD16A3">
        <w:t>Sklearn</w:t>
      </w:r>
      <w:proofErr w:type="spellEnd"/>
      <w:r w:rsidRPr="00DD16A3">
        <w:t>} (\</w:t>
      </w:r>
      <w:proofErr w:type="spellStart"/>
      <w:r w:rsidRPr="00DD16A3">
        <w:t>cite</w:t>
      </w:r>
      <w:proofErr w:type="spellEnd"/>
      <w:r w:rsidRPr="00DD16A3">
        <w:t>{JMLR:v12:pedregosa11a}) stellt eine große Anzahl an Werkzeugen für den Umgang mit Algorithmen des maschinellen Lernens bereit \</w:t>
      </w:r>
      <w:proofErr w:type="spellStart"/>
      <w:r w:rsidRPr="00DD16A3">
        <w:t>cite</w:t>
      </w:r>
      <w:proofErr w:type="spellEnd"/>
      <w:r w:rsidRPr="00DD16A3">
        <w:t xml:space="preserve">[vgl.][37]{kirkThoughtfulMachineLearning2017}. In </w:t>
      </w:r>
      <w:proofErr w:type="spellStart"/>
      <w:r w:rsidRPr="00DD16A3">
        <w:t>Sklearn</w:t>
      </w:r>
      <w:proofErr w:type="spellEnd"/>
      <w:r w:rsidRPr="00DD16A3">
        <w:t xml:space="preserve"> sind alle gängigen Klassifikationsalgorithmen, sowie Vektorisierungsmethoden enthalten.\\</w:t>
      </w:r>
    </w:p>
    <w:p w14:paraId="109F9C61" w14:textId="77777777" w:rsidR="000F0774" w:rsidRPr="00DD16A3" w:rsidRDefault="000F0774" w:rsidP="000F0774">
      <w:r w:rsidRPr="00DD16A3">
        <w:lastRenderedPageBreak/>
        <w:t>Das \</w:t>
      </w:r>
      <w:proofErr w:type="spellStart"/>
      <w:r w:rsidRPr="00DD16A3">
        <w:t>textit</w:t>
      </w:r>
      <w:proofErr w:type="spellEnd"/>
      <w:r w:rsidRPr="00DD16A3">
        <w:t>{\</w:t>
      </w:r>
      <w:proofErr w:type="spellStart"/>
      <w:r w:rsidRPr="00DD16A3">
        <w:t>ac</w:t>
      </w:r>
      <w:proofErr w:type="spellEnd"/>
      <w:r w:rsidRPr="00DD16A3">
        <w:t>{NLTK}} von \</w:t>
      </w:r>
      <w:proofErr w:type="spellStart"/>
      <w:r w:rsidRPr="00DD16A3">
        <w:t>citet</w:t>
      </w:r>
      <w:proofErr w:type="spellEnd"/>
      <w:r w:rsidRPr="00DD16A3">
        <w:t>{birdNaturalLanguageProcessing2009} bietet spezielle Algorithmen für die Verarbeitung natürlicher Sprache. Da \</w:t>
      </w:r>
      <w:proofErr w:type="spellStart"/>
      <w:r w:rsidRPr="00DD16A3">
        <w:t>ac</w:t>
      </w:r>
      <w:proofErr w:type="spellEnd"/>
      <w:r w:rsidRPr="00DD16A3">
        <w:t>*{NLTK} nicht bei allen Methoden die deutsche Sprache unterstützt, kann zudem die Programmbibliothek \</w:t>
      </w:r>
      <w:proofErr w:type="spellStart"/>
      <w:r w:rsidRPr="00DD16A3">
        <w:t>textit</w:t>
      </w:r>
      <w:proofErr w:type="spellEnd"/>
      <w:r w:rsidRPr="00DD16A3">
        <w:t>{</w:t>
      </w:r>
      <w:proofErr w:type="spellStart"/>
      <w:r w:rsidRPr="00DD16A3">
        <w:t>Textblob</w:t>
      </w:r>
      <w:proofErr w:type="spellEnd"/>
      <w:r w:rsidRPr="00DD16A3">
        <w:t>} verwendet werden (\</w:t>
      </w:r>
      <w:proofErr w:type="spellStart"/>
      <w:r w:rsidRPr="00DD16A3">
        <w:t>cite</w:t>
      </w:r>
      <w:proofErr w:type="spellEnd"/>
      <w:r w:rsidRPr="00DD16A3">
        <w:t>{</w:t>
      </w:r>
      <w:proofErr w:type="spellStart"/>
      <w:r w:rsidRPr="00DD16A3">
        <w:t>loriaTextblobSimplePythonic</w:t>
      </w:r>
      <w:proofErr w:type="spellEnd"/>
      <w:r w:rsidRPr="00DD16A3">
        <w:t>}).\\</w:t>
      </w:r>
    </w:p>
    <w:p w14:paraId="563EF779" w14:textId="77777777" w:rsidR="000F0774" w:rsidRPr="00DD16A3" w:rsidRDefault="000F0774" w:rsidP="000F0774">
      <w:r w:rsidRPr="00DD16A3">
        <w:t xml:space="preserve">In einem Versuch wurden die später vorgestellten Daten mit beiden Bibliotheken </w:t>
      </w:r>
      <w:proofErr w:type="spellStart"/>
      <w:r w:rsidRPr="00DD16A3">
        <w:t>tokenisiert</w:t>
      </w:r>
      <w:proofErr w:type="spellEnd"/>
      <w:r w:rsidRPr="00DD16A3">
        <w:t>. Obwohl \</w:t>
      </w:r>
      <w:proofErr w:type="spellStart"/>
      <w:r w:rsidRPr="00DD16A3">
        <w:t>ac</w:t>
      </w:r>
      <w:proofErr w:type="spellEnd"/>
      <w:r w:rsidRPr="00DD16A3">
        <w:t xml:space="preserve">*{NLTK} nicht für die deutsche Sprache konzipiert ist, liegen die Ergebnisse beider Methoden nahe beieinander. </w:t>
      </w:r>
      <w:proofErr w:type="spellStart"/>
      <w:r w:rsidRPr="00DD16A3">
        <w:t>Textblob</w:t>
      </w:r>
      <w:proofErr w:type="spellEnd"/>
      <w:r w:rsidRPr="00DD16A3">
        <w:t xml:space="preserve"> wird in dieser Arbeit für die Bestimmung der Tokens und \</w:t>
      </w:r>
      <w:proofErr w:type="spellStart"/>
      <w:r w:rsidRPr="00DD16A3">
        <w:t>ac</w:t>
      </w:r>
      <w:proofErr w:type="spellEnd"/>
      <w:r w:rsidRPr="00DD16A3">
        <w:t xml:space="preserve">*{POS}-Tags verwendet. </w:t>
      </w:r>
      <w:proofErr w:type="gramStart"/>
      <w:r w:rsidRPr="00DD16A3">
        <w:t>Alle andere notwendigen Schritte</w:t>
      </w:r>
      <w:proofErr w:type="gramEnd"/>
      <w:r w:rsidRPr="00DD16A3">
        <w:t xml:space="preserve"> erfolgen mit Hilfe des \</w:t>
      </w:r>
      <w:proofErr w:type="spellStart"/>
      <w:r w:rsidRPr="00DD16A3">
        <w:t>ac</w:t>
      </w:r>
      <w:proofErr w:type="spellEnd"/>
      <w:r w:rsidRPr="00DD16A3">
        <w:t xml:space="preserve">{NLTK} und </w:t>
      </w:r>
      <w:proofErr w:type="spellStart"/>
      <w:r w:rsidRPr="00DD16A3">
        <w:t>Sklearn</w:t>
      </w:r>
      <w:proofErr w:type="spellEnd"/>
      <w:r w:rsidRPr="00DD16A3">
        <w:t>.\\</w:t>
      </w:r>
    </w:p>
    <w:p w14:paraId="48A8CCAD" w14:textId="77777777" w:rsidR="000F0774" w:rsidRPr="00DD16A3" w:rsidRDefault="000F0774" w:rsidP="000F0774">
      <w:r w:rsidRPr="00DD16A3">
        <w:t>Einen umfangreichen Überblick über Quellen und Methoden im Bereich Data Science bietet folgende kuratierte Liste: \href{https://github.com/krzjoa/awesome-python-data-science#readme}{\underline{github.com/awesome-python-data-science}}.\\</w:t>
      </w:r>
    </w:p>
    <w:p w14:paraId="0EC0DC05" w14:textId="77777777" w:rsidR="000F0774" w:rsidRPr="00DD16A3" w:rsidRDefault="000F0774" w:rsidP="000F0774">
      <w:r w:rsidRPr="00DD16A3">
        <w:t>Die Programmbibliotheken sind in der Regel gut dokumentiert. Generell finden sich im World Wide Web viele Quellen und Anleitungen. Eine Einstiegshürde kann allerdings die Sprachbarriere sein. Die meisten Anleitungen sind nur auf Englisch verfasst.</w:t>
      </w:r>
    </w:p>
    <w:p w14:paraId="17C5771F" w14:textId="77777777" w:rsidR="000F0774" w:rsidRPr="00DD16A3" w:rsidRDefault="000F0774" w:rsidP="000F0774">
      <w:r w:rsidRPr="00DD16A3">
        <w:t>\</w:t>
      </w:r>
      <w:proofErr w:type="spellStart"/>
      <w:r w:rsidRPr="00DD16A3">
        <w:t>newpage</w:t>
      </w:r>
      <w:proofErr w:type="spellEnd"/>
    </w:p>
    <w:p w14:paraId="0D77A8CC" w14:textId="77777777" w:rsidR="000F0774" w:rsidRPr="00DD16A3" w:rsidRDefault="000F0774" w:rsidP="000F0774">
      <w:r w:rsidRPr="00DD16A3">
        <w:t>Außerdem funktionieren die meisten Programmbibliotheken für die Analyse von natürlicher Sprache häufig nur für wenige viel gesprochene Sprachen - die meisten werden nur auf Englisch optimiert. So können beispielsweise Unterschiede bei der Effektivität entstehen. \</w:t>
      </w:r>
      <w:proofErr w:type="spellStart"/>
      <w:r w:rsidRPr="00DD16A3">
        <w:t>citet</w:t>
      </w:r>
      <w:proofErr w:type="spellEnd"/>
      <w:r w:rsidRPr="00DD16A3">
        <w:t>{zeheSentimentAnalysisGerman2017} untersuchen beispielswiese mit Hilfe von \</w:t>
      </w:r>
      <w:proofErr w:type="spellStart"/>
      <w:r w:rsidRPr="00DD16A3">
        <w:t>acsp</w:t>
      </w:r>
      <w:proofErr w:type="spellEnd"/>
      <w:r w:rsidRPr="00DD16A3">
        <w:t>*{SVM} und neuronalen Netzwerken das Sentiment von deutschen Novellen. Die Genauigkeit der Modelle fällt bei den deutschen Texten im Gegensatz zu ihren englischen Gegenstücken immer ab. Außerdem wird durch den Fokus auf viel gesprochene Sprachen die Nutzung der Bibliotheken für kleinere Sprachen erschwert.</w:t>
      </w:r>
    </w:p>
    <w:p w14:paraId="7151754D" w14:textId="77777777" w:rsidR="000F0774" w:rsidRPr="00DD16A3" w:rsidRDefault="000F0774" w:rsidP="000F0774"/>
    <w:p w14:paraId="3884576D" w14:textId="7F4BB486" w:rsidR="005E2BCD" w:rsidRPr="00DD16A3" w:rsidRDefault="00F90705" w:rsidP="00F90705">
      <w:pPr>
        <w:pStyle w:val="berschrift2"/>
      </w:pPr>
      <w:bookmarkStart w:id="37" w:name="_Toc117086255"/>
      <w:r w:rsidRPr="00DD16A3">
        <w:t>Pipeline</w:t>
      </w:r>
      <w:bookmarkEnd w:id="37"/>
      <w:r w:rsidRPr="00DD16A3">
        <w:t xml:space="preserve"> </w:t>
      </w:r>
    </w:p>
    <w:p w14:paraId="409700CD" w14:textId="77777777" w:rsidR="000F0774" w:rsidRPr="00DD16A3" w:rsidRDefault="000F0774" w:rsidP="000F0774">
      <w:r w:rsidRPr="00DD16A3">
        <w:t>Über die in Abschnitt \</w:t>
      </w:r>
      <w:proofErr w:type="spellStart"/>
      <w:r w:rsidRPr="00DD16A3">
        <w:t>textbf</w:t>
      </w:r>
      <w:proofErr w:type="spellEnd"/>
      <w:r w:rsidRPr="00DD16A3">
        <w:t>{\</w:t>
      </w:r>
      <w:proofErr w:type="spellStart"/>
      <w:r w:rsidRPr="00DD16A3">
        <w:t>ref</w:t>
      </w:r>
      <w:proofErr w:type="spellEnd"/>
      <w:r w:rsidRPr="00DD16A3">
        <w:t>{</w:t>
      </w:r>
      <w:proofErr w:type="spellStart"/>
      <w:r w:rsidRPr="00DD16A3">
        <w:t>section</w:t>
      </w:r>
      <w:proofErr w:type="spellEnd"/>
      <w:r w:rsidRPr="00DD16A3">
        <w:t xml:space="preserve">: Programmierschnittstelle}} beschriebene Programmierschnittstelle werden die Sendungen jeder Sendungsreihe heruntergeladen und in ein CSV-Format umgewandelt. Anschließend werden die Texte jeder Sendung mit einem </w:t>
      </w:r>
      <w:proofErr w:type="spellStart"/>
      <w:r w:rsidRPr="00DD16A3">
        <w:t>Pythonskript</w:t>
      </w:r>
      <w:proofErr w:type="spellEnd"/>
      <w:r w:rsidRPr="00DD16A3">
        <w:t xml:space="preserve"> vorverarbeitet (siehe Auszug des Skripts in \</w:t>
      </w:r>
      <w:proofErr w:type="spellStart"/>
      <w:r w:rsidRPr="00DD16A3">
        <w:t>textbf</w:t>
      </w:r>
      <w:proofErr w:type="spellEnd"/>
      <w:r w:rsidRPr="00DD16A3">
        <w:t>{\</w:t>
      </w:r>
      <w:proofErr w:type="spellStart"/>
      <w:r w:rsidRPr="00DD16A3">
        <w:t>ref</w:t>
      </w:r>
      <w:proofErr w:type="spellEnd"/>
      <w:r w:rsidRPr="00DD16A3">
        <w:t xml:space="preserve">{Code: </w:t>
      </w:r>
      <w:proofErr w:type="spellStart"/>
      <w:r w:rsidRPr="00DD16A3">
        <w:t>function</w:t>
      </w:r>
      <w:proofErr w:type="spellEnd"/>
      <w:r w:rsidRPr="00DD16A3">
        <w:t xml:space="preserve">: </w:t>
      </w:r>
      <w:proofErr w:type="spellStart"/>
      <w:r w:rsidRPr="00DD16A3">
        <w:t>Tokenize</w:t>
      </w:r>
      <w:proofErr w:type="spellEnd"/>
      <w:r w:rsidRPr="00DD16A3">
        <w:t>}}). Das verwendete Skript erfüllt mehrere Funktionen.\\</w:t>
      </w:r>
    </w:p>
    <w:p w14:paraId="7C0694DB" w14:textId="77777777" w:rsidR="000F0774" w:rsidRPr="00DD16A3" w:rsidRDefault="000F0774" w:rsidP="000F0774">
      <w:r w:rsidRPr="00DD16A3">
        <w:lastRenderedPageBreak/>
        <w:t xml:space="preserve">Im ersten Schritt werden die Daten aus der CSV-Datei geladen und die Texte der Sendungen einer Funktion übergeben, die sie </w:t>
      </w:r>
      <w:proofErr w:type="spellStart"/>
      <w:r w:rsidRPr="00DD16A3">
        <w:t>tokenisiert</w:t>
      </w:r>
      <w:proofErr w:type="spellEnd"/>
      <w:r w:rsidRPr="00DD16A3">
        <w:t>. Die Funktion nutzt dabei Methoden der Programmbibliothek \</w:t>
      </w:r>
      <w:proofErr w:type="spellStart"/>
      <w:r w:rsidRPr="00DD16A3">
        <w:t>ac</w:t>
      </w:r>
      <w:proofErr w:type="spellEnd"/>
      <w:r w:rsidRPr="00DD16A3">
        <w:t>{NLTK}. Zunächst wird der Funktion eine Liste an Texten übergeben. Hier besteht die Liste aus den Texten für jede Sendung. Jeder Text in dieser Liste wird in Sätze und in einzelne Wörter aufgeteilt. Danach werden die Satzzeichen entfernt. Die Wörter eines Textes werden am Ende wieder ohne Satzzeichen zusammengefügt. Darüber hinaus nutzt die Funktion den in Abschnitt \</w:t>
      </w:r>
      <w:proofErr w:type="spellStart"/>
      <w:r w:rsidRPr="00DD16A3">
        <w:t>textbf</w:t>
      </w:r>
      <w:proofErr w:type="spellEnd"/>
      <w:r w:rsidRPr="00DD16A3">
        <w:t>{\</w:t>
      </w:r>
      <w:proofErr w:type="spellStart"/>
      <w:r w:rsidRPr="00DD16A3">
        <w:t>ref</w:t>
      </w:r>
      <w:proofErr w:type="spellEnd"/>
      <w:r w:rsidRPr="00DD16A3">
        <w:t>{</w:t>
      </w:r>
      <w:proofErr w:type="spellStart"/>
      <w:r w:rsidRPr="00DD16A3">
        <w:t>section</w:t>
      </w:r>
      <w:proofErr w:type="spellEnd"/>
      <w:r w:rsidRPr="00DD16A3">
        <w:t xml:space="preserve">: Preprocessing}} vorgestellten </w:t>
      </w:r>
      <w:proofErr w:type="spellStart"/>
      <w:r w:rsidRPr="00DD16A3">
        <w:t>Snowballstemmer</w:t>
      </w:r>
      <w:proofErr w:type="spellEnd"/>
      <w:r w:rsidRPr="00DD16A3">
        <w:t xml:space="preserve">, um die Wörter auf ihren Stamm zu reduzieren. Die Funktion gibt als Ergebnis eine Liste aus zwei Listen zurück. Eine für die </w:t>
      </w:r>
      <w:proofErr w:type="spellStart"/>
      <w:r w:rsidRPr="00DD16A3">
        <w:t>tokenisierten</w:t>
      </w:r>
      <w:proofErr w:type="spellEnd"/>
      <w:r w:rsidRPr="00DD16A3">
        <w:t xml:space="preserve"> Daten, sowie eine für die stammformreduzierten Daten. Beide werden am Ende des Skripts in Spalten einer CSV-Datei umgewandelt. </w:t>
      </w:r>
    </w:p>
    <w:p w14:paraId="23899457" w14:textId="77777777" w:rsidR="000F0774" w:rsidRPr="00DD16A3" w:rsidRDefault="000F0774" w:rsidP="000F0774">
      <w:r w:rsidRPr="00DD16A3">
        <w:t>\</w:t>
      </w:r>
      <w:proofErr w:type="spellStart"/>
      <w:r w:rsidRPr="00DD16A3">
        <w:t>newpage</w:t>
      </w:r>
      <w:proofErr w:type="spellEnd"/>
    </w:p>
    <w:p w14:paraId="700C8DF7" w14:textId="77777777" w:rsidR="000F0774" w:rsidRPr="00DD16A3" w:rsidRDefault="000F0774" w:rsidP="000F0774">
      <w:r w:rsidRPr="00DD16A3">
        <w:t>\</w:t>
      </w:r>
      <w:proofErr w:type="spellStart"/>
      <w:r w:rsidRPr="00DD16A3">
        <w:t>begin</w:t>
      </w:r>
      <w:proofErr w:type="spellEnd"/>
      <w:r w:rsidRPr="00DD16A3">
        <w:t>{</w:t>
      </w:r>
      <w:proofErr w:type="spellStart"/>
      <w:r w:rsidRPr="00DD16A3">
        <w:t>lstlisting</w:t>
      </w:r>
      <w:proofErr w:type="spellEnd"/>
      <w:r w:rsidRPr="00DD16A3">
        <w:t>}[</w:t>
      </w:r>
      <w:proofErr w:type="spellStart"/>
      <w:r w:rsidRPr="00DD16A3">
        <w:t>caption</w:t>
      </w:r>
      <w:proofErr w:type="spellEnd"/>
      <w:r w:rsidRPr="00DD16A3">
        <w:t xml:space="preserve">=Funktion zur Tokenisierung, </w:t>
      </w:r>
      <w:proofErr w:type="spellStart"/>
      <w:r w:rsidRPr="00DD16A3">
        <w:t>label</w:t>
      </w:r>
      <w:proofErr w:type="spellEnd"/>
      <w:r w:rsidRPr="00DD16A3">
        <w:t xml:space="preserve">=Code: </w:t>
      </w:r>
      <w:proofErr w:type="spellStart"/>
      <w:r w:rsidRPr="00DD16A3">
        <w:t>function</w:t>
      </w:r>
      <w:proofErr w:type="spellEnd"/>
      <w:r w:rsidRPr="00DD16A3">
        <w:t xml:space="preserve">: </w:t>
      </w:r>
      <w:proofErr w:type="spellStart"/>
      <w:r w:rsidRPr="00DD16A3">
        <w:t>Tokenize</w:t>
      </w:r>
      <w:proofErr w:type="spellEnd"/>
      <w:r w:rsidRPr="00DD16A3">
        <w:t>]</w:t>
      </w:r>
    </w:p>
    <w:p w14:paraId="2CAF3E0F" w14:textId="77777777" w:rsidR="000F0774" w:rsidRPr="00DD16A3" w:rsidRDefault="000F0774" w:rsidP="000F0774">
      <w:r w:rsidRPr="00DD16A3">
        <w:t xml:space="preserve">    </w:t>
      </w:r>
      <w:proofErr w:type="spellStart"/>
      <w:r w:rsidRPr="00DD16A3">
        <w:t>def</w:t>
      </w:r>
      <w:proofErr w:type="spellEnd"/>
      <w:r w:rsidRPr="00DD16A3">
        <w:t xml:space="preserve"> </w:t>
      </w:r>
      <w:proofErr w:type="spellStart"/>
      <w:r w:rsidRPr="00DD16A3">
        <w:t>tokenizeText</w:t>
      </w:r>
      <w:proofErr w:type="spellEnd"/>
      <w:r w:rsidRPr="00DD16A3">
        <w:t>(</w:t>
      </w:r>
      <w:proofErr w:type="spellStart"/>
      <w:r w:rsidRPr="00DD16A3">
        <w:t>text_list</w:t>
      </w:r>
      <w:proofErr w:type="spellEnd"/>
      <w:r w:rsidRPr="00DD16A3">
        <w:t>):</w:t>
      </w:r>
    </w:p>
    <w:p w14:paraId="59EC8CB4" w14:textId="77777777" w:rsidR="000F0774" w:rsidRPr="00DD16A3" w:rsidRDefault="000F0774" w:rsidP="000F0774">
      <w:r w:rsidRPr="00DD16A3">
        <w:t xml:space="preserve">    </w:t>
      </w:r>
      <w:proofErr w:type="spellStart"/>
      <w:r w:rsidRPr="00DD16A3">
        <w:t>stripped</w:t>
      </w:r>
      <w:proofErr w:type="spellEnd"/>
      <w:r w:rsidRPr="00DD16A3">
        <w:t xml:space="preserve"> = []</w:t>
      </w:r>
    </w:p>
    <w:p w14:paraId="62DECBA0" w14:textId="77777777" w:rsidR="000F0774" w:rsidRPr="00DD16A3" w:rsidRDefault="000F0774" w:rsidP="000F0774">
      <w:r w:rsidRPr="00DD16A3">
        <w:t xml:space="preserve">    </w:t>
      </w:r>
      <w:proofErr w:type="spellStart"/>
      <w:r w:rsidRPr="00DD16A3">
        <w:t>stemmed</w:t>
      </w:r>
      <w:proofErr w:type="spellEnd"/>
      <w:r w:rsidRPr="00DD16A3">
        <w:t xml:space="preserve"> = []</w:t>
      </w:r>
    </w:p>
    <w:p w14:paraId="1836AB18" w14:textId="77777777" w:rsidR="000F0774" w:rsidRPr="00DD16A3" w:rsidRDefault="000F0774" w:rsidP="000F0774">
      <w:r w:rsidRPr="00DD16A3">
        <w:t xml:space="preserve">    # Initialisiert </w:t>
      </w:r>
      <w:proofErr w:type="spellStart"/>
      <w:r w:rsidRPr="00DD16A3">
        <w:t>Snowballstemmer</w:t>
      </w:r>
      <w:proofErr w:type="spellEnd"/>
    </w:p>
    <w:p w14:paraId="044E75C3" w14:textId="77777777" w:rsidR="000F0774" w:rsidRPr="00DD16A3" w:rsidRDefault="000F0774" w:rsidP="000F0774">
      <w:r w:rsidRPr="00DD16A3">
        <w:t xml:space="preserve">    </w:t>
      </w:r>
      <w:proofErr w:type="spellStart"/>
      <w:r w:rsidRPr="00DD16A3">
        <w:t>stemmer</w:t>
      </w:r>
      <w:proofErr w:type="spellEnd"/>
      <w:r w:rsidRPr="00DD16A3">
        <w:t xml:space="preserve"> = </w:t>
      </w:r>
      <w:proofErr w:type="spellStart"/>
      <w:r w:rsidRPr="00DD16A3">
        <w:t>SnowballStemmer</w:t>
      </w:r>
      <w:proofErr w:type="spellEnd"/>
      <w:r w:rsidRPr="00DD16A3">
        <w:t>('</w:t>
      </w:r>
      <w:proofErr w:type="spellStart"/>
      <w:r w:rsidRPr="00DD16A3">
        <w:t>german</w:t>
      </w:r>
      <w:proofErr w:type="spellEnd"/>
      <w:r w:rsidRPr="00DD16A3">
        <w:t>')</w:t>
      </w:r>
    </w:p>
    <w:p w14:paraId="51087C9A" w14:textId="77777777" w:rsidR="000F0774" w:rsidRPr="00DD16A3" w:rsidRDefault="000F0774" w:rsidP="000F0774">
      <w:r w:rsidRPr="00DD16A3">
        <w:t xml:space="preserve">    </w:t>
      </w:r>
      <w:proofErr w:type="spellStart"/>
      <w:r w:rsidRPr="00DD16A3">
        <w:t>for</w:t>
      </w:r>
      <w:proofErr w:type="spellEnd"/>
      <w:r w:rsidRPr="00DD16A3">
        <w:t xml:space="preserve"> </w:t>
      </w:r>
      <w:proofErr w:type="spellStart"/>
      <w:r w:rsidRPr="00DD16A3">
        <w:t>sendung</w:t>
      </w:r>
      <w:proofErr w:type="spellEnd"/>
      <w:r w:rsidRPr="00DD16A3">
        <w:t xml:space="preserve"> in </w:t>
      </w:r>
      <w:proofErr w:type="spellStart"/>
      <w:r w:rsidRPr="00DD16A3">
        <w:t>text_list</w:t>
      </w:r>
      <w:proofErr w:type="spellEnd"/>
      <w:r w:rsidRPr="00DD16A3">
        <w:t>:</w:t>
      </w:r>
    </w:p>
    <w:p w14:paraId="4DA0F3B7" w14:textId="77777777" w:rsidR="000F0774" w:rsidRPr="00DD16A3" w:rsidRDefault="000F0774" w:rsidP="000F0774">
      <w:r w:rsidRPr="00DD16A3">
        <w:t xml:space="preserve">        </w:t>
      </w:r>
      <w:proofErr w:type="spellStart"/>
      <w:r w:rsidRPr="00DD16A3">
        <w:t>sent_of_sendung</w:t>
      </w:r>
      <w:proofErr w:type="spellEnd"/>
      <w:r w:rsidRPr="00DD16A3">
        <w:t xml:space="preserve"> = []</w:t>
      </w:r>
    </w:p>
    <w:p w14:paraId="32B2902B" w14:textId="77777777" w:rsidR="000F0774" w:rsidRPr="00DD16A3" w:rsidRDefault="000F0774" w:rsidP="000F0774">
      <w:r w:rsidRPr="00DD16A3">
        <w:t xml:space="preserve">        </w:t>
      </w:r>
      <w:proofErr w:type="spellStart"/>
      <w:r w:rsidRPr="00DD16A3">
        <w:t>stem_of_sendung</w:t>
      </w:r>
      <w:proofErr w:type="spellEnd"/>
      <w:r w:rsidRPr="00DD16A3">
        <w:t xml:space="preserve"> = []</w:t>
      </w:r>
    </w:p>
    <w:p w14:paraId="07518F8D" w14:textId="77777777" w:rsidR="000F0774" w:rsidRPr="00DD16A3" w:rsidRDefault="000F0774" w:rsidP="000F0774">
      <w:r w:rsidRPr="00DD16A3">
        <w:t xml:space="preserve">        # Zerlegt jeden Text in </w:t>
      </w:r>
      <w:proofErr w:type="spellStart"/>
      <w:r w:rsidRPr="00DD16A3">
        <w:t>Saetze</w:t>
      </w:r>
      <w:proofErr w:type="spellEnd"/>
    </w:p>
    <w:p w14:paraId="5EFCC41A" w14:textId="77777777" w:rsidR="000F0774" w:rsidRPr="00DD16A3" w:rsidRDefault="000F0774" w:rsidP="000F0774">
      <w:r w:rsidRPr="00DD16A3">
        <w:t xml:space="preserve">        </w:t>
      </w:r>
      <w:proofErr w:type="spellStart"/>
      <w:r w:rsidRPr="00DD16A3">
        <w:t>tok_sentences</w:t>
      </w:r>
      <w:proofErr w:type="spellEnd"/>
      <w:r w:rsidRPr="00DD16A3">
        <w:t xml:space="preserve"> = </w:t>
      </w:r>
      <w:proofErr w:type="spellStart"/>
      <w:r w:rsidRPr="00DD16A3">
        <w:t>sent_tokenize</w:t>
      </w:r>
      <w:proofErr w:type="spellEnd"/>
      <w:r w:rsidRPr="00DD16A3">
        <w:t>(</w:t>
      </w:r>
      <w:proofErr w:type="spellStart"/>
      <w:r w:rsidRPr="00DD16A3">
        <w:t>sendung</w:t>
      </w:r>
      <w:proofErr w:type="spellEnd"/>
      <w:r w:rsidRPr="00DD16A3">
        <w:t xml:space="preserve">, </w:t>
      </w:r>
      <w:proofErr w:type="spellStart"/>
      <w:r w:rsidRPr="00DD16A3">
        <w:t>language</w:t>
      </w:r>
      <w:proofErr w:type="spellEnd"/>
      <w:r w:rsidRPr="00DD16A3">
        <w:t>='</w:t>
      </w:r>
      <w:proofErr w:type="spellStart"/>
      <w:r w:rsidRPr="00DD16A3">
        <w:t>german</w:t>
      </w:r>
      <w:proofErr w:type="spellEnd"/>
      <w:r w:rsidRPr="00DD16A3">
        <w:t>')</w:t>
      </w:r>
    </w:p>
    <w:p w14:paraId="21FBF5E9" w14:textId="77777777" w:rsidR="000F0774" w:rsidRPr="00DD16A3" w:rsidRDefault="000F0774" w:rsidP="000F0774">
      <w:r w:rsidRPr="00DD16A3">
        <w:t xml:space="preserve">        # </w:t>
      </w:r>
      <w:proofErr w:type="spellStart"/>
      <w:r w:rsidRPr="00DD16A3">
        <w:t>Tokenisiert</w:t>
      </w:r>
      <w:proofErr w:type="spellEnd"/>
      <w:r w:rsidRPr="00DD16A3">
        <w:t xml:space="preserve"> jedes Wort in jedem Satz</w:t>
      </w:r>
    </w:p>
    <w:p w14:paraId="5A15A4AA" w14:textId="77777777" w:rsidR="000F0774" w:rsidRPr="00DD16A3" w:rsidRDefault="000F0774" w:rsidP="000F0774">
      <w:r w:rsidRPr="00DD16A3">
        <w:t xml:space="preserve">        </w:t>
      </w:r>
      <w:proofErr w:type="spellStart"/>
      <w:r w:rsidRPr="00DD16A3">
        <w:t>for</w:t>
      </w:r>
      <w:proofErr w:type="spellEnd"/>
      <w:r w:rsidRPr="00DD16A3">
        <w:t xml:space="preserve"> </w:t>
      </w:r>
      <w:proofErr w:type="spellStart"/>
      <w:r w:rsidRPr="00DD16A3">
        <w:t>satz</w:t>
      </w:r>
      <w:proofErr w:type="spellEnd"/>
      <w:r w:rsidRPr="00DD16A3">
        <w:t xml:space="preserve"> in </w:t>
      </w:r>
      <w:proofErr w:type="spellStart"/>
      <w:r w:rsidRPr="00DD16A3">
        <w:t>tok_sentences</w:t>
      </w:r>
      <w:proofErr w:type="spellEnd"/>
      <w:r w:rsidRPr="00DD16A3">
        <w:t>:</w:t>
      </w:r>
    </w:p>
    <w:p w14:paraId="0B5AF05E" w14:textId="77777777" w:rsidR="000F0774" w:rsidRPr="00DD16A3" w:rsidRDefault="000F0774" w:rsidP="000F0774">
      <w:r w:rsidRPr="00DD16A3">
        <w:t xml:space="preserve">            # Tokenisierung</w:t>
      </w:r>
    </w:p>
    <w:p w14:paraId="3AC3FB20" w14:textId="77777777" w:rsidR="000F0774" w:rsidRPr="00DD16A3" w:rsidRDefault="000F0774" w:rsidP="000F0774">
      <w:r w:rsidRPr="00DD16A3">
        <w:t xml:space="preserve">            </w:t>
      </w:r>
      <w:proofErr w:type="spellStart"/>
      <w:r w:rsidRPr="00DD16A3">
        <w:t>words</w:t>
      </w:r>
      <w:proofErr w:type="spellEnd"/>
      <w:r w:rsidRPr="00DD16A3">
        <w:t xml:space="preserve"> = </w:t>
      </w:r>
      <w:proofErr w:type="spellStart"/>
      <w:r w:rsidRPr="00DD16A3">
        <w:t>word_tokenize</w:t>
      </w:r>
      <w:proofErr w:type="spellEnd"/>
      <w:r w:rsidRPr="00DD16A3">
        <w:t>(</w:t>
      </w:r>
      <w:proofErr w:type="spellStart"/>
      <w:r w:rsidRPr="00DD16A3">
        <w:t>satz</w:t>
      </w:r>
      <w:proofErr w:type="spellEnd"/>
      <w:r w:rsidRPr="00DD16A3">
        <w:t>)</w:t>
      </w:r>
    </w:p>
    <w:p w14:paraId="0B85BE37" w14:textId="77777777" w:rsidR="000F0774" w:rsidRPr="00DD16A3" w:rsidRDefault="000F0774" w:rsidP="000F0774">
      <w:r w:rsidRPr="00DD16A3">
        <w:t xml:space="preserve">            # Entfernt Satzzeichen</w:t>
      </w:r>
    </w:p>
    <w:p w14:paraId="24DEF150" w14:textId="77777777" w:rsidR="000F0774" w:rsidRPr="00DD16A3" w:rsidRDefault="000F0774" w:rsidP="000F0774">
      <w:r w:rsidRPr="00DD16A3">
        <w:t xml:space="preserve">            </w:t>
      </w:r>
      <w:proofErr w:type="spellStart"/>
      <w:r w:rsidRPr="00DD16A3">
        <w:t>new_words</w:t>
      </w:r>
      <w:proofErr w:type="spellEnd"/>
      <w:r w:rsidRPr="00DD16A3">
        <w:t>= [</w:t>
      </w:r>
      <w:proofErr w:type="spellStart"/>
      <w:r w:rsidRPr="00DD16A3">
        <w:t>word</w:t>
      </w:r>
      <w:proofErr w:type="spellEnd"/>
      <w:r w:rsidRPr="00DD16A3">
        <w:t xml:space="preserve"> </w:t>
      </w:r>
      <w:proofErr w:type="spellStart"/>
      <w:r w:rsidRPr="00DD16A3">
        <w:t>for</w:t>
      </w:r>
      <w:proofErr w:type="spellEnd"/>
      <w:r w:rsidRPr="00DD16A3">
        <w:t xml:space="preserve"> </w:t>
      </w:r>
      <w:proofErr w:type="spellStart"/>
      <w:r w:rsidRPr="00DD16A3">
        <w:t>word</w:t>
      </w:r>
      <w:proofErr w:type="spellEnd"/>
      <w:r w:rsidRPr="00DD16A3">
        <w:t xml:space="preserve"> in </w:t>
      </w:r>
      <w:proofErr w:type="spellStart"/>
      <w:r w:rsidRPr="00DD16A3">
        <w:t>words</w:t>
      </w:r>
      <w:proofErr w:type="spellEnd"/>
      <w:r w:rsidRPr="00DD16A3">
        <w:t xml:space="preserve"> </w:t>
      </w:r>
      <w:proofErr w:type="spellStart"/>
      <w:r w:rsidRPr="00DD16A3">
        <w:t>if</w:t>
      </w:r>
      <w:proofErr w:type="spellEnd"/>
      <w:r w:rsidRPr="00DD16A3">
        <w:t xml:space="preserve"> </w:t>
      </w:r>
      <w:proofErr w:type="spellStart"/>
      <w:r w:rsidRPr="00DD16A3">
        <w:t>word.isalnum</w:t>
      </w:r>
      <w:proofErr w:type="spellEnd"/>
      <w:r w:rsidRPr="00DD16A3">
        <w:t xml:space="preserve">()]  </w:t>
      </w:r>
    </w:p>
    <w:p w14:paraId="17DC5FC9" w14:textId="77777777" w:rsidR="000F0774" w:rsidRPr="00DD16A3" w:rsidRDefault="000F0774" w:rsidP="000F0774">
      <w:r w:rsidRPr="00DD16A3">
        <w:t xml:space="preserve">            # </w:t>
      </w:r>
      <w:proofErr w:type="spellStart"/>
      <w:r w:rsidRPr="00DD16A3">
        <w:t>Joined</w:t>
      </w:r>
      <w:proofErr w:type="spellEnd"/>
      <w:r w:rsidRPr="00DD16A3">
        <w:t xml:space="preserve"> </w:t>
      </w:r>
      <w:proofErr w:type="spellStart"/>
      <w:r w:rsidRPr="00DD16A3">
        <w:t>tokenisierte</w:t>
      </w:r>
      <w:proofErr w:type="spellEnd"/>
      <w:r w:rsidRPr="00DD16A3">
        <w:t xml:space="preserve"> </w:t>
      </w:r>
      <w:proofErr w:type="spellStart"/>
      <w:r w:rsidRPr="00DD16A3">
        <w:t>Woerter</w:t>
      </w:r>
      <w:proofErr w:type="spellEnd"/>
      <w:r w:rsidRPr="00DD16A3">
        <w:t xml:space="preserve"> jedes Satzes</w:t>
      </w:r>
    </w:p>
    <w:p w14:paraId="7C534DB3" w14:textId="77777777" w:rsidR="000F0774" w:rsidRPr="00DD16A3" w:rsidRDefault="000F0774" w:rsidP="000F0774">
      <w:r w:rsidRPr="00DD16A3">
        <w:t xml:space="preserve">            # einer Sendung</w:t>
      </w:r>
    </w:p>
    <w:p w14:paraId="22D8C843" w14:textId="77777777" w:rsidR="000F0774" w:rsidRPr="00DD16A3" w:rsidRDefault="000F0774" w:rsidP="000F0774">
      <w:r w:rsidRPr="00DD16A3">
        <w:t xml:space="preserve">            </w:t>
      </w:r>
      <w:proofErr w:type="spellStart"/>
      <w:r w:rsidRPr="00DD16A3">
        <w:t>sent_of_sendung.append</w:t>
      </w:r>
      <w:proofErr w:type="spellEnd"/>
      <w:r w:rsidRPr="00DD16A3">
        <w:t>(" ".</w:t>
      </w:r>
      <w:proofErr w:type="spellStart"/>
      <w:r w:rsidRPr="00DD16A3">
        <w:t>join</w:t>
      </w:r>
      <w:proofErr w:type="spellEnd"/>
      <w:r w:rsidRPr="00DD16A3">
        <w:t>(</w:t>
      </w:r>
      <w:proofErr w:type="spellStart"/>
      <w:r w:rsidRPr="00DD16A3">
        <w:t>new_words</w:t>
      </w:r>
      <w:proofErr w:type="spellEnd"/>
      <w:r w:rsidRPr="00DD16A3">
        <w:t>))</w:t>
      </w:r>
    </w:p>
    <w:p w14:paraId="71876C1B" w14:textId="77777777" w:rsidR="000F0774" w:rsidRPr="00DD16A3" w:rsidRDefault="000F0774" w:rsidP="000F0774">
      <w:r w:rsidRPr="00DD16A3">
        <w:lastRenderedPageBreak/>
        <w:t xml:space="preserve">            # </w:t>
      </w:r>
      <w:proofErr w:type="spellStart"/>
      <w:r w:rsidRPr="00DD16A3">
        <w:t>Stemming</w:t>
      </w:r>
      <w:proofErr w:type="spellEnd"/>
    </w:p>
    <w:p w14:paraId="734B49BB" w14:textId="77777777" w:rsidR="000F0774" w:rsidRPr="00DD16A3" w:rsidRDefault="000F0774" w:rsidP="000F0774">
      <w:r w:rsidRPr="00DD16A3">
        <w:t xml:space="preserve">            </w:t>
      </w:r>
      <w:proofErr w:type="spellStart"/>
      <w:r w:rsidRPr="00DD16A3">
        <w:t>stemmed_words</w:t>
      </w:r>
      <w:proofErr w:type="spellEnd"/>
      <w:r w:rsidRPr="00DD16A3">
        <w:t xml:space="preserve"> = [</w:t>
      </w:r>
      <w:proofErr w:type="spellStart"/>
      <w:r w:rsidRPr="00DD16A3">
        <w:t>stemmer.stem</w:t>
      </w:r>
      <w:proofErr w:type="spellEnd"/>
      <w:r w:rsidRPr="00DD16A3">
        <w:t>(</w:t>
      </w:r>
      <w:proofErr w:type="spellStart"/>
      <w:r w:rsidRPr="00DD16A3">
        <w:t>word</w:t>
      </w:r>
      <w:proofErr w:type="spellEnd"/>
      <w:r w:rsidRPr="00DD16A3">
        <w:t xml:space="preserve">) </w:t>
      </w:r>
      <w:proofErr w:type="spellStart"/>
      <w:r w:rsidRPr="00DD16A3">
        <w:t>for</w:t>
      </w:r>
      <w:proofErr w:type="spellEnd"/>
      <w:r w:rsidRPr="00DD16A3">
        <w:t xml:space="preserve"> </w:t>
      </w:r>
      <w:proofErr w:type="spellStart"/>
      <w:r w:rsidRPr="00DD16A3">
        <w:t>word</w:t>
      </w:r>
      <w:proofErr w:type="spellEnd"/>
      <w:r w:rsidRPr="00DD16A3">
        <w:t xml:space="preserve"> </w:t>
      </w:r>
    </w:p>
    <w:p w14:paraId="2A5889F0" w14:textId="77777777" w:rsidR="000F0774" w:rsidRPr="00DD16A3" w:rsidRDefault="000F0774" w:rsidP="000F0774">
      <w:r w:rsidRPr="00DD16A3">
        <w:t xml:space="preserve">            in </w:t>
      </w:r>
      <w:proofErr w:type="spellStart"/>
      <w:r w:rsidRPr="00DD16A3">
        <w:t>new_words</w:t>
      </w:r>
      <w:proofErr w:type="spellEnd"/>
      <w:r w:rsidRPr="00DD16A3">
        <w:t>]</w:t>
      </w:r>
    </w:p>
    <w:p w14:paraId="21B09188" w14:textId="77777777" w:rsidR="000F0774" w:rsidRPr="00DD16A3" w:rsidRDefault="000F0774" w:rsidP="000F0774">
      <w:r w:rsidRPr="00DD16A3">
        <w:t xml:space="preserve">            </w:t>
      </w:r>
      <w:proofErr w:type="spellStart"/>
      <w:r w:rsidRPr="00DD16A3">
        <w:t>stem_of_sendung.append</w:t>
      </w:r>
      <w:proofErr w:type="spellEnd"/>
      <w:r w:rsidRPr="00DD16A3">
        <w:t>(" ".</w:t>
      </w:r>
      <w:proofErr w:type="spellStart"/>
      <w:r w:rsidRPr="00DD16A3">
        <w:t>join</w:t>
      </w:r>
      <w:proofErr w:type="spellEnd"/>
      <w:r w:rsidRPr="00DD16A3">
        <w:t>(</w:t>
      </w:r>
      <w:proofErr w:type="spellStart"/>
      <w:r w:rsidRPr="00DD16A3">
        <w:t>stemmed_words</w:t>
      </w:r>
      <w:proofErr w:type="spellEnd"/>
      <w:r w:rsidRPr="00DD16A3">
        <w:t xml:space="preserve">))        </w:t>
      </w:r>
    </w:p>
    <w:p w14:paraId="0DCBE3FA" w14:textId="77777777" w:rsidR="000F0774" w:rsidRPr="00DD16A3" w:rsidRDefault="000F0774" w:rsidP="000F0774">
      <w:r w:rsidRPr="00DD16A3">
        <w:t xml:space="preserve">        # </w:t>
      </w:r>
      <w:proofErr w:type="spellStart"/>
      <w:r w:rsidRPr="00DD16A3">
        <w:t>Joined</w:t>
      </w:r>
      <w:proofErr w:type="spellEnd"/>
      <w:r w:rsidRPr="00DD16A3">
        <w:t xml:space="preserve"> </w:t>
      </w:r>
      <w:proofErr w:type="spellStart"/>
      <w:r w:rsidRPr="00DD16A3">
        <w:t>tokensierte</w:t>
      </w:r>
      <w:proofErr w:type="spellEnd"/>
      <w:r w:rsidRPr="00DD16A3">
        <w:t xml:space="preserve"> </w:t>
      </w:r>
      <w:proofErr w:type="spellStart"/>
      <w:r w:rsidRPr="00DD16A3">
        <w:t>Saetze</w:t>
      </w:r>
      <w:proofErr w:type="spellEnd"/>
      <w:r w:rsidRPr="00DD16A3">
        <w:t xml:space="preserve"> einer Sendung</w:t>
      </w:r>
    </w:p>
    <w:p w14:paraId="61F5B1EE" w14:textId="77777777" w:rsidR="000F0774" w:rsidRPr="00DD16A3" w:rsidRDefault="000F0774" w:rsidP="000F0774">
      <w:r w:rsidRPr="00DD16A3">
        <w:t xml:space="preserve">        </w:t>
      </w:r>
      <w:proofErr w:type="spellStart"/>
      <w:r w:rsidRPr="00DD16A3">
        <w:t>stripped.append</w:t>
      </w:r>
      <w:proofErr w:type="spellEnd"/>
      <w:r w:rsidRPr="00DD16A3">
        <w:t>(" ".</w:t>
      </w:r>
      <w:proofErr w:type="spellStart"/>
      <w:r w:rsidRPr="00DD16A3">
        <w:t>join</w:t>
      </w:r>
      <w:proofErr w:type="spellEnd"/>
      <w:r w:rsidRPr="00DD16A3">
        <w:t>(</w:t>
      </w:r>
      <w:proofErr w:type="spellStart"/>
      <w:r w:rsidRPr="00DD16A3">
        <w:t>sent_of_sendung</w:t>
      </w:r>
      <w:proofErr w:type="spellEnd"/>
      <w:r w:rsidRPr="00DD16A3">
        <w:t>))</w:t>
      </w:r>
    </w:p>
    <w:p w14:paraId="29B7D593" w14:textId="77777777" w:rsidR="000F0774" w:rsidRPr="00DD16A3" w:rsidRDefault="000F0774" w:rsidP="000F0774">
      <w:r w:rsidRPr="00DD16A3">
        <w:t xml:space="preserve">        # </w:t>
      </w:r>
      <w:proofErr w:type="spellStart"/>
      <w:r w:rsidRPr="00DD16A3">
        <w:t>Joined</w:t>
      </w:r>
      <w:proofErr w:type="spellEnd"/>
      <w:r w:rsidRPr="00DD16A3">
        <w:t xml:space="preserve"> gestemmte </w:t>
      </w:r>
      <w:proofErr w:type="spellStart"/>
      <w:r w:rsidRPr="00DD16A3">
        <w:t>Saetze</w:t>
      </w:r>
      <w:proofErr w:type="spellEnd"/>
      <w:r w:rsidRPr="00DD16A3">
        <w:t xml:space="preserve"> einer Sendung</w:t>
      </w:r>
    </w:p>
    <w:p w14:paraId="0C892147" w14:textId="77777777" w:rsidR="000F0774" w:rsidRPr="00DD16A3" w:rsidRDefault="000F0774" w:rsidP="000F0774">
      <w:r w:rsidRPr="00DD16A3">
        <w:t xml:space="preserve">        </w:t>
      </w:r>
      <w:proofErr w:type="spellStart"/>
      <w:r w:rsidRPr="00DD16A3">
        <w:t>stemmed.append</w:t>
      </w:r>
      <w:proofErr w:type="spellEnd"/>
      <w:r w:rsidRPr="00DD16A3">
        <w:t>(" ".</w:t>
      </w:r>
      <w:proofErr w:type="spellStart"/>
      <w:r w:rsidRPr="00DD16A3">
        <w:t>join</w:t>
      </w:r>
      <w:proofErr w:type="spellEnd"/>
      <w:r w:rsidRPr="00DD16A3">
        <w:t>(</w:t>
      </w:r>
      <w:proofErr w:type="spellStart"/>
      <w:r w:rsidRPr="00DD16A3">
        <w:t>stem_of_sendung</w:t>
      </w:r>
      <w:proofErr w:type="spellEnd"/>
      <w:r w:rsidRPr="00DD16A3">
        <w:t>))</w:t>
      </w:r>
    </w:p>
    <w:p w14:paraId="03CE4F1A" w14:textId="77777777" w:rsidR="000F0774" w:rsidRPr="00DD16A3" w:rsidRDefault="000F0774" w:rsidP="000F0774">
      <w:r w:rsidRPr="00DD16A3">
        <w:t xml:space="preserve">    </w:t>
      </w:r>
      <w:proofErr w:type="spellStart"/>
      <w:r w:rsidRPr="00DD16A3">
        <w:t>return</w:t>
      </w:r>
      <w:proofErr w:type="spellEnd"/>
      <w:r w:rsidRPr="00DD16A3">
        <w:t xml:space="preserve"> [</w:t>
      </w:r>
    </w:p>
    <w:p w14:paraId="1CBD55AA" w14:textId="77777777" w:rsidR="000F0774" w:rsidRPr="00DD16A3" w:rsidRDefault="000F0774" w:rsidP="000F0774">
      <w:r w:rsidRPr="00DD16A3">
        <w:t xml:space="preserve">        </w:t>
      </w:r>
      <w:proofErr w:type="spellStart"/>
      <w:r w:rsidRPr="00DD16A3">
        <w:t>stripped</w:t>
      </w:r>
      <w:proofErr w:type="spellEnd"/>
      <w:r w:rsidRPr="00DD16A3">
        <w:t>,</w:t>
      </w:r>
    </w:p>
    <w:p w14:paraId="268C1D99" w14:textId="77777777" w:rsidR="000F0774" w:rsidRPr="00DD16A3" w:rsidRDefault="000F0774" w:rsidP="000F0774">
      <w:r w:rsidRPr="00DD16A3">
        <w:t xml:space="preserve">        </w:t>
      </w:r>
      <w:proofErr w:type="spellStart"/>
      <w:r w:rsidRPr="00DD16A3">
        <w:t>stemmed</w:t>
      </w:r>
      <w:proofErr w:type="spellEnd"/>
    </w:p>
    <w:p w14:paraId="68582AF4" w14:textId="77777777" w:rsidR="000F0774" w:rsidRPr="00DD16A3" w:rsidRDefault="000F0774" w:rsidP="000F0774">
      <w:r w:rsidRPr="00DD16A3">
        <w:t xml:space="preserve">    ]</w:t>
      </w:r>
    </w:p>
    <w:p w14:paraId="1974D192" w14:textId="77777777" w:rsidR="000F0774" w:rsidRPr="00DD16A3" w:rsidRDefault="000F0774" w:rsidP="000F0774">
      <w:r w:rsidRPr="00DD16A3">
        <w:t>\end{</w:t>
      </w:r>
      <w:proofErr w:type="spellStart"/>
      <w:r w:rsidRPr="00DD16A3">
        <w:t>lstlisting</w:t>
      </w:r>
      <w:proofErr w:type="spellEnd"/>
      <w:r w:rsidRPr="00DD16A3">
        <w:t>}</w:t>
      </w:r>
    </w:p>
    <w:p w14:paraId="31989C57" w14:textId="77777777" w:rsidR="000F0774" w:rsidRPr="00DD16A3" w:rsidRDefault="000F0774" w:rsidP="000F0774"/>
    <w:p w14:paraId="46B28854" w14:textId="77777777" w:rsidR="000F0774" w:rsidRPr="00DD16A3" w:rsidRDefault="000F0774" w:rsidP="000F0774">
      <w:r w:rsidRPr="00DD16A3">
        <w:t>Für die Lemmatisierung der Texte müssen diese erst mit ihren POS-Tags ausgezeichnet werden. Da NLTK dies nicht direkt für die deutsche Sprache unterstützt, müssen weitere Abhängigkeiten installiert werden. Für die Lemmatisierung wird dem Tutorial von \</w:t>
      </w:r>
      <w:proofErr w:type="spellStart"/>
      <w:r w:rsidRPr="00DD16A3">
        <w:t>citet</w:t>
      </w:r>
      <w:proofErr w:type="spellEnd"/>
      <w:r w:rsidRPr="00DD16A3">
        <w:t>{konradAccuratePartofSpeechTagging2016} gefolgt. Konrad entwickelte auch den Lemmatisierungsalgorithmus (\</w:t>
      </w:r>
      <w:proofErr w:type="spellStart"/>
      <w:r w:rsidRPr="00DD16A3">
        <w:t>cite</w:t>
      </w:r>
      <w:proofErr w:type="spellEnd"/>
      <w:r w:rsidRPr="00DD16A3">
        <w:t>{</w:t>
      </w:r>
      <w:proofErr w:type="spellStart"/>
      <w:r w:rsidRPr="00DD16A3">
        <w:t>konradGermalemmaLemmatizerGermana</w:t>
      </w:r>
      <w:proofErr w:type="spellEnd"/>
      <w:r w:rsidRPr="00DD16A3">
        <w:t>}). Für das POS-Tagging wird der Algorithmus aus \href{https://github.com/ptnplanet/NLTK-Contributions}{\underline{https://github.com/ptnplanet/NLTK-Contributions}} verwendet. Dieser ist auf deutschen Textdaten aus dem TIGER-Corpus trainiert (\</w:t>
      </w:r>
      <w:proofErr w:type="spellStart"/>
      <w:r w:rsidRPr="00DD16A3">
        <w:t>cite</w:t>
      </w:r>
      <w:proofErr w:type="spellEnd"/>
      <w:r w:rsidRPr="00DD16A3">
        <w:t>{brantsTIGERLinguisticInterpretation2004}). Der Funktion (\</w:t>
      </w:r>
      <w:proofErr w:type="spellStart"/>
      <w:r w:rsidRPr="00DD16A3">
        <w:t>textbf</w:t>
      </w:r>
      <w:proofErr w:type="spellEnd"/>
      <w:r w:rsidRPr="00DD16A3">
        <w:t>{\</w:t>
      </w:r>
      <w:proofErr w:type="spellStart"/>
      <w:r w:rsidRPr="00DD16A3">
        <w:t>ref</w:t>
      </w:r>
      <w:proofErr w:type="spellEnd"/>
      <w:r w:rsidRPr="00DD16A3">
        <w:t xml:space="preserve">{Code: </w:t>
      </w:r>
      <w:proofErr w:type="spellStart"/>
      <w:r w:rsidRPr="00DD16A3">
        <w:t>Function</w:t>
      </w:r>
      <w:proofErr w:type="spellEnd"/>
      <w:r w:rsidRPr="00DD16A3">
        <w:t xml:space="preserve">: POS-Tagging}}) wird die Liste von Wörtern übergeben, die von Satzzeichen </w:t>
      </w:r>
      <w:proofErr w:type="gramStart"/>
      <w:r w:rsidRPr="00DD16A3">
        <w:t>entfernten</w:t>
      </w:r>
      <w:proofErr w:type="gramEnd"/>
      <w:r w:rsidRPr="00DD16A3">
        <w:t xml:space="preserve"> wurden. Anschließend wird der trainierte Korpus genutzt, um die Texte mit ihren POS-Tags zu markieren.</w:t>
      </w:r>
    </w:p>
    <w:p w14:paraId="4A24C65F" w14:textId="77777777" w:rsidR="000F0774" w:rsidRPr="00DD16A3" w:rsidRDefault="000F0774" w:rsidP="000F0774">
      <w:r w:rsidRPr="00DD16A3">
        <w:t>\</w:t>
      </w:r>
      <w:proofErr w:type="spellStart"/>
      <w:r w:rsidRPr="00DD16A3">
        <w:t>newpage</w:t>
      </w:r>
      <w:proofErr w:type="spellEnd"/>
    </w:p>
    <w:p w14:paraId="7FDB0BC4" w14:textId="77777777" w:rsidR="000F0774" w:rsidRPr="00DD16A3" w:rsidRDefault="000F0774" w:rsidP="000F0774">
      <w:r w:rsidRPr="00DD16A3">
        <w:t xml:space="preserve">Die Funktion </w:t>
      </w:r>
      <w:proofErr w:type="gramStart"/>
      <w:r w:rsidRPr="00DD16A3">
        <w:t>gibt letztlich</w:t>
      </w:r>
      <w:proofErr w:type="gramEnd"/>
      <w:r w:rsidRPr="00DD16A3">
        <w:t xml:space="preserve"> eine Liste aus sogenannten </w:t>
      </w:r>
      <w:proofErr w:type="spellStart"/>
      <w:r w:rsidRPr="00DD16A3">
        <w:t>Tuplen</w:t>
      </w:r>
      <w:proofErr w:type="spellEnd"/>
      <w:r w:rsidRPr="00DD16A3">
        <w:t xml:space="preserve"> zurück. Jedes </w:t>
      </w:r>
      <w:proofErr w:type="spellStart"/>
      <w:r w:rsidRPr="00DD16A3">
        <w:t>Tuple</w:t>
      </w:r>
      <w:proofErr w:type="spellEnd"/>
      <w:r w:rsidRPr="00DD16A3">
        <w:t xml:space="preserve"> besteht aus einem Wort mit dem </w:t>
      </w:r>
      <w:proofErr w:type="spellStart"/>
      <w:r w:rsidRPr="00DD16A3">
        <w:t>korrespondierden</w:t>
      </w:r>
      <w:proofErr w:type="spellEnd"/>
      <w:r w:rsidRPr="00DD16A3">
        <w:t xml:space="preserve"> POS-Tag: \</w:t>
      </w:r>
      <w:proofErr w:type="spellStart"/>
      <w:r w:rsidRPr="00DD16A3">
        <w:t>lstinline</w:t>
      </w:r>
      <w:proofErr w:type="spellEnd"/>
      <w:r w:rsidRPr="00DD16A3">
        <w:t xml:space="preserve">|("Professor", "NN")|. </w:t>
      </w:r>
    </w:p>
    <w:p w14:paraId="115F5591" w14:textId="77777777" w:rsidR="000F0774" w:rsidRPr="00DD16A3" w:rsidRDefault="000F0774" w:rsidP="000F0774">
      <w:r w:rsidRPr="00DD16A3">
        <w:t>\</w:t>
      </w:r>
      <w:proofErr w:type="spellStart"/>
      <w:r w:rsidRPr="00DD16A3">
        <w:t>begin</w:t>
      </w:r>
      <w:proofErr w:type="spellEnd"/>
      <w:r w:rsidRPr="00DD16A3">
        <w:t>{</w:t>
      </w:r>
      <w:proofErr w:type="spellStart"/>
      <w:r w:rsidRPr="00DD16A3">
        <w:t>lstlisting</w:t>
      </w:r>
      <w:proofErr w:type="spellEnd"/>
      <w:r w:rsidRPr="00DD16A3">
        <w:t>}[</w:t>
      </w:r>
      <w:proofErr w:type="spellStart"/>
      <w:r w:rsidRPr="00DD16A3">
        <w:t>caption</w:t>
      </w:r>
      <w:proofErr w:type="spellEnd"/>
      <w:r w:rsidRPr="00DD16A3">
        <w:t>=Funktion zum Part-of-</w:t>
      </w:r>
      <w:proofErr w:type="spellStart"/>
      <w:r w:rsidRPr="00DD16A3">
        <w:t>speech</w:t>
      </w:r>
      <w:proofErr w:type="spellEnd"/>
      <w:r w:rsidRPr="00DD16A3">
        <w:t xml:space="preserve">-Tagging, </w:t>
      </w:r>
      <w:proofErr w:type="spellStart"/>
      <w:r w:rsidRPr="00DD16A3">
        <w:t>label</w:t>
      </w:r>
      <w:proofErr w:type="spellEnd"/>
      <w:r w:rsidRPr="00DD16A3">
        <w:t xml:space="preserve">=Code: </w:t>
      </w:r>
      <w:proofErr w:type="spellStart"/>
      <w:r w:rsidRPr="00DD16A3">
        <w:t>Function</w:t>
      </w:r>
      <w:proofErr w:type="spellEnd"/>
      <w:r w:rsidRPr="00DD16A3">
        <w:t>: POS-Tagging]</w:t>
      </w:r>
    </w:p>
    <w:p w14:paraId="11625CCB" w14:textId="77777777" w:rsidR="000F0774" w:rsidRPr="00DD16A3" w:rsidRDefault="000F0774" w:rsidP="000F0774">
      <w:r w:rsidRPr="00DD16A3">
        <w:t xml:space="preserve">    # POS-Tagging</w:t>
      </w:r>
    </w:p>
    <w:p w14:paraId="058E854E" w14:textId="77777777" w:rsidR="000F0774" w:rsidRPr="00DD16A3" w:rsidRDefault="000F0774" w:rsidP="000F0774">
      <w:r w:rsidRPr="00DD16A3">
        <w:lastRenderedPageBreak/>
        <w:t xml:space="preserve">    </w:t>
      </w:r>
      <w:proofErr w:type="spellStart"/>
      <w:r w:rsidRPr="00DD16A3">
        <w:t>def</w:t>
      </w:r>
      <w:proofErr w:type="spellEnd"/>
      <w:r w:rsidRPr="00DD16A3">
        <w:t xml:space="preserve"> </w:t>
      </w:r>
      <w:proofErr w:type="spellStart"/>
      <w:r w:rsidRPr="00DD16A3">
        <w:t>TagPOS_Text</w:t>
      </w:r>
      <w:proofErr w:type="spellEnd"/>
      <w:r w:rsidRPr="00DD16A3">
        <w:t>(</w:t>
      </w:r>
      <w:proofErr w:type="spellStart"/>
      <w:r w:rsidRPr="00DD16A3">
        <w:t>text_list</w:t>
      </w:r>
      <w:proofErr w:type="spellEnd"/>
      <w:r w:rsidRPr="00DD16A3">
        <w:t>):</w:t>
      </w:r>
    </w:p>
    <w:p w14:paraId="479CC598" w14:textId="77777777" w:rsidR="000F0774" w:rsidRPr="00DD16A3" w:rsidRDefault="000F0774" w:rsidP="000F0774">
      <w:r w:rsidRPr="00DD16A3">
        <w:t xml:space="preserve">    </w:t>
      </w:r>
      <w:proofErr w:type="spellStart"/>
      <w:r w:rsidRPr="00DD16A3">
        <w:t>pos_list</w:t>
      </w:r>
      <w:proofErr w:type="spellEnd"/>
      <w:r w:rsidRPr="00DD16A3">
        <w:t xml:space="preserve"> = []</w:t>
      </w:r>
    </w:p>
    <w:p w14:paraId="64554443" w14:textId="77777777" w:rsidR="000F0774" w:rsidRPr="00DD16A3" w:rsidRDefault="000F0774" w:rsidP="000F0774">
      <w:r w:rsidRPr="00DD16A3">
        <w:t xml:space="preserve">    </w:t>
      </w:r>
      <w:proofErr w:type="spellStart"/>
      <w:r w:rsidRPr="00DD16A3">
        <w:t>for</w:t>
      </w:r>
      <w:proofErr w:type="spellEnd"/>
      <w:r w:rsidRPr="00DD16A3">
        <w:t xml:space="preserve"> </w:t>
      </w:r>
      <w:proofErr w:type="spellStart"/>
      <w:r w:rsidRPr="00DD16A3">
        <w:t>row</w:t>
      </w:r>
      <w:proofErr w:type="spellEnd"/>
      <w:r w:rsidRPr="00DD16A3">
        <w:t xml:space="preserve"> in </w:t>
      </w:r>
      <w:proofErr w:type="spellStart"/>
      <w:r w:rsidRPr="00DD16A3">
        <w:t>text_list</w:t>
      </w:r>
      <w:proofErr w:type="spellEnd"/>
      <w:r w:rsidRPr="00DD16A3">
        <w:t>:</w:t>
      </w:r>
    </w:p>
    <w:p w14:paraId="3628BBB2" w14:textId="77777777" w:rsidR="000F0774" w:rsidRPr="00DD16A3" w:rsidRDefault="000F0774" w:rsidP="000F0774">
      <w:r w:rsidRPr="00DD16A3">
        <w:t xml:space="preserve">        # Splittet </w:t>
      </w:r>
      <w:proofErr w:type="spellStart"/>
      <w:r w:rsidRPr="00DD16A3">
        <w:t>Woerter</w:t>
      </w:r>
      <w:proofErr w:type="spellEnd"/>
      <w:r w:rsidRPr="00DD16A3">
        <w:t xml:space="preserve"> am Leerzeichen</w:t>
      </w:r>
    </w:p>
    <w:p w14:paraId="53B57115" w14:textId="77777777" w:rsidR="000F0774" w:rsidRPr="00DD16A3" w:rsidRDefault="000F0774" w:rsidP="000F0774">
      <w:r w:rsidRPr="00DD16A3">
        <w:t xml:space="preserve">        </w:t>
      </w:r>
      <w:proofErr w:type="spellStart"/>
      <w:r w:rsidRPr="00DD16A3">
        <w:t>new_row</w:t>
      </w:r>
      <w:proofErr w:type="spellEnd"/>
      <w:r w:rsidRPr="00DD16A3">
        <w:t xml:space="preserve"> = </w:t>
      </w:r>
      <w:proofErr w:type="spellStart"/>
      <w:r w:rsidRPr="00DD16A3">
        <w:t>row.split</w:t>
      </w:r>
      <w:proofErr w:type="spellEnd"/>
      <w:r w:rsidRPr="00DD16A3">
        <w:t>(' ')</w:t>
      </w:r>
    </w:p>
    <w:p w14:paraId="72C00F2A" w14:textId="77777777" w:rsidR="000F0774" w:rsidRPr="00DD16A3" w:rsidRDefault="000F0774" w:rsidP="000F0774">
      <w:r w:rsidRPr="00DD16A3">
        <w:t xml:space="preserve">        # Markiert die POS-Tags</w:t>
      </w:r>
    </w:p>
    <w:p w14:paraId="4D12A49C" w14:textId="77777777" w:rsidR="000F0774" w:rsidRPr="00DD16A3" w:rsidRDefault="000F0774" w:rsidP="000F0774">
      <w:r w:rsidRPr="00DD16A3">
        <w:t xml:space="preserve">        </w:t>
      </w:r>
      <w:proofErr w:type="spellStart"/>
      <w:r w:rsidRPr="00DD16A3">
        <w:t>tagged_sent</w:t>
      </w:r>
      <w:proofErr w:type="spellEnd"/>
      <w:r w:rsidRPr="00DD16A3">
        <w:t xml:space="preserve"> = </w:t>
      </w:r>
      <w:proofErr w:type="spellStart"/>
      <w:r w:rsidRPr="00DD16A3">
        <w:t>tagger.tag</w:t>
      </w:r>
      <w:proofErr w:type="spellEnd"/>
      <w:r w:rsidRPr="00DD16A3">
        <w:t>(</w:t>
      </w:r>
      <w:proofErr w:type="spellStart"/>
      <w:r w:rsidRPr="00DD16A3">
        <w:t>new_row</w:t>
      </w:r>
      <w:proofErr w:type="spellEnd"/>
      <w:r w:rsidRPr="00DD16A3">
        <w:t>)</w:t>
      </w:r>
    </w:p>
    <w:p w14:paraId="5F41D34E" w14:textId="77777777" w:rsidR="000F0774" w:rsidRPr="00DD16A3" w:rsidRDefault="000F0774" w:rsidP="000F0774">
      <w:r w:rsidRPr="00DD16A3">
        <w:t xml:space="preserve">        # </w:t>
      </w:r>
      <w:proofErr w:type="spellStart"/>
      <w:r w:rsidRPr="00DD16A3">
        <w:t>Joined</w:t>
      </w:r>
      <w:proofErr w:type="spellEnd"/>
      <w:r w:rsidRPr="00DD16A3">
        <w:t xml:space="preserve"> markierte </w:t>
      </w:r>
      <w:proofErr w:type="spellStart"/>
      <w:r w:rsidRPr="00DD16A3">
        <w:t>Woerter</w:t>
      </w:r>
      <w:proofErr w:type="spellEnd"/>
    </w:p>
    <w:p w14:paraId="7B5440FB" w14:textId="77777777" w:rsidR="000F0774" w:rsidRPr="00DD16A3" w:rsidRDefault="000F0774" w:rsidP="000F0774">
      <w:r w:rsidRPr="00DD16A3">
        <w:t xml:space="preserve">        </w:t>
      </w:r>
      <w:proofErr w:type="spellStart"/>
      <w:r w:rsidRPr="00DD16A3">
        <w:t>pos_list.append</w:t>
      </w:r>
      <w:proofErr w:type="spellEnd"/>
      <w:r w:rsidRPr="00DD16A3">
        <w:t>(</w:t>
      </w:r>
      <w:proofErr w:type="spellStart"/>
      <w:r w:rsidRPr="00DD16A3">
        <w:t>tagged_sent</w:t>
      </w:r>
      <w:proofErr w:type="spellEnd"/>
      <w:r w:rsidRPr="00DD16A3">
        <w:t>)</w:t>
      </w:r>
    </w:p>
    <w:p w14:paraId="6A4DE1BB" w14:textId="77777777" w:rsidR="000F0774" w:rsidRPr="00DD16A3" w:rsidRDefault="000F0774" w:rsidP="000F0774">
      <w:r w:rsidRPr="00DD16A3">
        <w:t xml:space="preserve">    # </w:t>
      </w:r>
      <w:proofErr w:type="spellStart"/>
      <w:r w:rsidRPr="00DD16A3">
        <w:t>returned</w:t>
      </w:r>
      <w:proofErr w:type="spellEnd"/>
      <w:r w:rsidRPr="00DD16A3">
        <w:t xml:space="preserve"> Liste aus </w:t>
      </w:r>
      <w:proofErr w:type="spellStart"/>
      <w:r w:rsidRPr="00DD16A3">
        <w:t>Tuplen</w:t>
      </w:r>
      <w:proofErr w:type="spellEnd"/>
    </w:p>
    <w:p w14:paraId="48D9A936" w14:textId="77777777" w:rsidR="000F0774" w:rsidRPr="00DD16A3" w:rsidRDefault="000F0774" w:rsidP="000F0774">
      <w:r w:rsidRPr="00DD16A3">
        <w:t xml:space="preserve">    </w:t>
      </w:r>
      <w:proofErr w:type="spellStart"/>
      <w:r w:rsidRPr="00DD16A3">
        <w:t>return</w:t>
      </w:r>
      <w:proofErr w:type="spellEnd"/>
      <w:r w:rsidRPr="00DD16A3">
        <w:t xml:space="preserve"> </w:t>
      </w:r>
      <w:proofErr w:type="spellStart"/>
      <w:r w:rsidRPr="00DD16A3">
        <w:t>pos_list</w:t>
      </w:r>
      <w:proofErr w:type="spellEnd"/>
    </w:p>
    <w:p w14:paraId="613D5422" w14:textId="77777777" w:rsidR="000F0774" w:rsidRPr="00DD16A3" w:rsidRDefault="000F0774" w:rsidP="000F0774">
      <w:r w:rsidRPr="00DD16A3">
        <w:t>\end{</w:t>
      </w:r>
      <w:proofErr w:type="spellStart"/>
      <w:r w:rsidRPr="00DD16A3">
        <w:t>lstlisting</w:t>
      </w:r>
      <w:proofErr w:type="spellEnd"/>
      <w:r w:rsidRPr="00DD16A3">
        <w:t>}</w:t>
      </w:r>
    </w:p>
    <w:p w14:paraId="08D17C30" w14:textId="77777777" w:rsidR="000F0774" w:rsidRPr="00DD16A3" w:rsidRDefault="000F0774" w:rsidP="000F0774"/>
    <w:p w14:paraId="6795FD20" w14:textId="77777777" w:rsidR="000F0774" w:rsidRPr="00DD16A3" w:rsidRDefault="000F0774" w:rsidP="000F0774">
      <w:r w:rsidRPr="00DD16A3">
        <w:t xml:space="preserve">Die Liste aus </w:t>
      </w:r>
      <w:proofErr w:type="spellStart"/>
      <w:r w:rsidRPr="00DD16A3">
        <w:t>Tuplen</w:t>
      </w:r>
      <w:proofErr w:type="spellEnd"/>
      <w:r w:rsidRPr="00DD16A3">
        <w:t xml:space="preserve"> </w:t>
      </w:r>
      <w:proofErr w:type="gramStart"/>
      <w:r w:rsidRPr="00DD16A3">
        <w:t>nutzt letztlich</w:t>
      </w:r>
      <w:proofErr w:type="gramEnd"/>
      <w:r w:rsidRPr="00DD16A3">
        <w:t xml:space="preserve"> eine Funktion zur Lemmatisierung als Input und liefert die lemmatisierten Texte zurück (siehe Auszug \</w:t>
      </w:r>
      <w:proofErr w:type="spellStart"/>
      <w:r w:rsidRPr="00DD16A3">
        <w:t>textbf</w:t>
      </w:r>
      <w:proofErr w:type="spellEnd"/>
      <w:r w:rsidRPr="00DD16A3">
        <w:t>{\</w:t>
      </w:r>
      <w:proofErr w:type="spellStart"/>
      <w:r w:rsidRPr="00DD16A3">
        <w:t>ref</w:t>
      </w:r>
      <w:proofErr w:type="spellEnd"/>
      <w:r w:rsidRPr="00DD16A3">
        <w:t xml:space="preserve">{Code: </w:t>
      </w:r>
      <w:proofErr w:type="spellStart"/>
      <w:r w:rsidRPr="00DD16A3">
        <w:t>Function</w:t>
      </w:r>
      <w:proofErr w:type="spellEnd"/>
      <w:r w:rsidRPr="00DD16A3">
        <w:t xml:space="preserve">: </w:t>
      </w:r>
      <w:proofErr w:type="spellStart"/>
      <w:r w:rsidRPr="00DD16A3">
        <w:t>Lemmatize</w:t>
      </w:r>
      <w:proofErr w:type="spellEnd"/>
      <w:r w:rsidRPr="00DD16A3">
        <w:t>}}).</w:t>
      </w:r>
    </w:p>
    <w:p w14:paraId="001C9D9B" w14:textId="77777777" w:rsidR="000F0774" w:rsidRPr="00DD16A3" w:rsidRDefault="000F0774" w:rsidP="000F0774">
      <w:r w:rsidRPr="00DD16A3">
        <w:t>\</w:t>
      </w:r>
      <w:proofErr w:type="spellStart"/>
      <w:r w:rsidRPr="00DD16A3">
        <w:t>begin</w:t>
      </w:r>
      <w:proofErr w:type="spellEnd"/>
      <w:r w:rsidRPr="00DD16A3">
        <w:t>{</w:t>
      </w:r>
      <w:proofErr w:type="spellStart"/>
      <w:r w:rsidRPr="00DD16A3">
        <w:t>lstlisting</w:t>
      </w:r>
      <w:proofErr w:type="spellEnd"/>
      <w:r w:rsidRPr="00DD16A3">
        <w:t>}[</w:t>
      </w:r>
      <w:proofErr w:type="spellStart"/>
      <w:r w:rsidRPr="00DD16A3">
        <w:t>caption</w:t>
      </w:r>
      <w:proofErr w:type="spellEnd"/>
      <w:r w:rsidRPr="00DD16A3">
        <w:t xml:space="preserve">=Funktion zur Lemmatisierung, </w:t>
      </w:r>
      <w:proofErr w:type="spellStart"/>
      <w:r w:rsidRPr="00DD16A3">
        <w:t>label</w:t>
      </w:r>
      <w:proofErr w:type="spellEnd"/>
      <w:r w:rsidRPr="00DD16A3">
        <w:t xml:space="preserve">=Code: </w:t>
      </w:r>
      <w:proofErr w:type="spellStart"/>
      <w:r w:rsidRPr="00DD16A3">
        <w:t>Function</w:t>
      </w:r>
      <w:proofErr w:type="spellEnd"/>
      <w:r w:rsidRPr="00DD16A3">
        <w:t xml:space="preserve">: </w:t>
      </w:r>
      <w:proofErr w:type="spellStart"/>
      <w:r w:rsidRPr="00DD16A3">
        <w:t>Lemmatize</w:t>
      </w:r>
      <w:proofErr w:type="spellEnd"/>
      <w:r w:rsidRPr="00DD16A3">
        <w:t>]</w:t>
      </w:r>
    </w:p>
    <w:p w14:paraId="64D6E2C7" w14:textId="77777777" w:rsidR="000F0774" w:rsidRPr="00DD16A3" w:rsidRDefault="000F0774" w:rsidP="000F0774">
      <w:r w:rsidRPr="00DD16A3">
        <w:t xml:space="preserve">    # Lemmatisierung</w:t>
      </w:r>
    </w:p>
    <w:p w14:paraId="22C6D13A" w14:textId="77777777" w:rsidR="000F0774" w:rsidRPr="00DD16A3" w:rsidRDefault="000F0774" w:rsidP="000F0774">
      <w:r w:rsidRPr="00DD16A3">
        <w:t xml:space="preserve">    </w:t>
      </w:r>
      <w:proofErr w:type="spellStart"/>
      <w:r w:rsidRPr="00DD16A3">
        <w:t>def</w:t>
      </w:r>
      <w:proofErr w:type="spellEnd"/>
      <w:r w:rsidRPr="00DD16A3">
        <w:t xml:space="preserve"> </w:t>
      </w:r>
      <w:proofErr w:type="spellStart"/>
      <w:r w:rsidRPr="00DD16A3">
        <w:t>lemmatizeText</w:t>
      </w:r>
      <w:proofErr w:type="spellEnd"/>
      <w:r w:rsidRPr="00DD16A3">
        <w:t>(</w:t>
      </w:r>
      <w:proofErr w:type="spellStart"/>
      <w:r w:rsidRPr="00DD16A3">
        <w:t>text_list</w:t>
      </w:r>
      <w:proofErr w:type="spellEnd"/>
      <w:r w:rsidRPr="00DD16A3">
        <w:t>):</w:t>
      </w:r>
    </w:p>
    <w:p w14:paraId="40555345" w14:textId="77777777" w:rsidR="000F0774" w:rsidRPr="00DD16A3" w:rsidRDefault="000F0774" w:rsidP="000F0774">
      <w:r w:rsidRPr="00DD16A3">
        <w:t xml:space="preserve">    </w:t>
      </w:r>
      <w:proofErr w:type="spellStart"/>
      <w:r w:rsidRPr="00DD16A3">
        <w:t>lemmatized</w:t>
      </w:r>
      <w:proofErr w:type="spellEnd"/>
      <w:r w:rsidRPr="00DD16A3">
        <w:t xml:space="preserve"> = []</w:t>
      </w:r>
    </w:p>
    <w:p w14:paraId="2468568F" w14:textId="77777777" w:rsidR="000F0774" w:rsidRPr="00DD16A3" w:rsidRDefault="000F0774" w:rsidP="000F0774">
      <w:r w:rsidRPr="00DD16A3">
        <w:t xml:space="preserve">    </w:t>
      </w:r>
      <w:proofErr w:type="spellStart"/>
      <w:r w:rsidRPr="00DD16A3">
        <w:t>for</w:t>
      </w:r>
      <w:proofErr w:type="spellEnd"/>
      <w:r w:rsidRPr="00DD16A3">
        <w:t xml:space="preserve"> </w:t>
      </w:r>
      <w:proofErr w:type="spellStart"/>
      <w:r w:rsidRPr="00DD16A3">
        <w:t>lists</w:t>
      </w:r>
      <w:proofErr w:type="spellEnd"/>
      <w:r w:rsidRPr="00DD16A3">
        <w:t xml:space="preserve"> in </w:t>
      </w:r>
      <w:proofErr w:type="spellStart"/>
      <w:r w:rsidRPr="00DD16A3">
        <w:t>text_list</w:t>
      </w:r>
      <w:proofErr w:type="spellEnd"/>
      <w:r w:rsidRPr="00DD16A3">
        <w:t>:</w:t>
      </w:r>
    </w:p>
    <w:p w14:paraId="51CD7348" w14:textId="77777777" w:rsidR="000F0774" w:rsidRPr="00DD16A3" w:rsidRDefault="000F0774" w:rsidP="000F0774">
      <w:r w:rsidRPr="00DD16A3">
        <w:t xml:space="preserve">        </w:t>
      </w:r>
      <w:proofErr w:type="spellStart"/>
      <w:r w:rsidRPr="00DD16A3">
        <w:t>lemmasOF</w:t>
      </w:r>
      <w:proofErr w:type="spellEnd"/>
      <w:r w:rsidRPr="00DD16A3">
        <w:t xml:space="preserve"> = []</w:t>
      </w:r>
    </w:p>
    <w:p w14:paraId="51CC67FF" w14:textId="77777777" w:rsidR="000F0774" w:rsidRPr="00DD16A3" w:rsidRDefault="000F0774" w:rsidP="000F0774">
      <w:r w:rsidRPr="00DD16A3">
        <w:t xml:space="preserve">        # </w:t>
      </w:r>
      <w:proofErr w:type="spellStart"/>
      <w:r w:rsidRPr="00DD16A3">
        <w:t>Try_Catch</w:t>
      </w:r>
      <w:proofErr w:type="spellEnd"/>
      <w:r w:rsidRPr="00DD16A3">
        <w:t xml:space="preserve"> </w:t>
      </w:r>
      <w:proofErr w:type="spellStart"/>
      <w:r w:rsidRPr="00DD16A3">
        <w:t>noetig</w:t>
      </w:r>
      <w:proofErr w:type="spellEnd"/>
      <w:r w:rsidRPr="00DD16A3">
        <w:t>, weil nicht alle POS-Tags</w:t>
      </w:r>
    </w:p>
    <w:p w14:paraId="29BE8F7C" w14:textId="77777777" w:rsidR="000F0774" w:rsidRPr="00DD16A3" w:rsidRDefault="000F0774" w:rsidP="000F0774">
      <w:r w:rsidRPr="00DD16A3">
        <w:t xml:space="preserve">        # </w:t>
      </w:r>
      <w:proofErr w:type="spellStart"/>
      <w:r w:rsidRPr="00DD16A3">
        <w:t>unterstuetzt</w:t>
      </w:r>
      <w:proofErr w:type="spellEnd"/>
      <w:r w:rsidRPr="00DD16A3">
        <w:t xml:space="preserve"> werden. Bei Fehler wird einfach</w:t>
      </w:r>
    </w:p>
    <w:p w14:paraId="0E934677" w14:textId="77777777" w:rsidR="000F0774" w:rsidRPr="00DD16A3" w:rsidRDefault="000F0774" w:rsidP="000F0774">
      <w:r w:rsidRPr="00DD16A3">
        <w:t xml:space="preserve">        # das Wort </w:t>
      </w:r>
      <w:proofErr w:type="spellStart"/>
      <w:r w:rsidRPr="00DD16A3">
        <w:t>zurueckgegeben</w:t>
      </w:r>
      <w:proofErr w:type="spellEnd"/>
      <w:r w:rsidRPr="00DD16A3">
        <w:t>.</w:t>
      </w:r>
    </w:p>
    <w:p w14:paraId="43030278" w14:textId="77777777" w:rsidR="000F0774" w:rsidRPr="00DD16A3" w:rsidRDefault="000F0774" w:rsidP="000F0774">
      <w:r w:rsidRPr="00DD16A3">
        <w:t xml:space="preserve">        </w:t>
      </w:r>
      <w:proofErr w:type="spellStart"/>
      <w:r w:rsidRPr="00DD16A3">
        <w:t>for</w:t>
      </w:r>
      <w:proofErr w:type="spellEnd"/>
      <w:r w:rsidRPr="00DD16A3">
        <w:t xml:space="preserve"> </w:t>
      </w:r>
      <w:proofErr w:type="spellStart"/>
      <w:r w:rsidRPr="00DD16A3">
        <w:t>tuples</w:t>
      </w:r>
      <w:proofErr w:type="spellEnd"/>
      <w:r w:rsidRPr="00DD16A3">
        <w:t xml:space="preserve"> in </w:t>
      </w:r>
      <w:proofErr w:type="spellStart"/>
      <w:r w:rsidRPr="00DD16A3">
        <w:t>lists</w:t>
      </w:r>
      <w:proofErr w:type="spellEnd"/>
      <w:r w:rsidRPr="00DD16A3">
        <w:t>:</w:t>
      </w:r>
    </w:p>
    <w:p w14:paraId="65829B1F" w14:textId="77777777" w:rsidR="000F0774" w:rsidRPr="00DD16A3" w:rsidRDefault="000F0774" w:rsidP="000F0774">
      <w:r w:rsidRPr="00DD16A3">
        <w:t xml:space="preserve">            </w:t>
      </w:r>
      <w:proofErr w:type="spellStart"/>
      <w:r w:rsidRPr="00DD16A3">
        <w:t>try</w:t>
      </w:r>
      <w:proofErr w:type="spellEnd"/>
      <w:r w:rsidRPr="00DD16A3">
        <w:t>:</w:t>
      </w:r>
    </w:p>
    <w:p w14:paraId="5E85D2D2" w14:textId="77777777" w:rsidR="000F0774" w:rsidRPr="00DD16A3" w:rsidRDefault="000F0774" w:rsidP="000F0774">
      <w:r w:rsidRPr="00DD16A3">
        <w:t xml:space="preserve">                </w:t>
      </w:r>
      <w:proofErr w:type="spellStart"/>
      <w:r w:rsidRPr="00DD16A3">
        <w:t>lemma</w:t>
      </w:r>
      <w:proofErr w:type="spellEnd"/>
      <w:r w:rsidRPr="00DD16A3">
        <w:t xml:space="preserve"> = </w:t>
      </w:r>
      <w:proofErr w:type="spellStart"/>
      <w:r w:rsidRPr="00DD16A3">
        <w:t>lemmatizer.find_lemma</w:t>
      </w:r>
      <w:proofErr w:type="spellEnd"/>
      <w:r w:rsidRPr="00DD16A3">
        <w:t>(</w:t>
      </w:r>
      <w:proofErr w:type="spellStart"/>
      <w:r w:rsidRPr="00DD16A3">
        <w:t>tuples</w:t>
      </w:r>
      <w:proofErr w:type="spellEnd"/>
      <w:r w:rsidRPr="00DD16A3">
        <w:t>[0],</w:t>
      </w:r>
    </w:p>
    <w:p w14:paraId="4EF5A4F8" w14:textId="77777777" w:rsidR="000F0774" w:rsidRPr="00DD16A3" w:rsidRDefault="000F0774" w:rsidP="000F0774">
      <w:r w:rsidRPr="00DD16A3">
        <w:t xml:space="preserve">                </w:t>
      </w:r>
      <w:proofErr w:type="spellStart"/>
      <w:r w:rsidRPr="00DD16A3">
        <w:t>tuples</w:t>
      </w:r>
      <w:proofErr w:type="spellEnd"/>
      <w:r w:rsidRPr="00DD16A3">
        <w:t xml:space="preserve">[1]) </w:t>
      </w:r>
    </w:p>
    <w:p w14:paraId="40C6A066" w14:textId="77777777" w:rsidR="000F0774" w:rsidRPr="00DD16A3" w:rsidRDefault="000F0774" w:rsidP="000F0774">
      <w:r w:rsidRPr="00DD16A3">
        <w:t xml:space="preserve">                </w:t>
      </w:r>
      <w:proofErr w:type="spellStart"/>
      <w:r w:rsidRPr="00DD16A3">
        <w:t>lemmasOF.append</w:t>
      </w:r>
      <w:proofErr w:type="spellEnd"/>
      <w:r w:rsidRPr="00DD16A3">
        <w:t>(</w:t>
      </w:r>
      <w:proofErr w:type="spellStart"/>
      <w:r w:rsidRPr="00DD16A3">
        <w:t>lemma</w:t>
      </w:r>
      <w:proofErr w:type="spellEnd"/>
      <w:r w:rsidRPr="00DD16A3">
        <w:t>)</w:t>
      </w:r>
    </w:p>
    <w:p w14:paraId="1F044EE2" w14:textId="77777777" w:rsidR="000F0774" w:rsidRPr="00DD16A3" w:rsidRDefault="000F0774" w:rsidP="000F0774">
      <w:r w:rsidRPr="00DD16A3">
        <w:t xml:space="preserve">            </w:t>
      </w:r>
      <w:proofErr w:type="spellStart"/>
      <w:r w:rsidRPr="00DD16A3">
        <w:t>except</w:t>
      </w:r>
      <w:proofErr w:type="spellEnd"/>
      <w:r w:rsidRPr="00DD16A3">
        <w:t xml:space="preserve"> </w:t>
      </w:r>
      <w:proofErr w:type="spellStart"/>
      <w:r w:rsidRPr="00DD16A3">
        <w:t>ValueError</w:t>
      </w:r>
      <w:proofErr w:type="spellEnd"/>
      <w:r w:rsidRPr="00DD16A3">
        <w:t>:</w:t>
      </w:r>
    </w:p>
    <w:p w14:paraId="0353082D" w14:textId="77777777" w:rsidR="000F0774" w:rsidRPr="00DD16A3" w:rsidRDefault="000F0774" w:rsidP="000F0774">
      <w:r w:rsidRPr="00DD16A3">
        <w:t xml:space="preserve">                </w:t>
      </w:r>
      <w:proofErr w:type="spellStart"/>
      <w:r w:rsidRPr="00DD16A3">
        <w:t>lemmasOF.append</w:t>
      </w:r>
      <w:proofErr w:type="spellEnd"/>
      <w:r w:rsidRPr="00DD16A3">
        <w:t>(</w:t>
      </w:r>
      <w:proofErr w:type="spellStart"/>
      <w:r w:rsidRPr="00DD16A3">
        <w:t>tuples</w:t>
      </w:r>
      <w:proofErr w:type="spellEnd"/>
      <w:r w:rsidRPr="00DD16A3">
        <w:t>[0])</w:t>
      </w:r>
    </w:p>
    <w:p w14:paraId="236D522F" w14:textId="77777777" w:rsidR="000F0774" w:rsidRPr="00DD16A3" w:rsidRDefault="000F0774" w:rsidP="000F0774">
      <w:r w:rsidRPr="00DD16A3">
        <w:lastRenderedPageBreak/>
        <w:t xml:space="preserve">                </w:t>
      </w:r>
      <w:proofErr w:type="spellStart"/>
      <w:r w:rsidRPr="00DD16A3">
        <w:t>continue</w:t>
      </w:r>
      <w:proofErr w:type="spellEnd"/>
    </w:p>
    <w:p w14:paraId="33F69285" w14:textId="77777777" w:rsidR="000F0774" w:rsidRPr="00DD16A3" w:rsidRDefault="000F0774" w:rsidP="000F0774">
      <w:r w:rsidRPr="00DD16A3">
        <w:t xml:space="preserve">        </w:t>
      </w:r>
      <w:proofErr w:type="spellStart"/>
      <w:r w:rsidRPr="00DD16A3">
        <w:t>lemmatized.append</w:t>
      </w:r>
      <w:proofErr w:type="spellEnd"/>
      <w:r w:rsidRPr="00DD16A3">
        <w:t>(" ".</w:t>
      </w:r>
      <w:proofErr w:type="spellStart"/>
      <w:r w:rsidRPr="00DD16A3">
        <w:t>join</w:t>
      </w:r>
      <w:proofErr w:type="spellEnd"/>
      <w:r w:rsidRPr="00DD16A3">
        <w:t>(</w:t>
      </w:r>
      <w:proofErr w:type="spellStart"/>
      <w:r w:rsidRPr="00DD16A3">
        <w:t>lemmasOF</w:t>
      </w:r>
      <w:proofErr w:type="spellEnd"/>
      <w:r w:rsidRPr="00DD16A3">
        <w:t>))</w:t>
      </w:r>
    </w:p>
    <w:p w14:paraId="155FC0B3" w14:textId="77777777" w:rsidR="000F0774" w:rsidRPr="00DD16A3" w:rsidRDefault="000F0774" w:rsidP="000F0774">
      <w:r w:rsidRPr="00DD16A3">
        <w:t xml:space="preserve">    </w:t>
      </w:r>
      <w:proofErr w:type="spellStart"/>
      <w:r w:rsidRPr="00DD16A3">
        <w:t>return</w:t>
      </w:r>
      <w:proofErr w:type="spellEnd"/>
      <w:r w:rsidRPr="00DD16A3">
        <w:t xml:space="preserve"> </w:t>
      </w:r>
      <w:proofErr w:type="spellStart"/>
      <w:r w:rsidRPr="00DD16A3">
        <w:t>lemmatized</w:t>
      </w:r>
      <w:proofErr w:type="spellEnd"/>
    </w:p>
    <w:p w14:paraId="15705857" w14:textId="77777777" w:rsidR="000F0774" w:rsidRPr="00DD16A3" w:rsidRDefault="000F0774" w:rsidP="000F0774">
      <w:r w:rsidRPr="00DD16A3">
        <w:t>\end{</w:t>
      </w:r>
      <w:proofErr w:type="spellStart"/>
      <w:r w:rsidRPr="00DD16A3">
        <w:t>lstlisting</w:t>
      </w:r>
      <w:proofErr w:type="spellEnd"/>
      <w:r w:rsidRPr="00DD16A3">
        <w:t>}</w:t>
      </w:r>
    </w:p>
    <w:p w14:paraId="11F9B5C2" w14:textId="77777777" w:rsidR="000F0774" w:rsidRPr="00DD16A3" w:rsidRDefault="000F0774" w:rsidP="000F0774"/>
    <w:p w14:paraId="33BE9723" w14:textId="77777777" w:rsidR="000F0774" w:rsidRPr="00DD16A3" w:rsidRDefault="000F0774" w:rsidP="000F0774">
      <w:r w:rsidRPr="00DD16A3">
        <w:t>Die lemmatisierten Texte werden anschließend ebenfalls in eine Spalte abgetragen und in der CSV-Datei gespeichert. Dieser Prozess wird für alle Sendungen jeder Sendungsreihe wiederholt. Dadurch entsteht eine einzige CSV-Datei, die alle Sendungen enthält. Diese Datei bildet die Basis für die Klassifikationsalgorithmen.</w:t>
      </w:r>
    </w:p>
    <w:p w14:paraId="16596DA5" w14:textId="77777777" w:rsidR="000F0774" w:rsidRPr="00DD16A3" w:rsidRDefault="000F0774" w:rsidP="000F0774"/>
    <w:p w14:paraId="09F608FD" w14:textId="739F629E" w:rsidR="00F90705" w:rsidRPr="00DD16A3" w:rsidRDefault="00F90705" w:rsidP="00F90705">
      <w:pPr>
        <w:pStyle w:val="berschrift2"/>
      </w:pPr>
      <w:bookmarkStart w:id="38" w:name="_Toc117086256"/>
      <w:r w:rsidRPr="00DD16A3">
        <w:t>Parameter</w:t>
      </w:r>
      <w:bookmarkEnd w:id="38"/>
    </w:p>
    <w:p w14:paraId="17F5BDA6" w14:textId="77777777" w:rsidR="000F0774" w:rsidRPr="00DD16A3" w:rsidRDefault="000F0774" w:rsidP="000F0774">
      <w:r w:rsidRPr="00DD16A3">
        <w:t xml:space="preserve">Neben den rohen Wörtern dienen die lemmatisierten und stammformreduzierten Wörter als Trainingsdaten. Dafür muss lediglich die Variable in Zeile \lstinline|2| angepasst werden, um die gewünschte Spalte aus der CSV-Datei in die Variable zu laden. Außer der </w:t>
      </w:r>
      <w:proofErr w:type="spellStart"/>
      <w:r w:rsidRPr="00DD16A3">
        <w:t>Termfrequenz</w:t>
      </w:r>
      <w:proofErr w:type="spellEnd"/>
      <w:r w:rsidRPr="00DD16A3">
        <w:t xml:space="preserve"> werden noch die </w:t>
      </w:r>
      <w:proofErr w:type="spellStart"/>
      <w:r w:rsidRPr="00DD16A3">
        <w:t>One</w:t>
      </w:r>
      <w:proofErr w:type="spellEnd"/>
      <w:r w:rsidRPr="00DD16A3">
        <w:t>-Hot Enkodierung und das \</w:t>
      </w:r>
      <w:proofErr w:type="spellStart"/>
      <w:r w:rsidRPr="00DD16A3">
        <w:t>ac</w:t>
      </w:r>
      <w:proofErr w:type="spellEnd"/>
      <w:r w:rsidRPr="00DD16A3">
        <w:t xml:space="preserve">{TF-IDF}-Maß als Vektorisierungsmethoden verwendet. Für die </w:t>
      </w:r>
      <w:proofErr w:type="spellStart"/>
      <w:r w:rsidRPr="00DD16A3">
        <w:t>One</w:t>
      </w:r>
      <w:proofErr w:type="spellEnd"/>
      <w:r w:rsidRPr="00DD16A3">
        <w:t>-Hot Enkodierung wird dem \</w:t>
      </w:r>
      <w:proofErr w:type="spellStart"/>
      <w:r w:rsidRPr="00DD16A3">
        <w:t>lstinline|CountVectorizer</w:t>
      </w:r>
      <w:proofErr w:type="spellEnd"/>
      <w:r w:rsidRPr="00DD16A3">
        <w:t>()| ein zusätzlicher Parameter in der Parameterliste übergeben (\</w:t>
      </w:r>
      <w:proofErr w:type="spellStart"/>
      <w:r w:rsidRPr="00DD16A3">
        <w:t>lstinline</w:t>
      </w:r>
      <w:proofErr w:type="spellEnd"/>
      <w:r w:rsidRPr="00DD16A3">
        <w:t xml:space="preserve"> |</w:t>
      </w:r>
      <w:proofErr w:type="spellStart"/>
      <w:r w:rsidRPr="00DD16A3">
        <w:t>vect</w:t>
      </w:r>
      <w:proofErr w:type="spellEnd"/>
      <w:r w:rsidRPr="00DD16A3">
        <w:t>__</w:t>
      </w:r>
      <w:proofErr w:type="spellStart"/>
      <w:r w:rsidRPr="00DD16A3">
        <w:t>binary</w:t>
      </w:r>
      <w:proofErr w:type="spellEnd"/>
      <w:r w:rsidRPr="00DD16A3">
        <w:t xml:space="preserve">=True|). Dieser kappt die </w:t>
      </w:r>
      <w:proofErr w:type="spellStart"/>
      <w:r w:rsidRPr="00DD16A3">
        <w:t>Termfrequenz</w:t>
      </w:r>
      <w:proofErr w:type="spellEnd"/>
      <w:r w:rsidRPr="00DD16A3">
        <w:t xml:space="preserve"> bei $1</w:t>
      </w:r>
      <w:proofErr w:type="gramStart"/>
      <w:r w:rsidRPr="00DD16A3">
        <w:t>$</w:t>
      </w:r>
      <w:proofErr w:type="gramEnd"/>
      <w:r w:rsidRPr="00DD16A3">
        <w:t xml:space="preserve"> wenn ein Wort im Text vorkommt und vergibt eine $0$ für alle nicht im Dokument, aber im Vokabular des Korpus vorkommenden Wörter. Für das TF-IDF-Maß wird statt dem \</w:t>
      </w:r>
      <w:proofErr w:type="spellStart"/>
      <w:r w:rsidRPr="00DD16A3">
        <w:t>lstinline|CountVectorizer</w:t>
      </w:r>
      <w:proofErr w:type="spellEnd"/>
      <w:r w:rsidRPr="00DD16A3">
        <w:t>()|, der \</w:t>
      </w:r>
      <w:proofErr w:type="spellStart"/>
      <w:r w:rsidRPr="00DD16A3">
        <w:t>lstinline|TfidfVectorizer</w:t>
      </w:r>
      <w:proofErr w:type="spellEnd"/>
      <w:r w:rsidRPr="00DD16A3">
        <w:t>()| verwendet.\\</w:t>
      </w:r>
    </w:p>
    <w:p w14:paraId="4979458C" w14:textId="77777777" w:rsidR="000F0774" w:rsidRPr="00DD16A3" w:rsidRDefault="000F0774" w:rsidP="000F0774">
      <w:r w:rsidRPr="00DD16A3">
        <w:t>Alle Klassifikatoren werden mit den im Codebeispiel \</w:t>
      </w:r>
      <w:proofErr w:type="spellStart"/>
      <w:r w:rsidRPr="00DD16A3">
        <w:t>textbf</w:t>
      </w:r>
      <w:proofErr w:type="spellEnd"/>
      <w:r w:rsidRPr="00DD16A3">
        <w:t>{\</w:t>
      </w:r>
      <w:proofErr w:type="spellStart"/>
      <w:r w:rsidRPr="00DD16A3">
        <w:t>ref</w:t>
      </w:r>
      <w:proofErr w:type="spellEnd"/>
      <w:r w:rsidRPr="00DD16A3">
        <w:t xml:space="preserve">{Code: </w:t>
      </w:r>
      <w:proofErr w:type="spellStart"/>
      <w:r w:rsidRPr="00DD16A3">
        <w:t>Function</w:t>
      </w:r>
      <w:proofErr w:type="spellEnd"/>
      <w:r w:rsidRPr="00DD16A3">
        <w:t xml:space="preserve">: </w:t>
      </w:r>
      <w:proofErr w:type="spellStart"/>
      <w:r w:rsidRPr="00DD16A3">
        <w:t>Classify</w:t>
      </w:r>
      <w:proofErr w:type="spellEnd"/>
      <w:r w:rsidRPr="00DD16A3">
        <w:t>}} beschriebenen Parametern \</w:t>
      </w:r>
      <w:proofErr w:type="spellStart"/>
      <w:r w:rsidRPr="00DD16A3">
        <w:t>lstinline|vect</w:t>
      </w:r>
      <w:proofErr w:type="spellEnd"/>
      <w:r w:rsidRPr="00DD16A3">
        <w:t>__</w:t>
      </w:r>
      <w:proofErr w:type="spellStart"/>
      <w:r w:rsidRPr="00DD16A3">
        <w:t>lowercase</w:t>
      </w:r>
      <w:proofErr w:type="spellEnd"/>
      <w:r w:rsidRPr="00DD16A3">
        <w:t>| und \</w:t>
      </w:r>
      <w:proofErr w:type="spellStart"/>
      <w:r w:rsidRPr="00DD16A3">
        <w:t>lstinline|vect</w:t>
      </w:r>
      <w:proofErr w:type="spellEnd"/>
      <w:r w:rsidRPr="00DD16A3">
        <w:t>__</w:t>
      </w:r>
      <w:proofErr w:type="spellStart"/>
      <w:r w:rsidRPr="00DD16A3">
        <w:t>stop_words</w:t>
      </w:r>
      <w:proofErr w:type="spellEnd"/>
      <w:r w:rsidRPr="00DD16A3">
        <w:t>| für die Vektorisierungsmethoden getestet. Die Parameter \</w:t>
      </w:r>
      <w:proofErr w:type="spellStart"/>
      <w:r w:rsidRPr="00DD16A3">
        <w:t>lstinline|n_splits</w:t>
      </w:r>
      <w:proofErr w:type="spellEnd"/>
      <w:r w:rsidRPr="00DD16A3">
        <w:t>|, \</w:t>
      </w:r>
      <w:proofErr w:type="spellStart"/>
      <w:r w:rsidRPr="00DD16A3">
        <w:t>lstinline|shuffle</w:t>
      </w:r>
      <w:proofErr w:type="spellEnd"/>
      <w:r w:rsidRPr="00DD16A3">
        <w:t>| und \</w:t>
      </w:r>
      <w:proofErr w:type="spellStart"/>
      <w:r w:rsidRPr="00DD16A3">
        <w:t>lstinline|random_state</w:t>
      </w:r>
      <w:proofErr w:type="spellEnd"/>
      <w:r w:rsidRPr="00DD16A3">
        <w:t xml:space="preserve">| der </w:t>
      </w:r>
      <w:proofErr w:type="spellStart"/>
      <w:r w:rsidRPr="00DD16A3">
        <w:t>Crossvalidierung</w:t>
      </w:r>
      <w:proofErr w:type="spellEnd"/>
      <w:r w:rsidRPr="00DD16A3">
        <w:t xml:space="preserve"> bleiben ebenfalls identisch.\\</w:t>
      </w:r>
    </w:p>
    <w:p w14:paraId="4C6DE732" w14:textId="77777777" w:rsidR="000F0774" w:rsidRPr="00DD16A3" w:rsidRDefault="000F0774" w:rsidP="000F0774">
      <w:r w:rsidRPr="00DD16A3">
        <w:t>Für die Klassifikatoren ist die Parametereinstellung unterschiedlich. Der Naive Bayes ist durch seinen einfachen Aufbau nicht so abhängig von der richtigen Parameterauswahl, wie die Logistische Regression oder die \</w:t>
      </w:r>
      <w:proofErr w:type="spellStart"/>
      <w:r w:rsidRPr="00DD16A3">
        <w:t>acsp</w:t>
      </w:r>
      <w:proofErr w:type="spellEnd"/>
      <w:r w:rsidRPr="00DD16A3">
        <w:t xml:space="preserve">*{SVM} mit </w:t>
      </w:r>
      <w:proofErr w:type="spellStart"/>
      <w:r w:rsidRPr="00DD16A3">
        <w:t>rbf</w:t>
      </w:r>
      <w:proofErr w:type="spellEnd"/>
      <w:r w:rsidRPr="00DD16A3">
        <w:t>-Kernel. Wichtig ist der bereits erwähnte Parameter \</w:t>
      </w:r>
      <w:proofErr w:type="spellStart"/>
      <w:r w:rsidRPr="00DD16A3">
        <w:t>lstinline|alpha</w:t>
      </w:r>
      <w:proofErr w:type="spellEnd"/>
      <w:r w:rsidRPr="00DD16A3">
        <w:t xml:space="preserve">|, um ein </w:t>
      </w:r>
      <w:proofErr w:type="spellStart"/>
      <w:r w:rsidRPr="00DD16A3">
        <w:t>Smoothing</w:t>
      </w:r>
      <w:proofErr w:type="spellEnd"/>
      <w:r w:rsidRPr="00DD16A3">
        <w:t xml:space="preserve"> durchzuführen. Dadurch werden Nullwahrscheinlichkeiten verhindert.\\</w:t>
      </w:r>
    </w:p>
    <w:p w14:paraId="2F4B531D" w14:textId="77777777" w:rsidR="000F0774" w:rsidRPr="00DD16A3" w:rsidRDefault="000F0774" w:rsidP="000F0774">
      <w:r w:rsidRPr="00DD16A3">
        <w:lastRenderedPageBreak/>
        <w:t>Bei der logistischen Regression gibt es mehrere optimierbare Parameter. Codebeispiel \</w:t>
      </w:r>
      <w:proofErr w:type="spellStart"/>
      <w:r w:rsidRPr="00DD16A3">
        <w:t>textbf</w:t>
      </w:r>
      <w:proofErr w:type="spellEnd"/>
      <w:r w:rsidRPr="00DD16A3">
        <w:t>{\</w:t>
      </w:r>
      <w:proofErr w:type="spellStart"/>
      <w:r w:rsidRPr="00DD16A3">
        <w:t>ref</w:t>
      </w:r>
      <w:proofErr w:type="spellEnd"/>
      <w:r w:rsidRPr="00DD16A3">
        <w:t xml:space="preserve">{Code: Parameter: </w:t>
      </w:r>
      <w:proofErr w:type="spellStart"/>
      <w:r w:rsidRPr="00DD16A3">
        <w:t>LogReg</w:t>
      </w:r>
      <w:proofErr w:type="spellEnd"/>
      <w:r w:rsidRPr="00DD16A3">
        <w:t xml:space="preserve">}} zeigt, welche Parameter getestet werden. </w:t>
      </w:r>
    </w:p>
    <w:p w14:paraId="77C0533A" w14:textId="77777777" w:rsidR="000F0774" w:rsidRPr="00DD16A3" w:rsidRDefault="000F0774" w:rsidP="000F0774">
      <w:r w:rsidRPr="00DD16A3">
        <w:t>\</w:t>
      </w:r>
      <w:proofErr w:type="spellStart"/>
      <w:r w:rsidRPr="00DD16A3">
        <w:t>begin</w:t>
      </w:r>
      <w:proofErr w:type="spellEnd"/>
      <w:r w:rsidRPr="00DD16A3">
        <w:t>{</w:t>
      </w:r>
      <w:proofErr w:type="spellStart"/>
      <w:r w:rsidRPr="00DD16A3">
        <w:t>lstlisting</w:t>
      </w:r>
      <w:proofErr w:type="spellEnd"/>
      <w:r w:rsidRPr="00DD16A3">
        <w:t>}[</w:t>
      </w:r>
      <w:proofErr w:type="spellStart"/>
      <w:r w:rsidRPr="00DD16A3">
        <w:t>caption</w:t>
      </w:r>
      <w:proofErr w:type="spellEnd"/>
      <w:r w:rsidRPr="00DD16A3">
        <w:t xml:space="preserve">=Parametereinstellung für die Logistische Regression, </w:t>
      </w:r>
      <w:proofErr w:type="spellStart"/>
      <w:r w:rsidRPr="00DD16A3">
        <w:t>label</w:t>
      </w:r>
      <w:proofErr w:type="spellEnd"/>
      <w:r w:rsidRPr="00DD16A3">
        <w:t xml:space="preserve">=Code: Parameter: </w:t>
      </w:r>
      <w:proofErr w:type="spellStart"/>
      <w:r w:rsidRPr="00DD16A3">
        <w:t>LogReg</w:t>
      </w:r>
      <w:proofErr w:type="spellEnd"/>
      <w:r w:rsidRPr="00DD16A3">
        <w:t>]</w:t>
      </w:r>
    </w:p>
    <w:p w14:paraId="2845D427" w14:textId="77777777" w:rsidR="000F0774" w:rsidRPr="00DD16A3" w:rsidRDefault="000F0774" w:rsidP="000F0774">
      <w:r w:rsidRPr="00DD16A3">
        <w:t xml:space="preserve">    </w:t>
      </w:r>
      <w:proofErr w:type="spellStart"/>
      <w:r w:rsidRPr="00DD16A3">
        <w:t>params</w:t>
      </w:r>
      <w:proofErr w:type="spellEnd"/>
      <w:r w:rsidRPr="00DD16A3">
        <w:t xml:space="preserve"> = {</w:t>
      </w:r>
    </w:p>
    <w:p w14:paraId="19E8AE38" w14:textId="77777777" w:rsidR="000F0774" w:rsidRPr="00DD16A3" w:rsidRDefault="000F0774" w:rsidP="000F0774">
      <w:r w:rsidRPr="00DD16A3">
        <w:t xml:space="preserve">    "log__</w:t>
      </w:r>
      <w:proofErr w:type="spellStart"/>
      <w:r w:rsidRPr="00DD16A3">
        <w:t>max_iter</w:t>
      </w:r>
      <w:proofErr w:type="spellEnd"/>
      <w:r w:rsidRPr="00DD16A3">
        <w:t>": [500, 1000, 1500, 2000],</w:t>
      </w:r>
    </w:p>
    <w:p w14:paraId="0E7049DA" w14:textId="77777777" w:rsidR="000F0774" w:rsidRPr="00DD16A3" w:rsidRDefault="000F0774" w:rsidP="000F0774">
      <w:r w:rsidRPr="00DD16A3">
        <w:t xml:space="preserve">    "log__</w:t>
      </w:r>
      <w:proofErr w:type="spellStart"/>
      <w:r w:rsidRPr="00DD16A3">
        <w:t>solver</w:t>
      </w:r>
      <w:proofErr w:type="spellEnd"/>
      <w:r w:rsidRPr="00DD16A3">
        <w:t>": ['</w:t>
      </w:r>
      <w:proofErr w:type="spellStart"/>
      <w:r w:rsidRPr="00DD16A3">
        <w:t>lbfgs</w:t>
      </w:r>
      <w:proofErr w:type="spellEnd"/>
      <w:r w:rsidRPr="00DD16A3">
        <w:t>', 'sag', '</w:t>
      </w:r>
      <w:proofErr w:type="spellStart"/>
      <w:r w:rsidRPr="00DD16A3">
        <w:t>saga</w:t>
      </w:r>
      <w:proofErr w:type="spellEnd"/>
      <w:r w:rsidRPr="00DD16A3">
        <w:t>'],</w:t>
      </w:r>
    </w:p>
    <w:p w14:paraId="04CDE9D2" w14:textId="77777777" w:rsidR="000F0774" w:rsidRPr="00DD16A3" w:rsidRDefault="000F0774" w:rsidP="000F0774">
      <w:r w:rsidRPr="00DD16A3">
        <w:t xml:space="preserve">    "</w:t>
      </w:r>
      <w:proofErr w:type="spellStart"/>
      <w:r w:rsidRPr="00DD16A3">
        <w:t>log__C</w:t>
      </w:r>
      <w:proofErr w:type="spellEnd"/>
      <w:r w:rsidRPr="00DD16A3">
        <w:t>": [0.001, 0.01, 0.1, 1],</w:t>
      </w:r>
    </w:p>
    <w:p w14:paraId="6A8FC48D" w14:textId="77777777" w:rsidR="000F0774" w:rsidRPr="00DD16A3" w:rsidRDefault="000F0774" w:rsidP="000F0774">
      <w:r w:rsidRPr="00DD16A3">
        <w:t xml:space="preserve">    }</w:t>
      </w:r>
    </w:p>
    <w:p w14:paraId="287435F5" w14:textId="77777777" w:rsidR="000F0774" w:rsidRPr="00DD16A3" w:rsidRDefault="000F0774" w:rsidP="000F0774">
      <w:r w:rsidRPr="00DD16A3">
        <w:t>\end{</w:t>
      </w:r>
      <w:proofErr w:type="spellStart"/>
      <w:r w:rsidRPr="00DD16A3">
        <w:t>lstlisting</w:t>
      </w:r>
      <w:proofErr w:type="spellEnd"/>
      <w:r w:rsidRPr="00DD16A3">
        <w:t>}</w:t>
      </w:r>
    </w:p>
    <w:p w14:paraId="0D46BE97" w14:textId="77777777" w:rsidR="000F0774" w:rsidRPr="00DD16A3" w:rsidRDefault="000F0774" w:rsidP="000F0774">
      <w:r w:rsidRPr="00DD16A3">
        <w:t xml:space="preserve">Ziel der logistischen Regression ist die Minimierung der Kostenfunktion durch ein stochastisches </w:t>
      </w:r>
      <w:proofErr w:type="spellStart"/>
      <w:r w:rsidRPr="00DD16A3">
        <w:t>Gradientverfahren</w:t>
      </w:r>
      <w:proofErr w:type="spellEnd"/>
      <w:r w:rsidRPr="00DD16A3">
        <w:t>. Dieses bestimmt das Minimum iterativ. Mit \</w:t>
      </w:r>
      <w:proofErr w:type="spellStart"/>
      <w:r w:rsidRPr="00DD16A3">
        <w:t>lstinline|max_iter</w:t>
      </w:r>
      <w:proofErr w:type="spellEnd"/>
      <w:r w:rsidRPr="00DD16A3">
        <w:t>| wird die Anzahl der Iterationen festgelegt, um das Minimum zu finden. Ist der Klassifikator zu komplex oder sind die Daten schlecht klassifizierbar, werden in der Regel mehr Iterationen benötigt, um den Klassifikator auf die Daten anzupassen. Der \</w:t>
      </w:r>
      <w:proofErr w:type="spellStart"/>
      <w:r w:rsidRPr="00DD16A3">
        <w:t>lstinline|solver</w:t>
      </w:r>
      <w:proofErr w:type="spellEnd"/>
      <w:r w:rsidRPr="00DD16A3">
        <w:t xml:space="preserve">| spezifiziert das verwendete </w:t>
      </w:r>
      <w:proofErr w:type="spellStart"/>
      <w:r w:rsidRPr="00DD16A3">
        <w:t>Gradientverfahren</w:t>
      </w:r>
      <w:proofErr w:type="spellEnd"/>
      <w:r w:rsidRPr="00DD16A3">
        <w:t>. Der Parameter \</w:t>
      </w:r>
      <w:proofErr w:type="spellStart"/>
      <w:r w:rsidRPr="00DD16A3">
        <w:t>lstinline|C</w:t>
      </w:r>
      <w:proofErr w:type="spellEnd"/>
      <w:r w:rsidRPr="00DD16A3">
        <w:t>| reguliert die Klassifikation. Er steuert, wie im Kontext der \</w:t>
      </w:r>
      <w:proofErr w:type="spellStart"/>
      <w:r w:rsidRPr="00DD16A3">
        <w:t>acsp</w:t>
      </w:r>
      <w:proofErr w:type="spellEnd"/>
      <w:r w:rsidRPr="00DD16A3">
        <w:t>*{SVM} beschrieben (siehe Abschnitt \</w:t>
      </w:r>
      <w:proofErr w:type="spellStart"/>
      <w:r w:rsidRPr="00DD16A3">
        <w:t>textbf</w:t>
      </w:r>
      <w:proofErr w:type="spellEnd"/>
      <w:r w:rsidRPr="00DD16A3">
        <w:t>{\</w:t>
      </w:r>
      <w:proofErr w:type="spellStart"/>
      <w:r w:rsidRPr="00DD16A3">
        <w:t>ref</w:t>
      </w:r>
      <w:proofErr w:type="spellEnd"/>
      <w:r w:rsidRPr="00DD16A3">
        <w:t>{</w:t>
      </w:r>
      <w:proofErr w:type="spellStart"/>
      <w:r w:rsidRPr="00DD16A3">
        <w:t>subsection</w:t>
      </w:r>
      <w:proofErr w:type="spellEnd"/>
      <w:r w:rsidRPr="00DD16A3">
        <w:t xml:space="preserve">: Support Vector Maschinen}}), den Grad der erlaubten </w:t>
      </w:r>
      <w:proofErr w:type="spellStart"/>
      <w:r w:rsidRPr="00DD16A3">
        <w:t>Missklassifizierung</w:t>
      </w:r>
      <w:proofErr w:type="spellEnd"/>
      <w:r w:rsidRPr="00DD16A3">
        <w:t>, um eine zu starke Anpassung an die Daten zu verhindern. Dadurch würde der Klassifikator die Trainingsdaten zwar perfekt beschreiben, könnte aber neue Daten nur schlecht generalisieren.\\</w:t>
      </w:r>
    </w:p>
    <w:p w14:paraId="6E0A5E60" w14:textId="77777777" w:rsidR="000F0774" w:rsidRPr="00DD16A3" w:rsidRDefault="000F0774" w:rsidP="000F0774">
      <w:r w:rsidRPr="00DD16A3">
        <w:t>In Auszug \</w:t>
      </w:r>
      <w:proofErr w:type="spellStart"/>
      <w:r w:rsidRPr="00DD16A3">
        <w:t>textbf</w:t>
      </w:r>
      <w:proofErr w:type="spellEnd"/>
      <w:r w:rsidRPr="00DD16A3">
        <w:t>{\</w:t>
      </w:r>
      <w:proofErr w:type="spellStart"/>
      <w:r w:rsidRPr="00DD16A3">
        <w:t>ref</w:t>
      </w:r>
      <w:proofErr w:type="spellEnd"/>
      <w:r w:rsidRPr="00DD16A3">
        <w:t>{Code: Parameter: SVM}} sind die Parameter für \</w:t>
      </w:r>
      <w:proofErr w:type="spellStart"/>
      <w:r w:rsidRPr="00DD16A3">
        <w:t>acsp</w:t>
      </w:r>
      <w:proofErr w:type="spellEnd"/>
      <w:r w:rsidRPr="00DD16A3">
        <w:t xml:space="preserve">*{SVM} zu sehen. </w:t>
      </w:r>
    </w:p>
    <w:p w14:paraId="1ED37992" w14:textId="77777777" w:rsidR="000F0774" w:rsidRPr="00DD16A3" w:rsidRDefault="000F0774" w:rsidP="000F0774">
      <w:r w:rsidRPr="00DD16A3">
        <w:t>\</w:t>
      </w:r>
      <w:proofErr w:type="spellStart"/>
      <w:r w:rsidRPr="00DD16A3">
        <w:t>begin</w:t>
      </w:r>
      <w:proofErr w:type="spellEnd"/>
      <w:r w:rsidRPr="00DD16A3">
        <w:t>{</w:t>
      </w:r>
      <w:proofErr w:type="spellStart"/>
      <w:r w:rsidRPr="00DD16A3">
        <w:t>lstlisting</w:t>
      </w:r>
      <w:proofErr w:type="spellEnd"/>
      <w:r w:rsidRPr="00DD16A3">
        <w:t>}[</w:t>
      </w:r>
      <w:proofErr w:type="spellStart"/>
      <w:r w:rsidRPr="00DD16A3">
        <w:t>caption</w:t>
      </w:r>
      <w:proofErr w:type="spellEnd"/>
      <w:r w:rsidRPr="00DD16A3">
        <w:t xml:space="preserve">=Parametereinstellung für Support Vektor Maschinen, </w:t>
      </w:r>
      <w:proofErr w:type="spellStart"/>
      <w:r w:rsidRPr="00DD16A3">
        <w:t>label</w:t>
      </w:r>
      <w:proofErr w:type="spellEnd"/>
      <w:r w:rsidRPr="00DD16A3">
        <w:t>=Code: Parameter: SVM]</w:t>
      </w:r>
    </w:p>
    <w:p w14:paraId="31EB90B6" w14:textId="77777777" w:rsidR="000F0774" w:rsidRPr="00DD16A3" w:rsidRDefault="000F0774" w:rsidP="000F0774">
      <w:r w:rsidRPr="00DD16A3">
        <w:t xml:space="preserve">    </w:t>
      </w:r>
      <w:proofErr w:type="spellStart"/>
      <w:r w:rsidRPr="00DD16A3">
        <w:t>params</w:t>
      </w:r>
      <w:proofErr w:type="spellEnd"/>
      <w:r w:rsidRPr="00DD16A3">
        <w:t xml:space="preserve"> = {</w:t>
      </w:r>
    </w:p>
    <w:p w14:paraId="351B5236" w14:textId="77777777" w:rsidR="000F0774" w:rsidRPr="00DD16A3" w:rsidRDefault="000F0774" w:rsidP="000F0774">
      <w:r w:rsidRPr="00DD16A3">
        <w:t xml:space="preserve">    "</w:t>
      </w:r>
      <w:proofErr w:type="spellStart"/>
      <w:r w:rsidRPr="00DD16A3">
        <w:t>svm</w:t>
      </w:r>
      <w:proofErr w:type="spellEnd"/>
      <w:r w:rsidRPr="00DD16A3">
        <w:t>__C": [0.01, 0.1, 1.0],</w:t>
      </w:r>
    </w:p>
    <w:p w14:paraId="742DAF04" w14:textId="77777777" w:rsidR="000F0774" w:rsidRPr="00DD16A3" w:rsidRDefault="000F0774" w:rsidP="000F0774">
      <w:r w:rsidRPr="00DD16A3">
        <w:t xml:space="preserve">    "</w:t>
      </w:r>
      <w:proofErr w:type="spellStart"/>
      <w:r w:rsidRPr="00DD16A3">
        <w:t>svm</w:t>
      </w:r>
      <w:proofErr w:type="spellEnd"/>
      <w:r w:rsidRPr="00DD16A3">
        <w:t>__</w:t>
      </w:r>
      <w:proofErr w:type="spellStart"/>
      <w:r w:rsidRPr="00DD16A3">
        <w:t>kernel</w:t>
      </w:r>
      <w:proofErr w:type="spellEnd"/>
      <w:r w:rsidRPr="00DD16A3">
        <w:t>": ['linear', '</w:t>
      </w:r>
      <w:proofErr w:type="spellStart"/>
      <w:r w:rsidRPr="00DD16A3">
        <w:t>poly</w:t>
      </w:r>
      <w:proofErr w:type="spellEnd"/>
      <w:r w:rsidRPr="00DD16A3">
        <w:t>', '</w:t>
      </w:r>
      <w:proofErr w:type="spellStart"/>
      <w:r w:rsidRPr="00DD16A3">
        <w:t>rbf</w:t>
      </w:r>
      <w:proofErr w:type="spellEnd"/>
      <w:r w:rsidRPr="00DD16A3">
        <w:t>']</w:t>
      </w:r>
    </w:p>
    <w:p w14:paraId="17A01EA6" w14:textId="77777777" w:rsidR="000F0774" w:rsidRPr="00DD16A3" w:rsidRDefault="000F0774" w:rsidP="000F0774">
      <w:r w:rsidRPr="00DD16A3">
        <w:t xml:space="preserve">    }</w:t>
      </w:r>
    </w:p>
    <w:p w14:paraId="74C472E2" w14:textId="77777777" w:rsidR="000F0774" w:rsidRPr="00DD16A3" w:rsidRDefault="000F0774" w:rsidP="000F0774">
      <w:r w:rsidRPr="00DD16A3">
        <w:t>\end{</w:t>
      </w:r>
      <w:proofErr w:type="spellStart"/>
      <w:r w:rsidRPr="00DD16A3">
        <w:t>lstlisting</w:t>
      </w:r>
      <w:proofErr w:type="spellEnd"/>
      <w:r w:rsidRPr="00DD16A3">
        <w:t>}</w:t>
      </w:r>
    </w:p>
    <w:p w14:paraId="2F784B3A" w14:textId="77777777" w:rsidR="000F0774" w:rsidRPr="00DD16A3" w:rsidRDefault="000F0774" w:rsidP="000F0774">
      <w:r w:rsidRPr="00DD16A3">
        <w:t>Wie für die Logistische Regression wird für \</w:t>
      </w:r>
      <w:proofErr w:type="spellStart"/>
      <w:r w:rsidRPr="00DD16A3">
        <w:t>acsp</w:t>
      </w:r>
      <w:proofErr w:type="spellEnd"/>
      <w:r w:rsidRPr="00DD16A3">
        <w:t>*{SVM} der Parameter \</w:t>
      </w:r>
      <w:proofErr w:type="spellStart"/>
      <w:r w:rsidRPr="00DD16A3">
        <w:t>lstinline|C</w:t>
      </w:r>
      <w:proofErr w:type="spellEnd"/>
      <w:r w:rsidRPr="00DD16A3">
        <w:t>| eingestellt. Dazu kommt noch die Auswahl eines Kernels.\\</w:t>
      </w:r>
    </w:p>
    <w:p w14:paraId="34EAC51D" w14:textId="77777777" w:rsidR="000F0774" w:rsidRPr="00DD16A3" w:rsidRDefault="000F0774" w:rsidP="000F0774">
      <w:r w:rsidRPr="00DD16A3">
        <w:lastRenderedPageBreak/>
        <w:t xml:space="preserve">Neben den hier beschriebenen Parametern bieten die Klassen und Methoden aus </w:t>
      </w:r>
      <w:proofErr w:type="spellStart"/>
      <w:r w:rsidRPr="00DD16A3">
        <w:t>Sklearn</w:t>
      </w:r>
      <w:proofErr w:type="spellEnd"/>
      <w:r w:rsidRPr="00DD16A3">
        <w:t xml:space="preserve"> noch diverse weitere einstellbare Optionen, um die Methoden der Programmbibliothek zu optimieren. Sind die Parameter nicht weiter spezifiziert, greift </w:t>
      </w:r>
      <w:proofErr w:type="spellStart"/>
      <w:r w:rsidRPr="00DD16A3">
        <w:t>Sklearn</w:t>
      </w:r>
      <w:proofErr w:type="spellEnd"/>
      <w:r w:rsidRPr="00DD16A3">
        <w:t xml:space="preserve"> auf die Default Einstellungen zurück. Diese sind in den meisten Fällen auch völlig ausreichend, um ein Klassifikationsergebnis zu erzielen.</w:t>
      </w:r>
    </w:p>
    <w:p w14:paraId="44973851" w14:textId="0849B293" w:rsidR="000F0774" w:rsidRPr="00DD16A3" w:rsidRDefault="000F0774" w:rsidP="000F0774"/>
    <w:p w14:paraId="0E5464A8" w14:textId="79E08F07" w:rsidR="000F23B9" w:rsidRPr="00DD16A3" w:rsidRDefault="000F23B9" w:rsidP="000F0774">
      <w:r w:rsidRPr="00DD16A3">
        <w:t>Zusammenfassend wurden folgende mögliche Preprocessing und Modellkonfigurationen miteinander getestet:</w:t>
      </w:r>
    </w:p>
    <w:p w14:paraId="159BEF8D" w14:textId="77777777" w:rsidR="000F23B9" w:rsidRPr="00DD16A3" w:rsidRDefault="000F23B9" w:rsidP="000F23B9">
      <w:r w:rsidRPr="00DD16A3">
        <w:t>1. Mit und ohne Stoppwortliste</w:t>
      </w:r>
    </w:p>
    <w:p w14:paraId="1A41B9FC" w14:textId="77777777" w:rsidR="000F23B9" w:rsidRPr="00DD16A3" w:rsidRDefault="000F23B9" w:rsidP="000F23B9">
      <w:r w:rsidRPr="00DD16A3">
        <w:t xml:space="preserve">2. Auf Erfahrungen basierend nur mit gestrippten Texten gearbeitet. POS-Tagging dauert zu lange und </w:t>
      </w:r>
      <w:proofErr w:type="spellStart"/>
      <w:r w:rsidRPr="00DD16A3">
        <w:t>Stemming</w:t>
      </w:r>
      <w:proofErr w:type="spellEnd"/>
      <w:r w:rsidRPr="00DD16A3">
        <w:t xml:space="preserve"> brachte schlechte Ergebnisse. Wenn nötig einfach faken, dass ich das getestet habe</w:t>
      </w:r>
    </w:p>
    <w:p w14:paraId="6688B024" w14:textId="6C7ACA69" w:rsidR="000F23B9" w:rsidRPr="00DD16A3" w:rsidRDefault="000F23B9" w:rsidP="000F23B9">
      <w:r w:rsidRPr="00DD16A3">
        <w:t>3. Verschiedene Trainingsmengen. 5000 bis alle Dokumente. Es zeigte sich grob gesagt: je mehr desto besser, mindestens scheinen 5k Dokumente benötigt zu werden.</w:t>
      </w:r>
    </w:p>
    <w:p w14:paraId="24DA4CBE" w14:textId="77777777" w:rsidR="000F23B9" w:rsidRPr="00DD16A3" w:rsidRDefault="000F23B9" w:rsidP="000F23B9">
      <w:r w:rsidRPr="00DD16A3">
        <w:t>4. Verschiedene Klassifikatoren. Meistens aber SGD-SVM (linear) oder Logistische Regression. SGD linear SVM am effizientesten.</w:t>
      </w:r>
    </w:p>
    <w:p w14:paraId="65BECB92" w14:textId="77777777" w:rsidR="000F23B9" w:rsidRPr="00DD16A3" w:rsidRDefault="000F23B9" w:rsidP="000F23B9">
      <w:r w:rsidRPr="00DD16A3">
        <w:t xml:space="preserve">5. Verschiedene Klassengrößen. Nur mit den frequentesten oder nur mit den </w:t>
      </w:r>
      <w:proofErr w:type="spellStart"/>
      <w:r w:rsidRPr="00DD16A3">
        <w:t>infrequentesten</w:t>
      </w:r>
      <w:proofErr w:type="spellEnd"/>
      <w:r w:rsidRPr="00DD16A3">
        <w:t>.</w:t>
      </w:r>
    </w:p>
    <w:p w14:paraId="639482DE" w14:textId="77777777" w:rsidR="000F23B9" w:rsidRPr="00DD16A3" w:rsidRDefault="000F23B9" w:rsidP="000F23B9">
      <w:r w:rsidRPr="00DD16A3">
        <w:t>6. Mit Titeln und Seitentiteln, plus ersten 100 bzw. 300 Wörter</w:t>
      </w:r>
    </w:p>
    <w:p w14:paraId="36DC0058" w14:textId="22949021" w:rsidR="000F23B9" w:rsidRPr="00DD16A3" w:rsidRDefault="000F23B9" w:rsidP="000F23B9">
      <w:r w:rsidRPr="00DD16A3">
        <w:t>7. Nur die ersten 100 - 300 Wörter</w:t>
      </w:r>
    </w:p>
    <w:p w14:paraId="386A0340" w14:textId="2BEB0B60" w:rsidR="000F23B9" w:rsidRPr="00DD16A3" w:rsidRDefault="000F23B9" w:rsidP="000F23B9">
      <w:r w:rsidRPr="00DD16A3">
        <w:t>8. Alle Klassen mit gleich vielen Trainingsdaten</w:t>
      </w:r>
    </w:p>
    <w:p w14:paraId="73203D0F" w14:textId="7DE76A90" w:rsidR="000F23B9" w:rsidRPr="00DD16A3" w:rsidRDefault="000F23B9" w:rsidP="00BF38FF">
      <w:r w:rsidRPr="00DD16A3">
        <w:t xml:space="preserve">9. Klassen automatisch balanciert. </w:t>
      </w:r>
    </w:p>
    <w:p w14:paraId="481ABED3" w14:textId="77777777" w:rsidR="005E2BCD" w:rsidRPr="00DD16A3" w:rsidRDefault="005E2BCD" w:rsidP="00F162E1">
      <w:pPr>
        <w:pStyle w:val="berschrift1"/>
      </w:pPr>
      <w:bookmarkStart w:id="39" w:name="_Toc117086257"/>
      <w:r w:rsidRPr="00DD16A3">
        <w:lastRenderedPageBreak/>
        <w:t>Ergebnisse</w:t>
      </w:r>
      <w:bookmarkEnd w:id="39"/>
      <w:r w:rsidRPr="00DD16A3">
        <w:t xml:space="preserve"> </w:t>
      </w:r>
    </w:p>
    <w:p w14:paraId="6CBC96C6" w14:textId="77777777" w:rsidR="004B65F1" w:rsidRPr="00DD16A3" w:rsidRDefault="004B65F1" w:rsidP="004B65F1">
      <w:pPr>
        <w:autoSpaceDE w:val="0"/>
        <w:autoSpaceDN w:val="0"/>
        <w:adjustRightInd w:val="0"/>
        <w:spacing w:line="240" w:lineRule="auto"/>
        <w:rPr>
          <w:rFonts w:cs="Arial"/>
          <w:color w:val="000000"/>
          <w:highlight w:val="yellow"/>
        </w:rPr>
      </w:pPr>
      <w:r w:rsidRPr="00DD16A3">
        <w:rPr>
          <w:rFonts w:cs="Arial"/>
          <w:color w:val="000000"/>
          <w:highlight w:val="yellow"/>
        </w:rPr>
        <w:t xml:space="preserve">Inwieweit diese manuell klassifizierten Dokumente für ein Training konsistent genug sind, müsste im Rahmen einer ersten Iteration des PoCs geprüft werden. Zu klären wäre im Rahmen der Iteration auch, ob für alle Gattungen ausreichende Mengen an Dokumenten vorhanden sind (Überrepräsentanz, Unterrepräsentanz) und wie groß der Aufwand für eine entsprechende Aufbereitung der Trainingsdaten wäre. Im Rahmen des PoCs sollte ein erster Klassifikator trainiert werden, der eine automatisierte Zuordnung der Gattungen ermöglicht. Geklärt werden müsste: </w:t>
      </w:r>
    </w:p>
    <w:p w14:paraId="19F10A11" w14:textId="77777777" w:rsidR="004B65F1" w:rsidRPr="00DD16A3" w:rsidRDefault="004B65F1" w:rsidP="004B65F1">
      <w:pPr>
        <w:autoSpaceDE w:val="0"/>
        <w:autoSpaceDN w:val="0"/>
        <w:adjustRightInd w:val="0"/>
        <w:spacing w:after="67" w:line="240" w:lineRule="auto"/>
        <w:rPr>
          <w:rFonts w:cs="Arial"/>
          <w:color w:val="000000"/>
          <w:highlight w:val="yellow"/>
        </w:rPr>
      </w:pPr>
      <w:r w:rsidRPr="00DD16A3">
        <w:rPr>
          <w:rFonts w:cs="Arial"/>
          <w:color w:val="000000"/>
          <w:highlight w:val="yellow"/>
        </w:rPr>
        <w:t xml:space="preserve"> Welche Metriken zur Bewertung und Qualitätssicherung des Klassifizierens herangezogen werden können? </w:t>
      </w:r>
    </w:p>
    <w:p w14:paraId="4F1BE373" w14:textId="77777777" w:rsidR="004B65F1" w:rsidRPr="00DD16A3" w:rsidRDefault="004B65F1" w:rsidP="004B65F1">
      <w:pPr>
        <w:autoSpaceDE w:val="0"/>
        <w:autoSpaceDN w:val="0"/>
        <w:adjustRightInd w:val="0"/>
        <w:spacing w:after="67" w:line="240" w:lineRule="auto"/>
        <w:rPr>
          <w:rFonts w:cs="Arial"/>
          <w:color w:val="000000"/>
          <w:highlight w:val="yellow"/>
        </w:rPr>
      </w:pPr>
      <w:r w:rsidRPr="00DD16A3">
        <w:rPr>
          <w:rFonts w:cs="Arial"/>
          <w:color w:val="000000"/>
          <w:highlight w:val="yellow"/>
        </w:rPr>
        <w:t xml:space="preserve"> Für welche Gattungen eine automatisierte Erkennung möglich ist bzw. für welche nicht? </w:t>
      </w:r>
    </w:p>
    <w:p w14:paraId="7BF1923C" w14:textId="77777777" w:rsidR="004B65F1" w:rsidRPr="00DD16A3" w:rsidRDefault="004B65F1" w:rsidP="004B65F1">
      <w:pPr>
        <w:autoSpaceDE w:val="0"/>
        <w:autoSpaceDN w:val="0"/>
        <w:adjustRightInd w:val="0"/>
        <w:spacing w:after="67" w:line="240" w:lineRule="auto"/>
        <w:rPr>
          <w:rFonts w:cs="Arial"/>
          <w:color w:val="000000"/>
          <w:highlight w:val="yellow"/>
        </w:rPr>
      </w:pPr>
      <w:r w:rsidRPr="00DD16A3">
        <w:rPr>
          <w:rFonts w:cs="Arial"/>
          <w:color w:val="000000"/>
          <w:highlight w:val="yellow"/>
        </w:rPr>
        <w:t xml:space="preserve"> Wie hoch der Trainingsaufwand pro Gattung wäre? </w:t>
      </w:r>
    </w:p>
    <w:p w14:paraId="7D83F15E" w14:textId="77777777" w:rsidR="004B65F1" w:rsidRPr="00DD16A3" w:rsidRDefault="004B65F1" w:rsidP="004B65F1">
      <w:pPr>
        <w:autoSpaceDE w:val="0"/>
        <w:autoSpaceDN w:val="0"/>
        <w:adjustRightInd w:val="0"/>
        <w:spacing w:line="240" w:lineRule="auto"/>
        <w:rPr>
          <w:rFonts w:cs="Arial"/>
          <w:color w:val="000000"/>
        </w:rPr>
      </w:pPr>
      <w:r w:rsidRPr="00DD16A3">
        <w:rPr>
          <w:rFonts w:cs="Arial"/>
          <w:color w:val="000000"/>
          <w:highlight w:val="yellow"/>
        </w:rPr>
        <w:t xml:space="preserve"> In Relation zum Nutzen (Häufigkeit / </w:t>
      </w:r>
      <w:proofErr w:type="spellStart"/>
      <w:r w:rsidRPr="00DD16A3">
        <w:rPr>
          <w:rFonts w:cs="Arial"/>
          <w:color w:val="000000"/>
          <w:highlight w:val="yellow"/>
        </w:rPr>
        <w:t>Prio</w:t>
      </w:r>
      <w:proofErr w:type="spellEnd"/>
      <w:r w:rsidRPr="00DD16A3">
        <w:rPr>
          <w:rFonts w:cs="Arial"/>
          <w:color w:val="000000"/>
          <w:highlight w:val="yellow"/>
        </w:rPr>
        <w:t>): Wo sich eine automatisierte Erkennung lohnt, wo nicht?</w:t>
      </w:r>
      <w:r w:rsidRPr="00DD16A3">
        <w:rPr>
          <w:rFonts w:cs="Arial"/>
          <w:color w:val="000000"/>
        </w:rPr>
        <w:t xml:space="preserve"> </w:t>
      </w:r>
    </w:p>
    <w:p w14:paraId="45177068" w14:textId="77777777" w:rsidR="005E2BCD" w:rsidRPr="00DD16A3" w:rsidRDefault="005E2BCD" w:rsidP="005E2BCD"/>
    <w:p w14:paraId="2F4011C3" w14:textId="77777777" w:rsidR="005E2BCD" w:rsidRPr="00DD16A3" w:rsidRDefault="005E2BCD" w:rsidP="00B50A9D">
      <w:pPr>
        <w:pStyle w:val="berschrift2"/>
      </w:pPr>
      <w:bookmarkStart w:id="40" w:name="_Toc117086258"/>
      <w:r w:rsidRPr="00DD16A3">
        <w:t>Proof of Concept</w:t>
      </w:r>
      <w:bookmarkEnd w:id="40"/>
    </w:p>
    <w:p w14:paraId="47F6205C" w14:textId="77777777" w:rsidR="005E2BCD" w:rsidRPr="00DD16A3" w:rsidRDefault="005E2BCD" w:rsidP="005E2BCD"/>
    <w:p w14:paraId="5F86FC6D" w14:textId="5AD28C41" w:rsidR="00F162E1" w:rsidRPr="00DD16A3" w:rsidRDefault="00F162E1" w:rsidP="00F162E1">
      <w:pPr>
        <w:pStyle w:val="berschrift1"/>
      </w:pPr>
      <w:bookmarkStart w:id="41" w:name="_Toc117086259"/>
      <w:r w:rsidRPr="00DD16A3">
        <w:lastRenderedPageBreak/>
        <w:t>Schluss</w:t>
      </w:r>
      <w:bookmarkEnd w:id="41"/>
    </w:p>
    <w:p w14:paraId="116E10CE" w14:textId="63AFC399" w:rsidR="00F162E1" w:rsidRPr="00DD16A3" w:rsidRDefault="00F162E1" w:rsidP="00B50A9D">
      <w:pPr>
        <w:pStyle w:val="berschrift2"/>
      </w:pPr>
      <w:bookmarkStart w:id="42" w:name="_Toc117086260"/>
      <w:r w:rsidRPr="00DD16A3">
        <w:t xml:space="preserve">Best </w:t>
      </w:r>
      <w:proofErr w:type="spellStart"/>
      <w:r w:rsidRPr="00DD16A3">
        <w:t>practices</w:t>
      </w:r>
      <w:bookmarkEnd w:id="42"/>
      <w:proofErr w:type="spellEnd"/>
    </w:p>
    <w:p w14:paraId="24F419F2" w14:textId="29F404EF" w:rsidR="00F162E1" w:rsidRPr="00DD16A3" w:rsidRDefault="00F162E1" w:rsidP="00B50A9D">
      <w:pPr>
        <w:pStyle w:val="berschrift2"/>
      </w:pPr>
      <w:bookmarkStart w:id="43" w:name="_Toc117086261"/>
      <w:proofErr w:type="spellStart"/>
      <w:r w:rsidRPr="00DD16A3">
        <w:t>Lessons</w:t>
      </w:r>
      <w:proofErr w:type="spellEnd"/>
      <w:r w:rsidRPr="00DD16A3">
        <w:t xml:space="preserve"> </w:t>
      </w:r>
      <w:proofErr w:type="spellStart"/>
      <w:r w:rsidRPr="00DD16A3">
        <w:t>learned</w:t>
      </w:r>
      <w:bookmarkEnd w:id="43"/>
      <w:proofErr w:type="spellEnd"/>
    </w:p>
    <w:p w14:paraId="5A5B885B" w14:textId="1AE6D7DE" w:rsidR="00F162E1" w:rsidRPr="00DD16A3" w:rsidRDefault="00F162E1" w:rsidP="00B50A9D">
      <w:pPr>
        <w:pStyle w:val="berschrift2"/>
      </w:pPr>
      <w:bookmarkStart w:id="44" w:name="_Toc117086262"/>
      <w:r w:rsidRPr="00DD16A3">
        <w:t>Ausblick</w:t>
      </w:r>
      <w:bookmarkEnd w:id="44"/>
    </w:p>
    <w:p w14:paraId="7D091C31" w14:textId="77777777" w:rsidR="005E2BCD" w:rsidRPr="00DD16A3" w:rsidRDefault="005E2BCD" w:rsidP="005E2BCD"/>
    <w:p w14:paraId="618B753E" w14:textId="77777777" w:rsidR="005E2BCD" w:rsidRPr="00DD16A3" w:rsidRDefault="005E2BCD" w:rsidP="005E2BCD">
      <w:r w:rsidRPr="00DD16A3">
        <w:t xml:space="preserve"> </w:t>
      </w:r>
    </w:p>
    <w:p w14:paraId="73307326" w14:textId="77777777" w:rsidR="005E2BCD" w:rsidRPr="00DD16A3" w:rsidRDefault="005E2BCD" w:rsidP="00163237"/>
    <w:p w14:paraId="733D47F1" w14:textId="77777777" w:rsidR="00163237" w:rsidRPr="00DD16A3" w:rsidRDefault="00163237" w:rsidP="00163237"/>
    <w:p w14:paraId="71703E55" w14:textId="10CBF2B1" w:rsidR="004C743F" w:rsidRPr="00DD16A3" w:rsidRDefault="005E2BCD" w:rsidP="007655D0">
      <w:pPr>
        <w:pStyle w:val="berschrift1"/>
      </w:pPr>
      <w:bookmarkStart w:id="45" w:name="_Toc117086263"/>
      <w:r w:rsidRPr="00DD16A3">
        <w:lastRenderedPageBreak/>
        <w:t>Projektbeschreibung und Einordnung</w:t>
      </w:r>
      <w:bookmarkEnd w:id="45"/>
    </w:p>
    <w:p w14:paraId="7B2A1862" w14:textId="50C2F852" w:rsidR="005E2BCD" w:rsidRPr="00DD16A3" w:rsidRDefault="005E2BCD" w:rsidP="005E2BCD"/>
    <w:p w14:paraId="2389BCAC" w14:textId="7533AE6F" w:rsidR="005E2BCD" w:rsidRPr="00DD16A3" w:rsidRDefault="005E2BCD" w:rsidP="005E2BCD"/>
    <w:p w14:paraId="7A14246F" w14:textId="77777777" w:rsidR="002238BD" w:rsidRPr="00DD16A3" w:rsidRDefault="002238BD" w:rsidP="00BC7F93">
      <w:pPr>
        <w:pStyle w:val="berschrift1ohneNummer"/>
      </w:pPr>
      <w:bookmarkStart w:id="46" w:name="_Toc117086264"/>
      <w:r w:rsidRPr="00DD16A3">
        <w:lastRenderedPageBreak/>
        <w:t>Dies ist eine Überschrift ohne Zahl</w:t>
      </w:r>
      <w:r w:rsidR="004C743F" w:rsidRPr="00DD16A3">
        <w:t xml:space="preserve"> – Ebene 1</w:t>
      </w:r>
      <w:bookmarkEnd w:id="46"/>
    </w:p>
    <w:p w14:paraId="71C6A358" w14:textId="77777777" w:rsidR="002238BD" w:rsidRPr="00DD16A3" w:rsidRDefault="002238BD" w:rsidP="0093228F">
      <w:r w:rsidRPr="00DD16A3">
        <w:t>Dies ist der Standardtext</w:t>
      </w:r>
      <w:r w:rsidR="003C5EFA" w:rsidRPr="00DD16A3">
        <w:t>.</w:t>
      </w:r>
    </w:p>
    <w:p w14:paraId="6C754BE5" w14:textId="77777777" w:rsidR="003C5EFA" w:rsidRPr="00DD16A3" w:rsidRDefault="003C5EFA" w:rsidP="002238BD">
      <w:r w:rsidRPr="00DD16A3">
        <w:t>Auch das Inhaltsverzeichnis mit aktualisiert werden. Mit Klick auf „Felder aktualisieren“.</w:t>
      </w:r>
    </w:p>
    <w:p w14:paraId="6AED83CE" w14:textId="77777777" w:rsidR="002238BD" w:rsidRPr="00DD16A3" w:rsidRDefault="002238BD" w:rsidP="004C743F">
      <w:pPr>
        <w:pStyle w:val="berschrift2"/>
      </w:pPr>
      <w:bookmarkStart w:id="47" w:name="_Toc117086265"/>
      <w:r w:rsidRPr="00DD16A3">
        <w:t xml:space="preserve">Dies ist eine Überschrift </w:t>
      </w:r>
      <w:proofErr w:type="spellStart"/>
      <w:r w:rsidRPr="00DD16A3">
        <w:t>x.x</w:t>
      </w:r>
      <w:proofErr w:type="spellEnd"/>
      <w:r w:rsidRPr="00DD16A3">
        <w:t xml:space="preserve"> (z.B. 1.1.)</w:t>
      </w:r>
      <w:r w:rsidR="004C743F" w:rsidRPr="00DD16A3">
        <w:t xml:space="preserve"> – Ebene 2</w:t>
      </w:r>
      <w:bookmarkEnd w:id="47"/>
    </w:p>
    <w:p w14:paraId="34E65A2A" w14:textId="77777777" w:rsidR="002238BD" w:rsidRPr="00DD16A3" w:rsidRDefault="002238BD" w:rsidP="002238BD">
      <w:r w:rsidRPr="00DD16A3">
        <w:rPr>
          <w:highlight w:val="yellow"/>
        </w:rPr>
        <w:t>So wird eine Beispielgrafik beschriftet (Rechtsklick und „Beschriftung einfügen „ auswählen:</w:t>
      </w:r>
    </w:p>
    <w:p w14:paraId="041DDF7E" w14:textId="77777777" w:rsidR="002238BD" w:rsidRPr="00DD16A3" w:rsidRDefault="002238BD" w:rsidP="002238BD">
      <w:pPr>
        <w:keepNext/>
      </w:pPr>
      <w:r w:rsidRPr="00DD16A3">
        <w:rPr>
          <w:noProof/>
        </w:rPr>
        <w:drawing>
          <wp:inline distT="0" distB="0" distL="0" distR="0" wp14:anchorId="358F87E4" wp14:editId="5E5D1609">
            <wp:extent cx="5313045" cy="934085"/>
            <wp:effectExtent l="0" t="0" r="0" b="571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schirmfoto 2020-07-13 um 08.22.15.png"/>
                    <pic:cNvPicPr/>
                  </pic:nvPicPr>
                  <pic:blipFill>
                    <a:blip r:embed="rId33"/>
                    <a:stretch>
                      <a:fillRect/>
                    </a:stretch>
                  </pic:blipFill>
                  <pic:spPr>
                    <a:xfrm>
                      <a:off x="0" y="0"/>
                      <a:ext cx="5313045" cy="934085"/>
                    </a:xfrm>
                    <a:prstGeom prst="rect">
                      <a:avLst/>
                    </a:prstGeom>
                  </pic:spPr>
                </pic:pic>
              </a:graphicData>
            </a:graphic>
          </wp:inline>
        </w:drawing>
      </w:r>
    </w:p>
    <w:p w14:paraId="09139D46" w14:textId="07E89AC9" w:rsidR="002238BD" w:rsidRPr="00DD16A3" w:rsidRDefault="002238BD" w:rsidP="002238BD">
      <w:pPr>
        <w:pStyle w:val="Beschriftung"/>
      </w:pPr>
      <w:bookmarkStart w:id="48" w:name="_Toc45521115"/>
      <w:r w:rsidRPr="00DD16A3">
        <w:t xml:space="preserve">Abbildung </w:t>
      </w:r>
      <w:fldSimple w:instr=" SEQ Abbildung \* ARABIC ">
        <w:r w:rsidR="00934D3E">
          <w:rPr>
            <w:noProof/>
          </w:rPr>
          <w:t>1</w:t>
        </w:r>
      </w:fldSimple>
      <w:r w:rsidRPr="00DD16A3">
        <w:t xml:space="preserve"> - Beispielgrafik - Überschriften Formatvorlagen</w:t>
      </w:r>
      <w:bookmarkEnd w:id="48"/>
      <w:r w:rsidR="0093228F" w:rsidRPr="00DD16A3">
        <w:t xml:space="preserve"> [Quelle]</w:t>
      </w:r>
    </w:p>
    <w:p w14:paraId="50853842" w14:textId="77777777" w:rsidR="002238BD" w:rsidRPr="00DD16A3" w:rsidRDefault="002238BD" w:rsidP="002238BD"/>
    <w:p w14:paraId="21CC0DCD" w14:textId="77777777" w:rsidR="00A375E1" w:rsidRPr="00DD16A3" w:rsidRDefault="00A375E1" w:rsidP="00A375E1">
      <w:r w:rsidRPr="00DD16A3">
        <w:t>So sieht eine Beispieltabelle aus:</w:t>
      </w:r>
    </w:p>
    <w:p w14:paraId="2C3A3270" w14:textId="77777777" w:rsidR="00A375E1" w:rsidRPr="00DD16A3" w:rsidRDefault="00A375E1" w:rsidP="00A375E1">
      <w:r w:rsidRPr="00DD16A3">
        <w:rPr>
          <w:highlight w:val="yellow"/>
        </w:rPr>
        <w:t>Rechtsklick und „Beschriftung einfügen „ auswählen, dann „Tabelle“ auswählen und den Text oben eingeben.</w:t>
      </w:r>
    </w:p>
    <w:tbl>
      <w:tblPr>
        <w:tblStyle w:val="Tabellenraster"/>
        <w:tblW w:w="0" w:type="auto"/>
        <w:tblLook w:val="04A0" w:firstRow="1" w:lastRow="0" w:firstColumn="1" w:lastColumn="0" w:noHBand="0" w:noVBand="1"/>
      </w:tblPr>
      <w:tblGrid>
        <w:gridCol w:w="1044"/>
        <w:gridCol w:w="1044"/>
        <w:gridCol w:w="1044"/>
        <w:gridCol w:w="1045"/>
        <w:gridCol w:w="1045"/>
        <w:gridCol w:w="1045"/>
        <w:gridCol w:w="1045"/>
        <w:gridCol w:w="1045"/>
      </w:tblGrid>
      <w:tr w:rsidR="00A375E1" w:rsidRPr="00DD16A3" w14:paraId="6AAF6CE6" w14:textId="77777777" w:rsidTr="00A375E1">
        <w:tc>
          <w:tcPr>
            <w:tcW w:w="1044" w:type="dxa"/>
          </w:tcPr>
          <w:p w14:paraId="4FADB8AB" w14:textId="77777777" w:rsidR="00A375E1" w:rsidRPr="00DD16A3" w:rsidRDefault="00A375E1" w:rsidP="002238BD">
            <w:r w:rsidRPr="00DD16A3">
              <w:rPr>
                <w:rFonts w:eastAsia="MS Mincho" w:cs="Times New Roman"/>
              </w:rPr>
              <w:t>Name</w:t>
            </w:r>
          </w:p>
        </w:tc>
        <w:tc>
          <w:tcPr>
            <w:tcW w:w="1044" w:type="dxa"/>
          </w:tcPr>
          <w:p w14:paraId="56926AFC" w14:textId="77777777" w:rsidR="00A375E1" w:rsidRPr="00DD16A3" w:rsidRDefault="00A375E1" w:rsidP="002238BD">
            <w:r w:rsidRPr="00DD16A3">
              <w:t>Anzahl</w:t>
            </w:r>
          </w:p>
        </w:tc>
        <w:tc>
          <w:tcPr>
            <w:tcW w:w="1044" w:type="dxa"/>
          </w:tcPr>
          <w:p w14:paraId="4A1F30D8" w14:textId="77777777" w:rsidR="00A375E1" w:rsidRPr="00DD16A3" w:rsidRDefault="00A375E1" w:rsidP="002238BD">
            <w:r w:rsidRPr="00DD16A3">
              <w:t>xx</w:t>
            </w:r>
          </w:p>
        </w:tc>
        <w:tc>
          <w:tcPr>
            <w:tcW w:w="1045" w:type="dxa"/>
          </w:tcPr>
          <w:p w14:paraId="29A1AC81" w14:textId="77777777" w:rsidR="00A375E1" w:rsidRPr="00DD16A3" w:rsidRDefault="00A375E1" w:rsidP="002238BD">
            <w:proofErr w:type="spellStart"/>
            <w:r w:rsidRPr="00DD16A3">
              <w:t>yy</w:t>
            </w:r>
            <w:proofErr w:type="spellEnd"/>
          </w:p>
        </w:tc>
        <w:tc>
          <w:tcPr>
            <w:tcW w:w="1045" w:type="dxa"/>
          </w:tcPr>
          <w:p w14:paraId="3A63A921" w14:textId="77777777" w:rsidR="00A375E1" w:rsidRPr="00DD16A3" w:rsidRDefault="00A375E1" w:rsidP="002238BD">
            <w:proofErr w:type="spellStart"/>
            <w:r w:rsidRPr="00DD16A3">
              <w:t>zz</w:t>
            </w:r>
            <w:proofErr w:type="spellEnd"/>
          </w:p>
        </w:tc>
        <w:tc>
          <w:tcPr>
            <w:tcW w:w="1045" w:type="dxa"/>
          </w:tcPr>
          <w:p w14:paraId="1C5C2FC8" w14:textId="77777777" w:rsidR="00A375E1" w:rsidRPr="00DD16A3" w:rsidRDefault="00A375E1" w:rsidP="002238BD">
            <w:r w:rsidRPr="00DD16A3">
              <w:t>Bemerkung</w:t>
            </w:r>
          </w:p>
        </w:tc>
        <w:tc>
          <w:tcPr>
            <w:tcW w:w="1045" w:type="dxa"/>
          </w:tcPr>
          <w:p w14:paraId="17A1C880" w14:textId="77777777" w:rsidR="00A375E1" w:rsidRPr="00DD16A3" w:rsidRDefault="00A375E1" w:rsidP="002238BD">
            <w:r w:rsidRPr="00DD16A3">
              <w:t>Status</w:t>
            </w:r>
          </w:p>
        </w:tc>
        <w:tc>
          <w:tcPr>
            <w:tcW w:w="1045" w:type="dxa"/>
          </w:tcPr>
          <w:p w14:paraId="34959CDC" w14:textId="77777777" w:rsidR="00A375E1" w:rsidRPr="00DD16A3" w:rsidRDefault="00A375E1" w:rsidP="002238BD"/>
        </w:tc>
      </w:tr>
      <w:tr w:rsidR="00A375E1" w:rsidRPr="00DD16A3" w14:paraId="262E7CAA" w14:textId="77777777" w:rsidTr="00A375E1">
        <w:tc>
          <w:tcPr>
            <w:tcW w:w="1044" w:type="dxa"/>
          </w:tcPr>
          <w:p w14:paraId="66F1B09C" w14:textId="77777777" w:rsidR="00A375E1" w:rsidRPr="00DD16A3" w:rsidRDefault="00A375E1" w:rsidP="002238BD"/>
        </w:tc>
        <w:tc>
          <w:tcPr>
            <w:tcW w:w="1044" w:type="dxa"/>
          </w:tcPr>
          <w:p w14:paraId="61113094" w14:textId="77777777" w:rsidR="00A375E1" w:rsidRPr="00DD16A3" w:rsidRDefault="00A375E1" w:rsidP="002238BD"/>
        </w:tc>
        <w:tc>
          <w:tcPr>
            <w:tcW w:w="1044" w:type="dxa"/>
          </w:tcPr>
          <w:p w14:paraId="6B818AC9" w14:textId="77777777" w:rsidR="00A375E1" w:rsidRPr="00DD16A3" w:rsidRDefault="00A375E1" w:rsidP="002238BD"/>
        </w:tc>
        <w:tc>
          <w:tcPr>
            <w:tcW w:w="1045" w:type="dxa"/>
          </w:tcPr>
          <w:p w14:paraId="63B625DF" w14:textId="77777777" w:rsidR="00A375E1" w:rsidRPr="00DD16A3" w:rsidRDefault="00A375E1" w:rsidP="002238BD"/>
        </w:tc>
        <w:tc>
          <w:tcPr>
            <w:tcW w:w="1045" w:type="dxa"/>
          </w:tcPr>
          <w:p w14:paraId="5DD7C8BB" w14:textId="77777777" w:rsidR="00A375E1" w:rsidRPr="00DD16A3" w:rsidRDefault="00A375E1" w:rsidP="002238BD"/>
        </w:tc>
        <w:tc>
          <w:tcPr>
            <w:tcW w:w="1045" w:type="dxa"/>
          </w:tcPr>
          <w:p w14:paraId="3A3C9D47" w14:textId="77777777" w:rsidR="00A375E1" w:rsidRPr="00DD16A3" w:rsidRDefault="00A375E1" w:rsidP="002238BD"/>
        </w:tc>
        <w:tc>
          <w:tcPr>
            <w:tcW w:w="1045" w:type="dxa"/>
          </w:tcPr>
          <w:p w14:paraId="426A837C" w14:textId="77777777" w:rsidR="00A375E1" w:rsidRPr="00DD16A3" w:rsidRDefault="00A375E1" w:rsidP="002238BD"/>
        </w:tc>
        <w:tc>
          <w:tcPr>
            <w:tcW w:w="1045" w:type="dxa"/>
          </w:tcPr>
          <w:p w14:paraId="0B430BF5" w14:textId="77777777" w:rsidR="00A375E1" w:rsidRPr="00DD16A3" w:rsidRDefault="00A375E1" w:rsidP="002238BD"/>
        </w:tc>
      </w:tr>
      <w:tr w:rsidR="00A375E1" w:rsidRPr="00DD16A3" w14:paraId="44BE6E71" w14:textId="77777777" w:rsidTr="00A375E1">
        <w:tc>
          <w:tcPr>
            <w:tcW w:w="1044" w:type="dxa"/>
          </w:tcPr>
          <w:p w14:paraId="6071443F" w14:textId="77777777" w:rsidR="00A375E1" w:rsidRPr="00DD16A3" w:rsidRDefault="00A375E1" w:rsidP="002238BD"/>
        </w:tc>
        <w:tc>
          <w:tcPr>
            <w:tcW w:w="1044" w:type="dxa"/>
          </w:tcPr>
          <w:p w14:paraId="74541174" w14:textId="77777777" w:rsidR="00A375E1" w:rsidRPr="00DD16A3" w:rsidRDefault="00A375E1" w:rsidP="002238BD"/>
        </w:tc>
        <w:tc>
          <w:tcPr>
            <w:tcW w:w="1044" w:type="dxa"/>
          </w:tcPr>
          <w:p w14:paraId="582E96E9" w14:textId="77777777" w:rsidR="00A375E1" w:rsidRPr="00DD16A3" w:rsidRDefault="00A375E1" w:rsidP="002238BD"/>
        </w:tc>
        <w:tc>
          <w:tcPr>
            <w:tcW w:w="1045" w:type="dxa"/>
          </w:tcPr>
          <w:p w14:paraId="0E604795" w14:textId="77777777" w:rsidR="00A375E1" w:rsidRPr="00DD16A3" w:rsidRDefault="00A375E1" w:rsidP="002238BD"/>
        </w:tc>
        <w:tc>
          <w:tcPr>
            <w:tcW w:w="1045" w:type="dxa"/>
          </w:tcPr>
          <w:p w14:paraId="1EA6D7ED" w14:textId="77777777" w:rsidR="00A375E1" w:rsidRPr="00DD16A3" w:rsidRDefault="00A375E1" w:rsidP="002238BD"/>
        </w:tc>
        <w:tc>
          <w:tcPr>
            <w:tcW w:w="1045" w:type="dxa"/>
          </w:tcPr>
          <w:p w14:paraId="01B66CCD" w14:textId="77777777" w:rsidR="00A375E1" w:rsidRPr="00DD16A3" w:rsidRDefault="00A375E1" w:rsidP="002238BD"/>
        </w:tc>
        <w:tc>
          <w:tcPr>
            <w:tcW w:w="1045" w:type="dxa"/>
          </w:tcPr>
          <w:p w14:paraId="4E78B5CF" w14:textId="77777777" w:rsidR="00A375E1" w:rsidRPr="00DD16A3" w:rsidRDefault="00A375E1" w:rsidP="002238BD"/>
        </w:tc>
        <w:tc>
          <w:tcPr>
            <w:tcW w:w="1045" w:type="dxa"/>
          </w:tcPr>
          <w:p w14:paraId="07E3AF08" w14:textId="77777777" w:rsidR="00A375E1" w:rsidRPr="00DD16A3" w:rsidRDefault="00A375E1" w:rsidP="002238BD"/>
        </w:tc>
      </w:tr>
    </w:tbl>
    <w:p w14:paraId="589FC927" w14:textId="17D865CE" w:rsidR="00A375E1" w:rsidRPr="00DD16A3" w:rsidRDefault="00A375E1" w:rsidP="00A375E1">
      <w:pPr>
        <w:pStyle w:val="Beschriftung"/>
      </w:pPr>
      <w:bookmarkStart w:id="49" w:name="_Toc45521377"/>
      <w:r w:rsidRPr="00DD16A3">
        <w:t xml:space="preserve">Tabelle </w:t>
      </w:r>
      <w:fldSimple w:instr=" SEQ Tabelle \* ARABIC ">
        <w:r w:rsidR="00934D3E">
          <w:rPr>
            <w:noProof/>
          </w:rPr>
          <w:t>1</w:t>
        </w:r>
      </w:fldSimple>
      <w:r w:rsidRPr="00DD16A3">
        <w:t xml:space="preserve"> </w:t>
      </w:r>
      <w:r w:rsidR="0093228F" w:rsidRPr="00DD16A3">
        <w:t>–</w:t>
      </w:r>
      <w:r w:rsidRPr="00DD16A3">
        <w:t xml:space="preserve"> Beispieltabelle</w:t>
      </w:r>
      <w:bookmarkEnd w:id="49"/>
      <w:r w:rsidR="0093228F" w:rsidRPr="00DD16A3">
        <w:t xml:space="preserve"> [Quelle]</w:t>
      </w:r>
    </w:p>
    <w:p w14:paraId="04F4D0C9" w14:textId="77777777" w:rsidR="00880DBC" w:rsidRPr="00DD16A3" w:rsidRDefault="00BF1783" w:rsidP="004C743F">
      <w:pPr>
        <w:pStyle w:val="berschrift2"/>
      </w:pPr>
      <w:bookmarkStart w:id="50" w:name="_Toc117086266"/>
      <w:r w:rsidRPr="00DD16A3">
        <w:t>Zielsetzung und projektbezogene Ergebnistypen</w:t>
      </w:r>
      <w:bookmarkEnd w:id="50"/>
    </w:p>
    <w:p w14:paraId="3EFA6CE9" w14:textId="77777777" w:rsidR="00047A4A" w:rsidRPr="00DD16A3" w:rsidRDefault="00047A4A" w:rsidP="00287637">
      <w:pPr>
        <w:tabs>
          <w:tab w:val="left" w:pos="3720"/>
        </w:tabs>
        <w:spacing w:before="120"/>
        <w:rPr>
          <w:spacing w:val="4"/>
        </w:rPr>
      </w:pPr>
    </w:p>
    <w:p w14:paraId="283101D6" w14:textId="77777777" w:rsidR="00D85970" w:rsidRPr="00DD16A3" w:rsidRDefault="00D85970" w:rsidP="00287637">
      <w:pPr>
        <w:tabs>
          <w:tab w:val="left" w:pos="3720"/>
        </w:tabs>
        <w:spacing w:before="120"/>
        <w:rPr>
          <w:spacing w:val="4"/>
        </w:rPr>
      </w:pPr>
    </w:p>
    <w:p w14:paraId="7B202463" w14:textId="77777777" w:rsidR="007C42B1" w:rsidRPr="00DD16A3" w:rsidRDefault="00BF1783" w:rsidP="004C743F">
      <w:pPr>
        <w:pStyle w:val="berschrift2"/>
      </w:pPr>
      <w:bookmarkStart w:id="51" w:name="_Toc117086267"/>
      <w:r w:rsidRPr="00DD16A3">
        <w:t>Konkrete Lieferobjekte</w:t>
      </w:r>
      <w:bookmarkEnd w:id="51"/>
    </w:p>
    <w:p w14:paraId="1B20EC45" w14:textId="77777777" w:rsidR="00BC7F93" w:rsidRPr="00DD16A3" w:rsidRDefault="00BC7F93" w:rsidP="00BC7F93">
      <w:r w:rsidRPr="00DD16A3">
        <w:t>…</w:t>
      </w:r>
    </w:p>
    <w:p w14:paraId="5914C1BF" w14:textId="77777777" w:rsidR="0093228F" w:rsidRPr="00DD16A3" w:rsidRDefault="00282437" w:rsidP="0093228F">
      <w:pPr>
        <w:pStyle w:val="berschrift3"/>
      </w:pPr>
      <w:bookmarkStart w:id="52" w:name="_Toc117086268"/>
      <w:r w:rsidRPr="00DD16A3">
        <w:t xml:space="preserve">Dies ist eine Überschrift </w:t>
      </w:r>
      <w:proofErr w:type="spellStart"/>
      <w:r w:rsidRPr="00DD16A3">
        <w:t>n.n.n</w:t>
      </w:r>
      <w:proofErr w:type="spellEnd"/>
      <w:r w:rsidR="004C743F" w:rsidRPr="00DD16A3">
        <w:t xml:space="preserve"> – Ebene 3</w:t>
      </w:r>
      <w:bookmarkEnd w:id="52"/>
    </w:p>
    <w:p w14:paraId="0C599C73" w14:textId="77777777" w:rsidR="00BC7F93" w:rsidRPr="00DD16A3" w:rsidRDefault="00BC7F93" w:rsidP="00BC7F93">
      <w:r w:rsidRPr="00DD16A3">
        <w:t>…</w:t>
      </w:r>
    </w:p>
    <w:p w14:paraId="64D39602" w14:textId="77777777" w:rsidR="00031A66" w:rsidRPr="00DD16A3" w:rsidRDefault="00BF1783" w:rsidP="004C743F">
      <w:pPr>
        <w:pStyle w:val="berschrift2"/>
      </w:pPr>
      <w:bookmarkStart w:id="53" w:name="_Toc117086269"/>
      <w:r w:rsidRPr="00DD16A3">
        <w:lastRenderedPageBreak/>
        <w:t>Analyse, Ist-Zustand und Rahmenbedingungen</w:t>
      </w:r>
      <w:bookmarkEnd w:id="53"/>
    </w:p>
    <w:p w14:paraId="242EA757" w14:textId="77777777" w:rsidR="00BC7F93" w:rsidRPr="00DD16A3" w:rsidRDefault="00BC7F93" w:rsidP="00BC7F93">
      <w:r w:rsidRPr="00DD16A3">
        <w:t>…</w:t>
      </w:r>
    </w:p>
    <w:p w14:paraId="2CD67B90" w14:textId="1B1CB609" w:rsidR="00BF1783" w:rsidRPr="00DD16A3" w:rsidRDefault="00F162E1" w:rsidP="004C743F">
      <w:pPr>
        <w:pStyle w:val="berschrift2"/>
      </w:pPr>
      <w:bookmarkStart w:id="54" w:name="_Toc117086270"/>
      <w:r w:rsidRPr="00DD16A3">
        <w:rPr>
          <w:color w:val="FF0000"/>
        </w:rPr>
        <w:t xml:space="preserve">Brauch ich nicht </w:t>
      </w:r>
      <w:r w:rsidR="00BF1783" w:rsidRPr="00DD16A3">
        <w:t>Vorgehensweise und Methoden zur Bedarfsanalyse</w:t>
      </w:r>
      <w:bookmarkEnd w:id="54"/>
    </w:p>
    <w:p w14:paraId="3B4F1DAD" w14:textId="77777777" w:rsidR="00BC7F93" w:rsidRPr="00DD16A3" w:rsidRDefault="00BC7F93" w:rsidP="00BC7F93">
      <w:r w:rsidRPr="00DD16A3">
        <w:t>…</w:t>
      </w:r>
    </w:p>
    <w:p w14:paraId="653251EF" w14:textId="77777777" w:rsidR="00031A66" w:rsidRPr="00DD16A3" w:rsidRDefault="00BF1783" w:rsidP="00031A66">
      <w:pPr>
        <w:pStyle w:val="berschrift1"/>
        <w:rPr>
          <w:spacing w:val="4"/>
        </w:rPr>
      </w:pPr>
      <w:bookmarkStart w:id="55" w:name="_Toc117086271"/>
      <w:r w:rsidRPr="00DD16A3">
        <w:rPr>
          <w:spacing w:val="4"/>
        </w:rPr>
        <w:lastRenderedPageBreak/>
        <w:t>Analyse- und Gestaltungsteil</w:t>
      </w:r>
      <w:bookmarkEnd w:id="55"/>
    </w:p>
    <w:p w14:paraId="567E20BB" w14:textId="77777777" w:rsidR="00BC7F93" w:rsidRPr="00DD16A3" w:rsidRDefault="00BC7F93" w:rsidP="00BC7F93">
      <w:r w:rsidRPr="00DD16A3">
        <w:t>…</w:t>
      </w:r>
    </w:p>
    <w:p w14:paraId="3FBA76C8" w14:textId="77777777" w:rsidR="00031A66" w:rsidRPr="00DD16A3" w:rsidRDefault="00BF1783" w:rsidP="004C743F">
      <w:pPr>
        <w:pStyle w:val="berschrift2"/>
      </w:pPr>
      <w:bookmarkStart w:id="56" w:name="_Toc117086272"/>
      <w:proofErr w:type="spellStart"/>
      <w:r w:rsidRPr="00DD16A3">
        <w:t>Stakeholderanalyse</w:t>
      </w:r>
      <w:bookmarkEnd w:id="56"/>
      <w:proofErr w:type="spellEnd"/>
    </w:p>
    <w:p w14:paraId="6F6BB01E" w14:textId="77777777" w:rsidR="00BC7F93" w:rsidRPr="00DD16A3" w:rsidRDefault="00BC7F93" w:rsidP="00BC7F93">
      <w:r w:rsidRPr="00DD16A3">
        <w:t>…</w:t>
      </w:r>
    </w:p>
    <w:p w14:paraId="11506A75" w14:textId="77777777" w:rsidR="00BF1783" w:rsidRPr="00DD16A3" w:rsidRDefault="00BF1783" w:rsidP="004C743F">
      <w:pPr>
        <w:pStyle w:val="berschrift2"/>
      </w:pPr>
      <w:bookmarkStart w:id="57" w:name="_Toc117086273"/>
      <w:r w:rsidRPr="00DD16A3">
        <w:t>SWOT-Analyse</w:t>
      </w:r>
      <w:bookmarkEnd w:id="57"/>
    </w:p>
    <w:p w14:paraId="5510D236" w14:textId="77777777" w:rsidR="00BC7F93" w:rsidRPr="00DD16A3" w:rsidRDefault="00BC7F93" w:rsidP="00BC7F93">
      <w:r w:rsidRPr="00DD16A3">
        <w:t>…</w:t>
      </w:r>
    </w:p>
    <w:p w14:paraId="015D34F1" w14:textId="77777777" w:rsidR="00327EFE" w:rsidRPr="00DD16A3" w:rsidRDefault="00327EFE" w:rsidP="00D85970"/>
    <w:p w14:paraId="6FC4B46D" w14:textId="77777777" w:rsidR="00BC7F93" w:rsidRPr="00DD16A3" w:rsidRDefault="00BC7F93" w:rsidP="00D85970">
      <w:pPr>
        <w:rPr>
          <w:spacing w:val="4"/>
          <w:highlight w:val="cyan"/>
        </w:rPr>
      </w:pPr>
    </w:p>
    <w:p w14:paraId="684AA040" w14:textId="77777777" w:rsidR="00327EFE" w:rsidRPr="00DD16A3" w:rsidRDefault="00327EFE" w:rsidP="005E7D01">
      <w:pPr>
        <w:spacing w:before="120"/>
        <w:rPr>
          <w:b/>
          <w:bCs/>
          <w:spacing w:val="4"/>
        </w:rPr>
      </w:pPr>
    </w:p>
    <w:p w14:paraId="11F296C9" w14:textId="77777777" w:rsidR="00327EFE" w:rsidRPr="00DD16A3" w:rsidRDefault="00327EFE" w:rsidP="005E7D01">
      <w:pPr>
        <w:spacing w:before="120"/>
        <w:rPr>
          <w:b/>
          <w:bCs/>
          <w:spacing w:val="4"/>
        </w:rPr>
      </w:pPr>
    </w:p>
    <w:p w14:paraId="228F6733" w14:textId="77777777" w:rsidR="00327EFE" w:rsidRPr="00DD16A3" w:rsidRDefault="00327EFE" w:rsidP="005E7D01">
      <w:pPr>
        <w:spacing w:before="120"/>
        <w:rPr>
          <w:b/>
          <w:bCs/>
          <w:spacing w:val="4"/>
        </w:rPr>
      </w:pPr>
    </w:p>
    <w:p w14:paraId="7276E29F" w14:textId="77777777" w:rsidR="00327EFE" w:rsidRPr="00DD16A3" w:rsidRDefault="00327EFE" w:rsidP="005E7D01">
      <w:pPr>
        <w:spacing w:before="120"/>
        <w:rPr>
          <w:b/>
          <w:bCs/>
          <w:spacing w:val="4"/>
        </w:rPr>
      </w:pPr>
    </w:p>
    <w:p w14:paraId="55E0D875" w14:textId="77777777" w:rsidR="00BC7F93" w:rsidRPr="00DD16A3" w:rsidRDefault="00BC7F93">
      <w:pPr>
        <w:spacing w:line="240" w:lineRule="auto"/>
        <w:rPr>
          <w:b/>
          <w:bCs/>
          <w:spacing w:val="4"/>
        </w:rPr>
      </w:pPr>
    </w:p>
    <w:p w14:paraId="2DDCF385" w14:textId="77777777" w:rsidR="00327EFE" w:rsidRPr="00DD16A3" w:rsidRDefault="00327EFE" w:rsidP="005E7D01">
      <w:pPr>
        <w:spacing w:before="120"/>
        <w:rPr>
          <w:b/>
          <w:bCs/>
          <w:spacing w:val="4"/>
        </w:rPr>
        <w:sectPr w:rsidR="00327EFE" w:rsidRPr="00DD16A3" w:rsidSect="004C743F">
          <w:headerReference w:type="default" r:id="rId34"/>
          <w:footerReference w:type="default" r:id="rId35"/>
          <w:pgSz w:w="11900" w:h="16820" w:code="9"/>
          <w:pgMar w:top="1418" w:right="2002" w:bottom="1276" w:left="1531" w:header="567" w:footer="1276" w:gutter="0"/>
          <w:pgNumType w:start="1"/>
          <w:cols w:space="708"/>
          <w:docGrid w:linePitch="360"/>
        </w:sectPr>
      </w:pPr>
    </w:p>
    <w:p w14:paraId="10770831" w14:textId="77777777" w:rsidR="00DF7970" w:rsidRPr="00DD16A3" w:rsidRDefault="00BF1783" w:rsidP="00BC7F93">
      <w:pPr>
        <w:pStyle w:val="berschrift1ohneNummer"/>
      </w:pPr>
      <w:bookmarkStart w:id="58" w:name="_Toc117086274"/>
      <w:bookmarkStart w:id="59" w:name="_Toc193204563"/>
      <w:bookmarkStart w:id="60" w:name="_Toc319484397"/>
      <w:bookmarkStart w:id="61" w:name="_Toc319505409"/>
      <w:bookmarkEnd w:id="6"/>
      <w:bookmarkEnd w:id="7"/>
      <w:bookmarkEnd w:id="8"/>
      <w:bookmarkEnd w:id="9"/>
      <w:r w:rsidRPr="00DD16A3">
        <w:lastRenderedPageBreak/>
        <w:t>Quellen</w:t>
      </w:r>
      <w:bookmarkEnd w:id="58"/>
      <w:r w:rsidR="00A10F1B" w:rsidRPr="00DD16A3">
        <w:tab/>
      </w:r>
    </w:p>
    <w:bookmarkEnd w:id="59"/>
    <w:bookmarkEnd w:id="60"/>
    <w:bookmarkEnd w:id="61"/>
    <w:p w14:paraId="4181EF3B" w14:textId="77777777" w:rsidR="00BF1783" w:rsidRPr="00DD16A3" w:rsidRDefault="00BF1783" w:rsidP="00BF1783">
      <w:pPr>
        <w:pStyle w:val="Quellenunterkats"/>
        <w:rPr>
          <w:rFonts w:ascii="Arial" w:hAnsi="Arial" w:cs="Arial"/>
        </w:rPr>
      </w:pPr>
    </w:p>
    <w:p w14:paraId="30C38373" w14:textId="77777777" w:rsidR="00BF1783" w:rsidRPr="00DD16A3" w:rsidRDefault="00BF1783" w:rsidP="00BF1783">
      <w:pPr>
        <w:pStyle w:val="Quellenunterkats"/>
        <w:rPr>
          <w:rFonts w:ascii="Arial" w:hAnsi="Arial" w:cs="Arial"/>
        </w:rPr>
      </w:pPr>
      <w:r w:rsidRPr="00DD16A3">
        <w:rPr>
          <w:rFonts w:ascii="Arial" w:hAnsi="Arial" w:cs="Arial"/>
        </w:rPr>
        <w:t>Monografien</w:t>
      </w:r>
    </w:p>
    <w:p w14:paraId="5796A486" w14:textId="77777777" w:rsidR="00BF1783" w:rsidRPr="00DD16A3" w:rsidRDefault="00BF1783" w:rsidP="00BF1783">
      <w:pPr>
        <w:pStyle w:val="StandardQuellen"/>
        <w:rPr>
          <w:rFonts w:cs="Arial"/>
        </w:rPr>
      </w:pPr>
      <w:r w:rsidRPr="00DD16A3">
        <w:rPr>
          <w:rFonts w:cs="Arial"/>
        </w:rPr>
        <w:t>[M</w:t>
      </w:r>
      <w:proofErr w:type="gramStart"/>
      <w:r w:rsidRPr="00DD16A3">
        <w:rPr>
          <w:rFonts w:cs="Arial"/>
        </w:rPr>
        <w:t>_....</w:t>
      </w:r>
      <w:proofErr w:type="gramEnd"/>
      <w:r w:rsidRPr="00DD16A3">
        <w:rPr>
          <w:rFonts w:cs="Arial"/>
        </w:rPr>
        <w:t>]</w:t>
      </w:r>
      <w:r w:rsidRPr="00DD16A3">
        <w:rPr>
          <w:rFonts w:cs="Arial"/>
        </w:rPr>
        <w:tab/>
        <w:t>…</w:t>
      </w:r>
    </w:p>
    <w:p w14:paraId="4932890A" w14:textId="77777777" w:rsidR="00BF1783" w:rsidRPr="00DD16A3" w:rsidRDefault="00BF1783" w:rsidP="00BF1783">
      <w:pPr>
        <w:pStyle w:val="Quellenunterkats"/>
        <w:rPr>
          <w:rFonts w:ascii="Arial" w:hAnsi="Arial" w:cs="Arial"/>
        </w:rPr>
      </w:pPr>
      <w:r w:rsidRPr="00DD16A3">
        <w:rPr>
          <w:rFonts w:ascii="Arial" w:hAnsi="Arial" w:cs="Arial"/>
        </w:rPr>
        <w:br/>
        <w:t>Sammelwerke</w:t>
      </w:r>
    </w:p>
    <w:p w14:paraId="32C00EBD" w14:textId="77777777" w:rsidR="00BF1783" w:rsidRPr="00DD16A3" w:rsidRDefault="00BF1783" w:rsidP="00047A4A">
      <w:pPr>
        <w:pStyle w:val="StandardQuellen"/>
        <w:rPr>
          <w:rFonts w:cs="Arial"/>
        </w:rPr>
      </w:pPr>
      <w:r w:rsidRPr="00DD16A3">
        <w:rPr>
          <w:rFonts w:cs="Arial"/>
        </w:rPr>
        <w:t>[S</w:t>
      </w:r>
      <w:proofErr w:type="gramStart"/>
      <w:r w:rsidRPr="00DD16A3">
        <w:rPr>
          <w:rFonts w:cs="Arial"/>
        </w:rPr>
        <w:t>_....</w:t>
      </w:r>
      <w:proofErr w:type="gramEnd"/>
      <w:r w:rsidRPr="00DD16A3">
        <w:rPr>
          <w:rFonts w:cs="Arial"/>
        </w:rPr>
        <w:t>]</w:t>
      </w:r>
      <w:r w:rsidRPr="00DD16A3">
        <w:rPr>
          <w:rFonts w:cs="Arial"/>
        </w:rPr>
        <w:tab/>
      </w:r>
    </w:p>
    <w:p w14:paraId="0D0234CA" w14:textId="77777777" w:rsidR="00BF1783" w:rsidRPr="00DD16A3" w:rsidRDefault="00BF1783" w:rsidP="00BF1783">
      <w:pPr>
        <w:pStyle w:val="Quellenunterkats"/>
        <w:rPr>
          <w:rFonts w:ascii="Arial" w:hAnsi="Arial" w:cs="Arial"/>
        </w:rPr>
      </w:pPr>
      <w:r w:rsidRPr="00DD16A3">
        <w:rPr>
          <w:rFonts w:ascii="Arial" w:hAnsi="Arial" w:cs="Arial"/>
        </w:rPr>
        <w:br/>
        <w:t>Aufsätze</w:t>
      </w:r>
    </w:p>
    <w:p w14:paraId="28AFF1D7" w14:textId="77777777" w:rsidR="00BF1783" w:rsidRPr="00DD16A3" w:rsidRDefault="00BF1783" w:rsidP="00BF1783">
      <w:pPr>
        <w:pStyle w:val="StandardQuellen"/>
        <w:rPr>
          <w:rFonts w:cs="Arial"/>
        </w:rPr>
      </w:pPr>
      <w:r w:rsidRPr="00DD16A3">
        <w:rPr>
          <w:rFonts w:cs="Arial"/>
        </w:rPr>
        <w:t>[A</w:t>
      </w:r>
      <w:proofErr w:type="gramStart"/>
      <w:r w:rsidRPr="00DD16A3">
        <w:rPr>
          <w:rFonts w:cs="Arial"/>
        </w:rPr>
        <w:t>_....</w:t>
      </w:r>
      <w:proofErr w:type="gramEnd"/>
      <w:r w:rsidRPr="00DD16A3">
        <w:rPr>
          <w:rFonts w:cs="Arial"/>
        </w:rPr>
        <w:t>]</w:t>
      </w:r>
      <w:r w:rsidRPr="00DD16A3">
        <w:rPr>
          <w:rFonts w:cs="Arial"/>
        </w:rPr>
        <w:tab/>
        <w:t>…</w:t>
      </w:r>
    </w:p>
    <w:p w14:paraId="00DD9163" w14:textId="77777777" w:rsidR="00BF1783" w:rsidRPr="00DD16A3" w:rsidRDefault="00BF1783" w:rsidP="00BF1783">
      <w:pPr>
        <w:pStyle w:val="Quellenunterkats"/>
        <w:rPr>
          <w:rFonts w:ascii="Arial" w:hAnsi="Arial" w:cs="Arial"/>
        </w:rPr>
      </w:pPr>
      <w:r w:rsidRPr="00DD16A3">
        <w:rPr>
          <w:rFonts w:ascii="Arial" w:hAnsi="Arial" w:cs="Arial"/>
        </w:rPr>
        <w:br/>
        <w:t>Elektronische Dokumente (aus gesicherten Quellen)</w:t>
      </w:r>
    </w:p>
    <w:p w14:paraId="4F1F32FE" w14:textId="77777777" w:rsidR="00BF1783" w:rsidRPr="00DD16A3" w:rsidRDefault="00BF1783" w:rsidP="00BF1783">
      <w:pPr>
        <w:pStyle w:val="StandardQuellen"/>
        <w:rPr>
          <w:rFonts w:cs="Arial"/>
        </w:rPr>
      </w:pPr>
      <w:r w:rsidRPr="00DD16A3">
        <w:rPr>
          <w:rFonts w:cs="Arial"/>
        </w:rPr>
        <w:t>[E</w:t>
      </w:r>
      <w:proofErr w:type="gramStart"/>
      <w:r w:rsidRPr="00DD16A3">
        <w:rPr>
          <w:rFonts w:cs="Arial"/>
        </w:rPr>
        <w:t>_....</w:t>
      </w:r>
      <w:proofErr w:type="gramEnd"/>
      <w:r w:rsidRPr="00DD16A3">
        <w:rPr>
          <w:rFonts w:cs="Arial"/>
        </w:rPr>
        <w:t>]</w:t>
      </w:r>
      <w:r w:rsidRPr="00DD16A3">
        <w:rPr>
          <w:rFonts w:cs="Arial"/>
        </w:rPr>
        <w:tab/>
        <w:t xml:space="preserve"> </w:t>
      </w:r>
    </w:p>
    <w:p w14:paraId="7AF424AB" w14:textId="77777777" w:rsidR="00BF1783" w:rsidRPr="00DD16A3" w:rsidRDefault="00BF1783" w:rsidP="00BF1783">
      <w:pPr>
        <w:pStyle w:val="Quellenunterkats"/>
        <w:rPr>
          <w:rFonts w:ascii="Arial" w:hAnsi="Arial" w:cs="Arial"/>
        </w:rPr>
      </w:pPr>
      <w:r w:rsidRPr="00DD16A3">
        <w:rPr>
          <w:rFonts w:ascii="Arial" w:hAnsi="Arial" w:cs="Arial"/>
        </w:rPr>
        <w:br/>
        <w:t>Sonstige Quellen</w:t>
      </w:r>
    </w:p>
    <w:p w14:paraId="032FBD18" w14:textId="77777777" w:rsidR="00BF1783" w:rsidRPr="00DD16A3" w:rsidRDefault="00BF1783" w:rsidP="00BF1783">
      <w:pPr>
        <w:pStyle w:val="StandardQuellen"/>
        <w:rPr>
          <w:rFonts w:cs="Arial"/>
        </w:rPr>
      </w:pPr>
      <w:r w:rsidRPr="00DD16A3">
        <w:rPr>
          <w:rFonts w:cs="Arial"/>
        </w:rPr>
        <w:t>[X</w:t>
      </w:r>
      <w:proofErr w:type="gramStart"/>
      <w:r w:rsidRPr="00DD16A3">
        <w:rPr>
          <w:rFonts w:cs="Arial"/>
        </w:rPr>
        <w:t>_....</w:t>
      </w:r>
      <w:proofErr w:type="gramEnd"/>
      <w:r w:rsidRPr="00DD16A3">
        <w:rPr>
          <w:rFonts w:cs="Arial"/>
        </w:rPr>
        <w:t>]</w:t>
      </w:r>
      <w:r w:rsidRPr="00DD16A3">
        <w:rPr>
          <w:rFonts w:cs="Arial"/>
        </w:rPr>
        <w:tab/>
        <w:t>…</w:t>
      </w:r>
    </w:p>
    <w:p w14:paraId="5975F6B1" w14:textId="77777777" w:rsidR="00BF1783" w:rsidRPr="00DD16A3" w:rsidRDefault="00BF1783" w:rsidP="00BF1783">
      <w:pPr>
        <w:pStyle w:val="StandardQuellen"/>
        <w:rPr>
          <w:rFonts w:cs="Arial"/>
        </w:rPr>
      </w:pPr>
    </w:p>
    <w:p w14:paraId="1D85CE41" w14:textId="77777777" w:rsidR="00047A4A" w:rsidRPr="00DD16A3" w:rsidRDefault="00047A4A" w:rsidP="00BC7F93">
      <w:pPr>
        <w:pStyle w:val="berschrift1ohneNummer"/>
        <w:rPr>
          <w:spacing w:val="4"/>
        </w:rPr>
      </w:pPr>
      <w:bookmarkStart w:id="62" w:name="_Toc117086275"/>
      <w:r w:rsidRPr="00DD16A3">
        <w:lastRenderedPageBreak/>
        <w:t>Abbildungen</w:t>
      </w:r>
      <w:bookmarkEnd w:id="62"/>
    </w:p>
    <w:p w14:paraId="314657F3" w14:textId="7B44E1EF" w:rsidR="002238BD" w:rsidRPr="00DD16A3" w:rsidRDefault="00047A4A" w:rsidP="003C5EFA">
      <w:pPr>
        <w:pStyle w:val="Abbildungsverzeichnis"/>
        <w:tabs>
          <w:tab w:val="right" w:leader="dot" w:pos="8346"/>
        </w:tabs>
        <w:rPr>
          <w:rFonts w:asciiTheme="minorHAnsi" w:eastAsiaTheme="minorEastAsia" w:hAnsiTheme="minorHAnsi" w:cstheme="minorBidi"/>
          <w:noProof/>
          <w:szCs w:val="24"/>
        </w:rPr>
      </w:pPr>
      <w:r w:rsidRPr="00DD16A3">
        <w:rPr>
          <w:b/>
          <w:spacing w:val="4"/>
          <w:sz w:val="28"/>
          <w:szCs w:val="28"/>
        </w:rPr>
        <w:fldChar w:fldCharType="begin"/>
      </w:r>
      <w:r w:rsidRPr="00DD16A3">
        <w:rPr>
          <w:b/>
          <w:spacing w:val="4"/>
          <w:sz w:val="28"/>
          <w:szCs w:val="28"/>
        </w:rPr>
        <w:instrText xml:space="preserve"> TOC \h \z \c "</w:instrText>
      </w:r>
      <w:r w:rsidR="002238BD" w:rsidRPr="00DD16A3">
        <w:rPr>
          <w:b/>
          <w:spacing w:val="4"/>
          <w:sz w:val="28"/>
          <w:szCs w:val="28"/>
        </w:rPr>
        <w:instrText>Abbildung</w:instrText>
      </w:r>
      <w:r w:rsidRPr="00DD16A3">
        <w:rPr>
          <w:b/>
          <w:spacing w:val="4"/>
          <w:sz w:val="28"/>
          <w:szCs w:val="28"/>
        </w:rPr>
        <w:instrText xml:space="preserve">" </w:instrText>
      </w:r>
      <w:r w:rsidRPr="00DD16A3">
        <w:rPr>
          <w:b/>
          <w:spacing w:val="4"/>
          <w:sz w:val="28"/>
          <w:szCs w:val="28"/>
        </w:rPr>
        <w:fldChar w:fldCharType="separate"/>
      </w:r>
      <w:hyperlink w:anchor="_Toc45521115" w:history="1">
        <w:r w:rsidR="002238BD" w:rsidRPr="00DD16A3">
          <w:rPr>
            <w:rStyle w:val="Hyperlink"/>
            <w:noProof/>
          </w:rPr>
          <w:t>Abbildung 1 - Beispielgrafik - Überschriften Formatvorlagen</w:t>
        </w:r>
        <w:r w:rsidR="002238BD" w:rsidRPr="00DD16A3">
          <w:rPr>
            <w:noProof/>
            <w:webHidden/>
          </w:rPr>
          <w:tab/>
        </w:r>
        <w:r w:rsidR="002238BD" w:rsidRPr="00DD16A3">
          <w:rPr>
            <w:noProof/>
            <w:webHidden/>
          </w:rPr>
          <w:fldChar w:fldCharType="begin"/>
        </w:r>
        <w:r w:rsidR="002238BD" w:rsidRPr="00DD16A3">
          <w:rPr>
            <w:noProof/>
            <w:webHidden/>
          </w:rPr>
          <w:instrText xml:space="preserve"> PAGEREF _Toc45521115 \h </w:instrText>
        </w:r>
        <w:r w:rsidR="002238BD" w:rsidRPr="00DD16A3">
          <w:rPr>
            <w:noProof/>
            <w:webHidden/>
          </w:rPr>
        </w:r>
        <w:r w:rsidR="002238BD" w:rsidRPr="00DD16A3">
          <w:rPr>
            <w:noProof/>
            <w:webHidden/>
          </w:rPr>
          <w:fldChar w:fldCharType="separate"/>
        </w:r>
        <w:r w:rsidR="00934D3E">
          <w:rPr>
            <w:noProof/>
            <w:webHidden/>
          </w:rPr>
          <w:t>62</w:t>
        </w:r>
        <w:r w:rsidR="002238BD" w:rsidRPr="00DD16A3">
          <w:rPr>
            <w:noProof/>
            <w:webHidden/>
          </w:rPr>
          <w:fldChar w:fldCharType="end"/>
        </w:r>
      </w:hyperlink>
    </w:p>
    <w:p w14:paraId="72A8D1ED" w14:textId="77777777" w:rsidR="00047A4A" w:rsidRPr="00DD16A3" w:rsidRDefault="00047A4A" w:rsidP="00047A4A">
      <w:pPr>
        <w:spacing w:line="240" w:lineRule="auto"/>
        <w:rPr>
          <w:b/>
          <w:spacing w:val="4"/>
          <w:sz w:val="28"/>
          <w:szCs w:val="28"/>
        </w:rPr>
      </w:pPr>
      <w:r w:rsidRPr="00DD16A3">
        <w:rPr>
          <w:b/>
          <w:spacing w:val="4"/>
          <w:sz w:val="28"/>
          <w:szCs w:val="28"/>
        </w:rPr>
        <w:fldChar w:fldCharType="end"/>
      </w:r>
    </w:p>
    <w:p w14:paraId="518A6A55" w14:textId="77777777" w:rsidR="003C5EFA" w:rsidRPr="00DD16A3" w:rsidRDefault="00047A4A" w:rsidP="00BC7F93">
      <w:pPr>
        <w:pStyle w:val="berschrift1ohneNummer"/>
        <w:rPr>
          <w:noProof/>
        </w:rPr>
      </w:pPr>
      <w:bookmarkStart w:id="63" w:name="_Toc117086276"/>
      <w:r w:rsidRPr="00DD16A3">
        <w:lastRenderedPageBreak/>
        <w:t>Tabellen</w:t>
      </w:r>
      <w:bookmarkEnd w:id="63"/>
      <w:r w:rsidRPr="00DD16A3">
        <w:fldChar w:fldCharType="begin"/>
      </w:r>
      <w:r w:rsidRPr="00DD16A3">
        <w:instrText xml:space="preserve"> TOC \h \z \c "Tab</w:instrText>
      </w:r>
      <w:r w:rsidR="00A375E1" w:rsidRPr="00DD16A3">
        <w:instrText>elle</w:instrText>
      </w:r>
      <w:r w:rsidRPr="00DD16A3">
        <w:instrText xml:space="preserve">" </w:instrText>
      </w:r>
      <w:r w:rsidRPr="00DD16A3">
        <w:fldChar w:fldCharType="separate"/>
      </w:r>
    </w:p>
    <w:p w14:paraId="461E14D2" w14:textId="3A04D6B1" w:rsidR="003C5EFA" w:rsidRPr="00DD16A3" w:rsidRDefault="00000000" w:rsidP="003C5EFA">
      <w:pPr>
        <w:pStyle w:val="Abbildungsverzeichnis"/>
        <w:tabs>
          <w:tab w:val="right" w:leader="dot" w:pos="8346"/>
        </w:tabs>
        <w:rPr>
          <w:rFonts w:asciiTheme="minorHAnsi" w:eastAsiaTheme="minorEastAsia" w:hAnsiTheme="minorHAnsi" w:cstheme="minorBidi"/>
          <w:noProof/>
          <w:szCs w:val="24"/>
        </w:rPr>
      </w:pPr>
      <w:hyperlink w:anchor="_Toc45521377" w:history="1">
        <w:r w:rsidR="003C5EFA" w:rsidRPr="00DD16A3">
          <w:rPr>
            <w:rStyle w:val="Hyperlink"/>
            <w:noProof/>
          </w:rPr>
          <w:t>Tabelle 1 - Beispieltabelle</w:t>
        </w:r>
        <w:r w:rsidR="003C5EFA" w:rsidRPr="00DD16A3">
          <w:rPr>
            <w:noProof/>
            <w:webHidden/>
          </w:rPr>
          <w:tab/>
        </w:r>
        <w:r w:rsidR="003C5EFA" w:rsidRPr="00DD16A3">
          <w:rPr>
            <w:noProof/>
            <w:webHidden/>
          </w:rPr>
          <w:fldChar w:fldCharType="begin"/>
        </w:r>
        <w:r w:rsidR="003C5EFA" w:rsidRPr="00DD16A3">
          <w:rPr>
            <w:noProof/>
            <w:webHidden/>
          </w:rPr>
          <w:instrText xml:space="preserve"> PAGEREF _Toc45521377 \h </w:instrText>
        </w:r>
        <w:r w:rsidR="003C5EFA" w:rsidRPr="00DD16A3">
          <w:rPr>
            <w:noProof/>
            <w:webHidden/>
          </w:rPr>
        </w:r>
        <w:r w:rsidR="003C5EFA" w:rsidRPr="00DD16A3">
          <w:rPr>
            <w:noProof/>
            <w:webHidden/>
          </w:rPr>
          <w:fldChar w:fldCharType="separate"/>
        </w:r>
        <w:r w:rsidR="00934D3E">
          <w:rPr>
            <w:noProof/>
            <w:webHidden/>
          </w:rPr>
          <w:t>62</w:t>
        </w:r>
        <w:r w:rsidR="003C5EFA" w:rsidRPr="00DD16A3">
          <w:rPr>
            <w:noProof/>
            <w:webHidden/>
          </w:rPr>
          <w:fldChar w:fldCharType="end"/>
        </w:r>
      </w:hyperlink>
    </w:p>
    <w:p w14:paraId="0B11A33E" w14:textId="77777777" w:rsidR="00047A4A" w:rsidRPr="00DD16A3" w:rsidRDefault="00047A4A" w:rsidP="00047A4A">
      <w:pPr>
        <w:spacing w:line="240" w:lineRule="auto"/>
        <w:rPr>
          <w:spacing w:val="4"/>
        </w:rPr>
      </w:pPr>
      <w:r w:rsidRPr="00DD16A3">
        <w:fldChar w:fldCharType="end"/>
      </w:r>
    </w:p>
    <w:p w14:paraId="3EB04B07" w14:textId="77777777" w:rsidR="00047A4A" w:rsidRPr="00DD16A3" w:rsidRDefault="00047A4A">
      <w:pPr>
        <w:spacing w:line="240" w:lineRule="auto"/>
        <w:rPr>
          <w:spacing w:val="4"/>
          <w:szCs w:val="24"/>
        </w:rPr>
      </w:pPr>
    </w:p>
    <w:p w14:paraId="0C3B2CA7" w14:textId="77777777" w:rsidR="00E40A9E" w:rsidRPr="00DD16A3" w:rsidRDefault="003C5EFA" w:rsidP="003C5EFA">
      <w:pPr>
        <w:rPr>
          <w:i/>
          <w:highlight w:val="yellow"/>
        </w:rPr>
      </w:pPr>
      <w:r w:rsidRPr="00DD16A3">
        <w:rPr>
          <w:i/>
          <w:highlight w:val="yellow"/>
        </w:rPr>
        <w:t>Mit Klick auf „Felder aktualisieren“ aktualisiert sich die Ansicht entsprechend der Angaben weiter oben .</w:t>
      </w:r>
    </w:p>
    <w:p w14:paraId="552CC5BA" w14:textId="77777777" w:rsidR="00BC7F93" w:rsidRPr="00DD16A3" w:rsidRDefault="00BC7F93" w:rsidP="003C5EFA">
      <w:pPr>
        <w:rPr>
          <w:i/>
          <w:highlight w:val="yellow"/>
        </w:rPr>
      </w:pPr>
    </w:p>
    <w:p w14:paraId="31AA6037" w14:textId="77777777" w:rsidR="00BC7F93" w:rsidRPr="00DD16A3" w:rsidRDefault="00BC7F93" w:rsidP="003C5EFA"/>
    <w:p w14:paraId="7039EA2E" w14:textId="77777777" w:rsidR="00BC7F93" w:rsidRPr="00DD16A3" w:rsidRDefault="00BC7F93" w:rsidP="003C5EFA">
      <w:pPr>
        <w:sectPr w:rsidR="00BC7F93" w:rsidRPr="00DD16A3" w:rsidSect="00E739AD">
          <w:headerReference w:type="default" r:id="rId36"/>
          <w:type w:val="nextColumn"/>
          <w:pgSz w:w="11900" w:h="16820" w:code="9"/>
          <w:pgMar w:top="1474" w:right="2013" w:bottom="1474" w:left="1531" w:header="567" w:footer="1148" w:gutter="0"/>
          <w:cols w:space="708"/>
          <w:docGrid w:linePitch="360"/>
        </w:sectPr>
      </w:pPr>
    </w:p>
    <w:p w14:paraId="78D9DC7F" w14:textId="77777777" w:rsidR="00BF1783" w:rsidRPr="00DD16A3" w:rsidRDefault="00BF1783" w:rsidP="00BC7F93">
      <w:pPr>
        <w:pStyle w:val="berschrift1ohneNummer"/>
      </w:pPr>
      <w:bookmarkStart w:id="64" w:name="_Toc117086277"/>
      <w:r w:rsidRPr="00DD16A3">
        <w:lastRenderedPageBreak/>
        <w:t>Abkürzungen und Akronyme</w:t>
      </w:r>
      <w:bookmarkEnd w:id="64"/>
    </w:p>
    <w:tbl>
      <w:tblPr>
        <w:tblStyle w:val="Tabellenraster"/>
        <w:tblW w:w="9319" w:type="dxa"/>
        <w:tblLook w:val="04A0" w:firstRow="1" w:lastRow="0" w:firstColumn="1" w:lastColumn="0" w:noHBand="0" w:noVBand="1"/>
      </w:tblPr>
      <w:tblGrid>
        <w:gridCol w:w="1242"/>
        <w:gridCol w:w="3119"/>
        <w:gridCol w:w="426"/>
        <w:gridCol w:w="1133"/>
        <w:gridCol w:w="3399"/>
      </w:tblGrid>
      <w:tr w:rsidR="00BF1783" w:rsidRPr="00DD16A3" w14:paraId="26AA16DE" w14:textId="77777777" w:rsidTr="00AD243B">
        <w:tc>
          <w:tcPr>
            <w:tcW w:w="1242" w:type="dxa"/>
            <w:tcBorders>
              <w:top w:val="dotted" w:sz="2" w:space="0" w:color="auto"/>
              <w:left w:val="dotted" w:sz="2" w:space="0" w:color="auto"/>
              <w:bottom w:val="dotted" w:sz="2" w:space="0" w:color="auto"/>
              <w:right w:val="dotted" w:sz="2" w:space="0" w:color="auto"/>
            </w:tcBorders>
          </w:tcPr>
          <w:p w14:paraId="58ECE2A8" w14:textId="77777777" w:rsidR="00BF1783" w:rsidRPr="00DD16A3" w:rsidRDefault="00BF1783" w:rsidP="00AD243B">
            <w:pPr>
              <w:pStyle w:val="Akronyme"/>
              <w:rPr>
                <w:rFonts w:cs="Arial"/>
              </w:rPr>
            </w:pPr>
            <w:r w:rsidRPr="00DD16A3">
              <w:rPr>
                <w:rFonts w:cs="Arial"/>
              </w:rPr>
              <w:t>ABD</w:t>
            </w:r>
          </w:p>
        </w:tc>
        <w:tc>
          <w:tcPr>
            <w:tcW w:w="3119" w:type="dxa"/>
            <w:tcBorders>
              <w:top w:val="dotted" w:sz="2" w:space="0" w:color="auto"/>
              <w:left w:val="dotted" w:sz="2" w:space="0" w:color="auto"/>
              <w:bottom w:val="dotted" w:sz="2" w:space="0" w:color="auto"/>
              <w:right w:val="dotted" w:sz="2" w:space="0" w:color="auto"/>
            </w:tcBorders>
          </w:tcPr>
          <w:p w14:paraId="12C01DE0" w14:textId="77777777" w:rsidR="00BF1783" w:rsidRPr="00DD16A3" w:rsidRDefault="00BF1783" w:rsidP="00AD243B">
            <w:pPr>
              <w:pStyle w:val="Akronyme"/>
              <w:rPr>
                <w:rFonts w:cs="Arial"/>
              </w:rPr>
            </w:pPr>
            <w:r w:rsidRPr="00DD16A3">
              <w:rPr>
                <w:rFonts w:cs="Arial"/>
              </w:rPr>
              <w:t>Archiv Bibliothek Dokumentation</w:t>
            </w:r>
          </w:p>
        </w:tc>
        <w:tc>
          <w:tcPr>
            <w:tcW w:w="426" w:type="dxa"/>
            <w:tcBorders>
              <w:top w:val="nil"/>
              <w:left w:val="dotted" w:sz="2" w:space="0" w:color="auto"/>
              <w:bottom w:val="nil"/>
              <w:right w:val="dotted" w:sz="2" w:space="0" w:color="auto"/>
            </w:tcBorders>
          </w:tcPr>
          <w:p w14:paraId="6F46E1DB"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D537357" w14:textId="77777777" w:rsidR="00BF1783" w:rsidRPr="00DD16A3" w:rsidRDefault="00BF1783" w:rsidP="00AD243B">
            <w:pPr>
              <w:pStyle w:val="Akronyme"/>
              <w:rPr>
                <w:rFonts w:cs="Arial"/>
              </w:rPr>
            </w:pPr>
            <w:r w:rsidRPr="00DD16A3">
              <w:rPr>
                <w:rFonts w:cs="Arial"/>
              </w:rPr>
              <w:t>MINT</w:t>
            </w:r>
          </w:p>
        </w:tc>
        <w:tc>
          <w:tcPr>
            <w:tcW w:w="3399" w:type="dxa"/>
            <w:tcBorders>
              <w:top w:val="dotted" w:sz="2" w:space="0" w:color="auto"/>
              <w:left w:val="dotted" w:sz="2" w:space="0" w:color="auto"/>
              <w:bottom w:val="dotted" w:sz="2" w:space="0" w:color="auto"/>
              <w:right w:val="dotted" w:sz="2" w:space="0" w:color="auto"/>
            </w:tcBorders>
          </w:tcPr>
          <w:p w14:paraId="557C8FEB" w14:textId="77777777" w:rsidR="00BF1783" w:rsidRPr="00DD16A3" w:rsidRDefault="00BF1783" w:rsidP="00AD243B">
            <w:pPr>
              <w:pStyle w:val="Akronyme"/>
              <w:rPr>
                <w:rFonts w:cs="Arial"/>
              </w:rPr>
            </w:pPr>
            <w:r w:rsidRPr="00DD16A3">
              <w:rPr>
                <w:rFonts w:cs="Arial"/>
              </w:rPr>
              <w:t>Medien Integrierende Netzwerk Technologie (CMS zur Organisation aktueller Produktionsmaterialien)</w:t>
            </w:r>
          </w:p>
        </w:tc>
      </w:tr>
      <w:tr w:rsidR="00BF1783" w:rsidRPr="00DD16A3" w14:paraId="406E61B1" w14:textId="77777777" w:rsidTr="00AD243B">
        <w:tc>
          <w:tcPr>
            <w:tcW w:w="1242" w:type="dxa"/>
            <w:tcBorders>
              <w:top w:val="dotted" w:sz="2" w:space="0" w:color="auto"/>
              <w:left w:val="dotted" w:sz="2" w:space="0" w:color="auto"/>
              <w:bottom w:val="dotted" w:sz="2" w:space="0" w:color="auto"/>
              <w:right w:val="dotted" w:sz="2" w:space="0" w:color="auto"/>
            </w:tcBorders>
          </w:tcPr>
          <w:p w14:paraId="663C1D16" w14:textId="77777777" w:rsidR="00BF1783" w:rsidRPr="00DD16A3" w:rsidRDefault="00BF1783" w:rsidP="00AD243B">
            <w:pPr>
              <w:pStyle w:val="Akronyme"/>
              <w:rPr>
                <w:rFonts w:cs="Arial"/>
              </w:rPr>
            </w:pPr>
            <w:r w:rsidRPr="00DD16A3">
              <w:rPr>
                <w:rFonts w:cs="Arial"/>
              </w:rPr>
              <w:t>BKN</w:t>
            </w:r>
          </w:p>
        </w:tc>
        <w:tc>
          <w:tcPr>
            <w:tcW w:w="3119" w:type="dxa"/>
            <w:tcBorders>
              <w:top w:val="dotted" w:sz="2" w:space="0" w:color="auto"/>
              <w:left w:val="dotted" w:sz="2" w:space="0" w:color="auto"/>
              <w:bottom w:val="dotted" w:sz="2" w:space="0" w:color="auto"/>
              <w:right w:val="dotted" w:sz="2" w:space="0" w:color="auto"/>
            </w:tcBorders>
          </w:tcPr>
          <w:p w14:paraId="2B34B80D" w14:textId="77777777" w:rsidR="00BF1783" w:rsidRPr="00DD16A3" w:rsidRDefault="00BF1783" w:rsidP="00AD243B">
            <w:pPr>
              <w:pStyle w:val="Akronyme"/>
              <w:rPr>
                <w:rFonts w:cs="Arial"/>
              </w:rPr>
            </w:pPr>
            <w:r w:rsidRPr="00DD16A3">
              <w:rPr>
                <w:rFonts w:cs="Arial"/>
              </w:rPr>
              <w:t>Bürokommunikationsnetz</w:t>
            </w:r>
          </w:p>
          <w:p w14:paraId="20858325" w14:textId="77777777" w:rsidR="00BF1783" w:rsidRPr="00DD16A3"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3D04F3AA"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20496B4" w14:textId="77777777" w:rsidR="00BF1783" w:rsidRPr="00DD16A3" w:rsidRDefault="00BF1783" w:rsidP="00AD243B">
            <w:pPr>
              <w:pStyle w:val="Akronyme"/>
              <w:rPr>
                <w:rFonts w:cs="Arial"/>
              </w:rPr>
            </w:pPr>
            <w:proofErr w:type="spellStart"/>
            <w:r w:rsidRPr="00DD16A3">
              <w:rPr>
                <w:rFonts w:cs="Arial"/>
              </w:rPr>
              <w:t>NiF</w:t>
            </w:r>
            <w:proofErr w:type="spellEnd"/>
          </w:p>
        </w:tc>
        <w:tc>
          <w:tcPr>
            <w:tcW w:w="3399" w:type="dxa"/>
            <w:tcBorders>
              <w:top w:val="dotted" w:sz="2" w:space="0" w:color="auto"/>
              <w:left w:val="dotted" w:sz="2" w:space="0" w:color="auto"/>
              <w:bottom w:val="dotted" w:sz="2" w:space="0" w:color="auto"/>
              <w:right w:val="dotted" w:sz="2" w:space="0" w:color="auto"/>
            </w:tcBorders>
          </w:tcPr>
          <w:p w14:paraId="051637FC" w14:textId="77777777" w:rsidR="00BF1783" w:rsidRPr="00DD16A3" w:rsidRDefault="00BF1783" w:rsidP="00AD243B">
            <w:pPr>
              <w:pStyle w:val="Akronyme"/>
              <w:rPr>
                <w:rFonts w:cs="Arial"/>
              </w:rPr>
            </w:pPr>
            <w:r w:rsidRPr="00DD16A3">
              <w:rPr>
                <w:rFonts w:cs="Arial"/>
              </w:rPr>
              <w:t>Nachricht im Film</w:t>
            </w:r>
          </w:p>
        </w:tc>
      </w:tr>
      <w:tr w:rsidR="00BF1783" w:rsidRPr="00DD16A3" w14:paraId="152F9EF9" w14:textId="77777777" w:rsidTr="00AD243B">
        <w:tc>
          <w:tcPr>
            <w:tcW w:w="1242" w:type="dxa"/>
            <w:tcBorders>
              <w:top w:val="dotted" w:sz="2" w:space="0" w:color="auto"/>
              <w:left w:val="dotted" w:sz="2" w:space="0" w:color="auto"/>
              <w:bottom w:val="dotted" w:sz="2" w:space="0" w:color="auto"/>
              <w:right w:val="dotted" w:sz="2" w:space="0" w:color="auto"/>
            </w:tcBorders>
          </w:tcPr>
          <w:p w14:paraId="65A69509" w14:textId="77777777" w:rsidR="00BF1783" w:rsidRPr="00DD16A3" w:rsidRDefault="00BF1783" w:rsidP="00AD243B">
            <w:pPr>
              <w:pStyle w:val="Akronyme"/>
              <w:rPr>
                <w:rFonts w:cs="Arial"/>
              </w:rPr>
            </w:pPr>
            <w:r w:rsidRPr="00DD16A3">
              <w:rPr>
                <w:rFonts w:cs="Arial"/>
              </w:rPr>
              <w:t>CF</w:t>
            </w:r>
          </w:p>
        </w:tc>
        <w:tc>
          <w:tcPr>
            <w:tcW w:w="3119" w:type="dxa"/>
            <w:tcBorders>
              <w:top w:val="dotted" w:sz="2" w:space="0" w:color="auto"/>
              <w:left w:val="dotted" w:sz="2" w:space="0" w:color="auto"/>
              <w:bottom w:val="dotted" w:sz="2" w:space="0" w:color="auto"/>
              <w:right w:val="dotted" w:sz="2" w:space="0" w:color="auto"/>
            </w:tcBorders>
          </w:tcPr>
          <w:p w14:paraId="42B071B5" w14:textId="77777777" w:rsidR="00BF1783" w:rsidRPr="00DD16A3" w:rsidRDefault="00BF1783" w:rsidP="00AD243B">
            <w:pPr>
              <w:pStyle w:val="Akronyme"/>
              <w:rPr>
                <w:rFonts w:cs="Arial"/>
              </w:rPr>
            </w:pPr>
            <w:r w:rsidRPr="00DD16A3">
              <w:rPr>
                <w:rFonts w:cs="Arial"/>
              </w:rPr>
              <w:t>Clean Feed</w:t>
            </w:r>
          </w:p>
          <w:p w14:paraId="0606F4C4" w14:textId="77777777" w:rsidR="00BF1783" w:rsidRPr="00DD16A3"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53E8A5AB"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1F28803E" w14:textId="77777777" w:rsidR="00BF1783" w:rsidRPr="00DD16A3" w:rsidRDefault="00BF1783" w:rsidP="00AD243B">
            <w:pPr>
              <w:pStyle w:val="Akronyme"/>
              <w:rPr>
                <w:rFonts w:cs="Arial"/>
              </w:rPr>
            </w:pPr>
            <w:r w:rsidRPr="00DD16A3">
              <w:rPr>
                <w:rFonts w:cs="Arial"/>
              </w:rPr>
              <w:t>PN</w:t>
            </w:r>
          </w:p>
        </w:tc>
        <w:tc>
          <w:tcPr>
            <w:tcW w:w="3399" w:type="dxa"/>
            <w:tcBorders>
              <w:top w:val="dotted" w:sz="2" w:space="0" w:color="auto"/>
              <w:left w:val="dotted" w:sz="2" w:space="0" w:color="auto"/>
              <w:bottom w:val="dotted" w:sz="2" w:space="0" w:color="auto"/>
              <w:right w:val="dotted" w:sz="2" w:space="0" w:color="auto"/>
            </w:tcBorders>
          </w:tcPr>
          <w:p w14:paraId="6FCC8C4F" w14:textId="77777777" w:rsidR="00BF1783" w:rsidRPr="00DD16A3" w:rsidRDefault="00BF1783" w:rsidP="00AD243B">
            <w:pPr>
              <w:pStyle w:val="Akronyme"/>
              <w:rPr>
                <w:rFonts w:cs="Arial"/>
              </w:rPr>
            </w:pPr>
            <w:r w:rsidRPr="00DD16A3">
              <w:rPr>
                <w:rFonts w:cs="Arial"/>
              </w:rPr>
              <w:t>Produktionsnetz</w:t>
            </w:r>
          </w:p>
        </w:tc>
      </w:tr>
      <w:tr w:rsidR="00BF1783" w:rsidRPr="00DD16A3" w14:paraId="3E5A35F7" w14:textId="77777777" w:rsidTr="00AD243B">
        <w:tc>
          <w:tcPr>
            <w:tcW w:w="1242" w:type="dxa"/>
            <w:tcBorders>
              <w:top w:val="dotted" w:sz="2" w:space="0" w:color="auto"/>
              <w:left w:val="dotted" w:sz="2" w:space="0" w:color="auto"/>
              <w:bottom w:val="dotted" w:sz="2" w:space="0" w:color="auto"/>
              <w:right w:val="dotted" w:sz="2" w:space="0" w:color="auto"/>
            </w:tcBorders>
          </w:tcPr>
          <w:p w14:paraId="5EF27C10" w14:textId="77777777" w:rsidR="00BF1783" w:rsidRPr="00DD16A3" w:rsidRDefault="00BF1783" w:rsidP="00AD243B">
            <w:pPr>
              <w:pStyle w:val="Akronyme"/>
              <w:rPr>
                <w:rFonts w:cs="Arial"/>
              </w:rPr>
            </w:pPr>
            <w:r w:rsidRPr="00DD16A3">
              <w:rPr>
                <w:rFonts w:cs="Arial"/>
              </w:rPr>
              <w:t>DAS</w:t>
            </w:r>
          </w:p>
        </w:tc>
        <w:tc>
          <w:tcPr>
            <w:tcW w:w="3119" w:type="dxa"/>
            <w:tcBorders>
              <w:top w:val="dotted" w:sz="2" w:space="0" w:color="auto"/>
              <w:left w:val="dotted" w:sz="2" w:space="0" w:color="auto"/>
              <w:bottom w:val="dotted" w:sz="2" w:space="0" w:color="auto"/>
              <w:right w:val="dotted" w:sz="2" w:space="0" w:color="auto"/>
            </w:tcBorders>
          </w:tcPr>
          <w:p w14:paraId="178E6834" w14:textId="77777777" w:rsidR="00BF1783" w:rsidRPr="00DD16A3" w:rsidRDefault="00BF1783" w:rsidP="00AD243B">
            <w:pPr>
              <w:pStyle w:val="Akronyme"/>
              <w:rPr>
                <w:rFonts w:cs="Arial"/>
              </w:rPr>
            </w:pPr>
            <w:r w:rsidRPr="00DD16A3">
              <w:rPr>
                <w:rFonts w:cs="Arial"/>
              </w:rPr>
              <w:t>Digitales Archivsystem</w:t>
            </w:r>
          </w:p>
          <w:p w14:paraId="4D404611" w14:textId="77777777" w:rsidR="00BF1783" w:rsidRPr="00DD16A3"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35CCD657"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E478B1F" w14:textId="77777777" w:rsidR="00BF1783" w:rsidRPr="00DD16A3" w:rsidRDefault="00BF1783" w:rsidP="00AD243B">
            <w:pPr>
              <w:pStyle w:val="Akronyme"/>
              <w:rPr>
                <w:rFonts w:cs="Arial"/>
              </w:rPr>
            </w:pPr>
            <w:r w:rsidRPr="00DD16A3">
              <w:rPr>
                <w:rFonts w:cs="Arial"/>
              </w:rPr>
              <w:t>Prod.nr.</w:t>
            </w:r>
          </w:p>
        </w:tc>
        <w:tc>
          <w:tcPr>
            <w:tcW w:w="3399" w:type="dxa"/>
            <w:tcBorders>
              <w:top w:val="dotted" w:sz="2" w:space="0" w:color="auto"/>
              <w:left w:val="dotted" w:sz="2" w:space="0" w:color="auto"/>
              <w:bottom w:val="dotted" w:sz="2" w:space="0" w:color="auto"/>
              <w:right w:val="dotted" w:sz="2" w:space="0" w:color="auto"/>
            </w:tcBorders>
          </w:tcPr>
          <w:p w14:paraId="69B0CA9F" w14:textId="77777777" w:rsidR="00BF1783" w:rsidRPr="00DD16A3" w:rsidRDefault="00BF1783" w:rsidP="00AD243B">
            <w:pPr>
              <w:pStyle w:val="Akronyme"/>
              <w:rPr>
                <w:rFonts w:cs="Arial"/>
              </w:rPr>
            </w:pPr>
            <w:r w:rsidRPr="00DD16A3">
              <w:rPr>
                <w:rFonts w:cs="Arial"/>
              </w:rPr>
              <w:t>Produktionsnummer</w:t>
            </w:r>
          </w:p>
        </w:tc>
      </w:tr>
      <w:tr w:rsidR="00BF1783" w:rsidRPr="00DD16A3" w14:paraId="587DD3AB" w14:textId="77777777" w:rsidTr="00AD243B">
        <w:tc>
          <w:tcPr>
            <w:tcW w:w="1242" w:type="dxa"/>
            <w:tcBorders>
              <w:top w:val="dotted" w:sz="2" w:space="0" w:color="auto"/>
              <w:left w:val="dotted" w:sz="2" w:space="0" w:color="auto"/>
              <w:bottom w:val="dotted" w:sz="2" w:space="0" w:color="auto"/>
              <w:right w:val="dotted" w:sz="2" w:space="0" w:color="auto"/>
            </w:tcBorders>
          </w:tcPr>
          <w:p w14:paraId="25D51667" w14:textId="77777777" w:rsidR="00BF1783" w:rsidRPr="00DD16A3" w:rsidRDefault="00BF1783" w:rsidP="00AD243B">
            <w:pPr>
              <w:pStyle w:val="Akronyme"/>
              <w:rPr>
                <w:rFonts w:cs="Arial"/>
              </w:rPr>
            </w:pPr>
            <w:r w:rsidRPr="00DD16A3">
              <w:rPr>
                <w:rFonts w:cs="Arial"/>
              </w:rPr>
              <w:t>EDL</w:t>
            </w:r>
          </w:p>
        </w:tc>
        <w:tc>
          <w:tcPr>
            <w:tcW w:w="3119" w:type="dxa"/>
            <w:tcBorders>
              <w:top w:val="dotted" w:sz="2" w:space="0" w:color="auto"/>
              <w:left w:val="dotted" w:sz="2" w:space="0" w:color="auto"/>
              <w:bottom w:val="dotted" w:sz="2" w:space="0" w:color="auto"/>
              <w:right w:val="dotted" w:sz="2" w:space="0" w:color="auto"/>
            </w:tcBorders>
          </w:tcPr>
          <w:p w14:paraId="7AC946CE" w14:textId="77777777" w:rsidR="00BF1783" w:rsidRPr="00DD16A3" w:rsidRDefault="00BF1783" w:rsidP="00AD243B">
            <w:pPr>
              <w:pStyle w:val="Akronyme"/>
              <w:rPr>
                <w:rFonts w:cs="Arial"/>
              </w:rPr>
            </w:pPr>
            <w:r w:rsidRPr="00DD16A3">
              <w:rPr>
                <w:rFonts w:cs="Arial"/>
              </w:rPr>
              <w:t xml:space="preserve">Edit </w:t>
            </w:r>
            <w:proofErr w:type="spellStart"/>
            <w:r w:rsidRPr="00DD16A3">
              <w:rPr>
                <w:rFonts w:cs="Arial"/>
              </w:rPr>
              <w:t>Decision</w:t>
            </w:r>
            <w:proofErr w:type="spellEnd"/>
            <w:r w:rsidRPr="00DD16A3">
              <w:rPr>
                <w:rFonts w:cs="Arial"/>
              </w:rPr>
              <w:t xml:space="preserve"> List</w:t>
            </w:r>
          </w:p>
          <w:p w14:paraId="16AE416D" w14:textId="77777777" w:rsidR="00BF1783" w:rsidRPr="00DD16A3"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3610BE5A"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3B634EAC" w14:textId="77777777" w:rsidR="00BF1783" w:rsidRPr="00DD16A3" w:rsidRDefault="00BF1783" w:rsidP="00AD243B">
            <w:pPr>
              <w:pStyle w:val="Akronyme"/>
              <w:rPr>
                <w:rFonts w:cs="Arial"/>
              </w:rPr>
            </w:pPr>
            <w:r w:rsidRPr="00DD16A3">
              <w:rPr>
                <w:rFonts w:cs="Arial"/>
              </w:rPr>
              <w:t>RMZE</w:t>
            </w:r>
          </w:p>
        </w:tc>
        <w:tc>
          <w:tcPr>
            <w:tcW w:w="3399" w:type="dxa"/>
            <w:tcBorders>
              <w:top w:val="dotted" w:sz="2" w:space="0" w:color="auto"/>
              <w:left w:val="dotted" w:sz="2" w:space="0" w:color="auto"/>
              <w:bottom w:val="dotted" w:sz="2" w:space="0" w:color="auto"/>
              <w:right w:val="dotted" w:sz="2" w:space="0" w:color="auto"/>
            </w:tcBorders>
          </w:tcPr>
          <w:p w14:paraId="6BCDFD5D" w14:textId="77777777" w:rsidR="00BF1783" w:rsidRPr="00DD16A3" w:rsidRDefault="00BF1783" w:rsidP="00AD243B">
            <w:pPr>
              <w:pStyle w:val="Akronyme"/>
              <w:rPr>
                <w:rFonts w:cs="Arial"/>
              </w:rPr>
            </w:pPr>
            <w:r w:rsidRPr="00DD16A3">
              <w:rPr>
                <w:rFonts w:cs="Arial"/>
              </w:rPr>
              <w:t>Rechtemanagement und Zentraleinkauf</w:t>
            </w:r>
          </w:p>
        </w:tc>
      </w:tr>
      <w:tr w:rsidR="00BF1783" w:rsidRPr="00DD16A3" w14:paraId="39F98849" w14:textId="77777777" w:rsidTr="00AD243B">
        <w:tc>
          <w:tcPr>
            <w:tcW w:w="1242" w:type="dxa"/>
            <w:tcBorders>
              <w:top w:val="dotted" w:sz="2" w:space="0" w:color="auto"/>
              <w:left w:val="dotted" w:sz="2" w:space="0" w:color="auto"/>
              <w:bottom w:val="dotted" w:sz="2" w:space="0" w:color="auto"/>
              <w:right w:val="dotted" w:sz="2" w:space="0" w:color="auto"/>
            </w:tcBorders>
          </w:tcPr>
          <w:p w14:paraId="6E2E1CC3" w14:textId="77777777" w:rsidR="00BF1783" w:rsidRPr="00DD16A3" w:rsidRDefault="00BF1783" w:rsidP="00AD243B">
            <w:pPr>
              <w:pStyle w:val="Akronyme"/>
              <w:rPr>
                <w:rFonts w:cs="Arial"/>
              </w:rPr>
            </w:pPr>
            <w:r w:rsidRPr="00DD16A3">
              <w:rPr>
                <w:rFonts w:cs="Arial"/>
              </w:rPr>
              <w:t>FCC</w:t>
            </w:r>
          </w:p>
        </w:tc>
        <w:tc>
          <w:tcPr>
            <w:tcW w:w="3119" w:type="dxa"/>
            <w:tcBorders>
              <w:top w:val="dotted" w:sz="2" w:space="0" w:color="auto"/>
              <w:left w:val="dotted" w:sz="2" w:space="0" w:color="auto"/>
              <w:bottom w:val="dotted" w:sz="2" w:space="0" w:color="auto"/>
              <w:right w:val="dotted" w:sz="2" w:space="0" w:color="auto"/>
            </w:tcBorders>
          </w:tcPr>
          <w:p w14:paraId="7A125647" w14:textId="77777777" w:rsidR="00BF1783" w:rsidRPr="00DD16A3" w:rsidRDefault="00BF1783" w:rsidP="00AD243B">
            <w:pPr>
              <w:pStyle w:val="Akronyme"/>
              <w:rPr>
                <w:rFonts w:cs="Arial"/>
              </w:rPr>
            </w:pPr>
            <w:r w:rsidRPr="00DD16A3">
              <w:rPr>
                <w:rFonts w:cs="Arial"/>
              </w:rPr>
              <w:t xml:space="preserve">File </w:t>
            </w:r>
            <w:proofErr w:type="spellStart"/>
            <w:r w:rsidRPr="00DD16A3">
              <w:rPr>
                <w:rFonts w:cs="Arial"/>
              </w:rPr>
              <w:t>Conversion</w:t>
            </w:r>
            <w:proofErr w:type="spellEnd"/>
            <w:r w:rsidRPr="00DD16A3">
              <w:rPr>
                <w:rFonts w:cs="Arial"/>
              </w:rPr>
              <w:t xml:space="preserve"> Center</w:t>
            </w:r>
          </w:p>
        </w:tc>
        <w:tc>
          <w:tcPr>
            <w:tcW w:w="426" w:type="dxa"/>
            <w:tcBorders>
              <w:top w:val="nil"/>
              <w:left w:val="dotted" w:sz="2" w:space="0" w:color="auto"/>
              <w:bottom w:val="nil"/>
              <w:right w:val="dotted" w:sz="2" w:space="0" w:color="auto"/>
            </w:tcBorders>
          </w:tcPr>
          <w:p w14:paraId="2C84E24C"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0EA44DF" w14:textId="77777777" w:rsidR="00BF1783" w:rsidRPr="00DD16A3" w:rsidRDefault="00BF1783" w:rsidP="00AD243B">
            <w:pPr>
              <w:pStyle w:val="Akronyme"/>
              <w:rPr>
                <w:rFonts w:cs="Arial"/>
              </w:rPr>
            </w:pPr>
            <w:r w:rsidRPr="00DD16A3">
              <w:rPr>
                <w:rFonts w:cs="Arial"/>
              </w:rPr>
              <w:t>RUKAS</w:t>
            </w:r>
          </w:p>
        </w:tc>
        <w:tc>
          <w:tcPr>
            <w:tcW w:w="3399" w:type="dxa"/>
            <w:tcBorders>
              <w:top w:val="dotted" w:sz="2" w:space="0" w:color="auto"/>
              <w:left w:val="dotted" w:sz="2" w:space="0" w:color="auto"/>
              <w:bottom w:val="dotted" w:sz="2" w:space="0" w:color="auto"/>
              <w:right w:val="dotted" w:sz="2" w:space="0" w:color="auto"/>
            </w:tcBorders>
          </w:tcPr>
          <w:p w14:paraId="3660C886" w14:textId="77777777" w:rsidR="00BF1783" w:rsidRPr="00DD16A3" w:rsidRDefault="00BF1783" w:rsidP="00AD243B">
            <w:pPr>
              <w:pStyle w:val="Akronyme"/>
              <w:rPr>
                <w:rFonts w:cs="Arial"/>
              </w:rPr>
            </w:pPr>
            <w:r w:rsidRPr="00DD16A3">
              <w:rPr>
                <w:rFonts w:cs="Arial"/>
                <w:color w:val="00000A"/>
              </w:rPr>
              <w:t>Rechte- und Kostenauskunftssystem</w:t>
            </w:r>
          </w:p>
        </w:tc>
      </w:tr>
      <w:tr w:rsidR="00BF1783" w:rsidRPr="00DD16A3" w14:paraId="0A23F16F" w14:textId="77777777" w:rsidTr="00AD243B">
        <w:tc>
          <w:tcPr>
            <w:tcW w:w="1242" w:type="dxa"/>
            <w:tcBorders>
              <w:top w:val="dotted" w:sz="2" w:space="0" w:color="auto"/>
              <w:left w:val="dotted" w:sz="2" w:space="0" w:color="auto"/>
              <w:bottom w:val="dotted" w:sz="2" w:space="0" w:color="auto"/>
              <w:right w:val="dotted" w:sz="2" w:space="0" w:color="auto"/>
            </w:tcBorders>
          </w:tcPr>
          <w:p w14:paraId="34EE2206" w14:textId="77777777" w:rsidR="00BF1783" w:rsidRPr="00DD16A3" w:rsidRDefault="00BF1783" w:rsidP="00AD243B">
            <w:pPr>
              <w:pStyle w:val="Akronyme"/>
              <w:rPr>
                <w:rFonts w:cs="Arial"/>
              </w:rPr>
            </w:pPr>
            <w:r w:rsidRPr="00DD16A3">
              <w:rPr>
                <w:rFonts w:cs="Arial"/>
              </w:rPr>
              <w:t>FSDB</w:t>
            </w:r>
          </w:p>
        </w:tc>
        <w:tc>
          <w:tcPr>
            <w:tcW w:w="3119" w:type="dxa"/>
            <w:tcBorders>
              <w:top w:val="dotted" w:sz="2" w:space="0" w:color="auto"/>
              <w:left w:val="dotted" w:sz="2" w:space="0" w:color="auto"/>
              <w:bottom w:val="dotted" w:sz="2" w:space="0" w:color="auto"/>
              <w:right w:val="dotted" w:sz="2" w:space="0" w:color="auto"/>
            </w:tcBorders>
          </w:tcPr>
          <w:p w14:paraId="2E9C214A" w14:textId="77777777" w:rsidR="00BF1783" w:rsidRPr="00DD16A3" w:rsidRDefault="00BF1783" w:rsidP="00AD243B">
            <w:pPr>
              <w:pStyle w:val="Akronyme"/>
              <w:rPr>
                <w:rFonts w:cs="Arial"/>
              </w:rPr>
            </w:pPr>
            <w:r w:rsidRPr="00DD16A3">
              <w:rPr>
                <w:rFonts w:cs="Arial"/>
              </w:rPr>
              <w:t>Fernsehdatenbank</w:t>
            </w:r>
          </w:p>
          <w:p w14:paraId="36B5D6F2" w14:textId="77777777" w:rsidR="00BF1783" w:rsidRPr="00DD16A3"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7903CB31"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2197095E" w14:textId="77777777" w:rsidR="00BF1783" w:rsidRPr="00DD16A3" w:rsidRDefault="00BF1783" w:rsidP="00AD243B">
            <w:pPr>
              <w:pStyle w:val="Akronyme"/>
              <w:rPr>
                <w:rFonts w:cs="Arial"/>
              </w:rPr>
            </w:pPr>
            <w:r w:rsidRPr="00DD16A3">
              <w:rPr>
                <w:rFonts w:cs="Arial"/>
              </w:rPr>
              <w:t>SLA</w:t>
            </w:r>
          </w:p>
        </w:tc>
        <w:tc>
          <w:tcPr>
            <w:tcW w:w="3399" w:type="dxa"/>
            <w:tcBorders>
              <w:top w:val="dotted" w:sz="2" w:space="0" w:color="auto"/>
              <w:left w:val="dotted" w:sz="2" w:space="0" w:color="auto"/>
              <w:bottom w:val="dotted" w:sz="2" w:space="0" w:color="auto"/>
              <w:right w:val="dotted" w:sz="2" w:space="0" w:color="auto"/>
            </w:tcBorders>
          </w:tcPr>
          <w:p w14:paraId="3A4F2AA6" w14:textId="77777777" w:rsidR="00BF1783" w:rsidRPr="00DD16A3" w:rsidRDefault="00BF1783" w:rsidP="00AD243B">
            <w:pPr>
              <w:pStyle w:val="Akronyme"/>
              <w:rPr>
                <w:rFonts w:cs="Arial"/>
              </w:rPr>
            </w:pPr>
            <w:r w:rsidRPr="00DD16A3">
              <w:rPr>
                <w:rFonts w:cs="Arial"/>
              </w:rPr>
              <w:t>Service-Level-Agreement</w:t>
            </w:r>
          </w:p>
        </w:tc>
      </w:tr>
      <w:tr w:rsidR="00BF1783" w:rsidRPr="00DD16A3" w14:paraId="5B71AF70" w14:textId="77777777" w:rsidTr="00AD243B">
        <w:tc>
          <w:tcPr>
            <w:tcW w:w="1242" w:type="dxa"/>
            <w:tcBorders>
              <w:top w:val="dotted" w:sz="2" w:space="0" w:color="auto"/>
              <w:left w:val="dotted" w:sz="2" w:space="0" w:color="auto"/>
              <w:bottom w:val="dotted" w:sz="2" w:space="0" w:color="auto"/>
              <w:right w:val="dotted" w:sz="2" w:space="0" w:color="auto"/>
            </w:tcBorders>
          </w:tcPr>
          <w:p w14:paraId="1FF1DB9C" w14:textId="77777777" w:rsidR="00BF1783" w:rsidRPr="00DD16A3" w:rsidRDefault="00BF1783" w:rsidP="00AD243B">
            <w:pPr>
              <w:pStyle w:val="Akronyme"/>
              <w:rPr>
                <w:rFonts w:cs="Arial"/>
              </w:rPr>
            </w:pPr>
            <w:r w:rsidRPr="00DD16A3">
              <w:rPr>
                <w:rFonts w:cs="Arial"/>
              </w:rPr>
              <w:t>GF</w:t>
            </w:r>
          </w:p>
        </w:tc>
        <w:tc>
          <w:tcPr>
            <w:tcW w:w="3119" w:type="dxa"/>
            <w:tcBorders>
              <w:top w:val="dotted" w:sz="2" w:space="0" w:color="auto"/>
              <w:left w:val="dotted" w:sz="2" w:space="0" w:color="auto"/>
              <w:bottom w:val="dotted" w:sz="2" w:space="0" w:color="auto"/>
              <w:right w:val="dotted" w:sz="2" w:space="0" w:color="auto"/>
            </w:tcBorders>
          </w:tcPr>
          <w:p w14:paraId="1C82B090" w14:textId="77777777" w:rsidR="00BF1783" w:rsidRPr="00DD16A3" w:rsidRDefault="00BF1783" w:rsidP="00AD243B">
            <w:pPr>
              <w:pStyle w:val="Akronyme"/>
              <w:rPr>
                <w:rFonts w:cs="Arial"/>
              </w:rPr>
            </w:pPr>
            <w:r w:rsidRPr="00DD16A3">
              <w:rPr>
                <w:rFonts w:cs="Arial"/>
              </w:rPr>
              <w:t>Geschäftsfeld</w:t>
            </w:r>
          </w:p>
          <w:p w14:paraId="5CBC4353" w14:textId="77777777" w:rsidR="00BF1783" w:rsidRPr="00DD16A3" w:rsidRDefault="00BF1783" w:rsidP="00AD243B">
            <w:pPr>
              <w:pStyle w:val="Akronyme"/>
              <w:rPr>
                <w:rFonts w:cs="Arial"/>
              </w:rPr>
            </w:pPr>
          </w:p>
        </w:tc>
        <w:tc>
          <w:tcPr>
            <w:tcW w:w="426" w:type="dxa"/>
            <w:tcBorders>
              <w:top w:val="nil"/>
              <w:left w:val="dotted" w:sz="2" w:space="0" w:color="auto"/>
              <w:bottom w:val="nil"/>
              <w:right w:val="dotted" w:sz="2" w:space="0" w:color="auto"/>
            </w:tcBorders>
          </w:tcPr>
          <w:p w14:paraId="3D6FBE24"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02DE2FA4" w14:textId="77777777" w:rsidR="00BF1783" w:rsidRPr="00DD16A3" w:rsidRDefault="00BF1783" w:rsidP="00AD243B">
            <w:pPr>
              <w:pStyle w:val="Akronyme"/>
              <w:rPr>
                <w:rFonts w:cs="Arial"/>
              </w:rPr>
            </w:pPr>
            <w:r w:rsidRPr="00DD16A3">
              <w:rPr>
                <w:rFonts w:cs="Arial"/>
              </w:rPr>
              <w:t>ST</w:t>
            </w:r>
          </w:p>
        </w:tc>
        <w:tc>
          <w:tcPr>
            <w:tcW w:w="3399" w:type="dxa"/>
            <w:tcBorders>
              <w:top w:val="dotted" w:sz="2" w:space="0" w:color="auto"/>
              <w:left w:val="dotted" w:sz="2" w:space="0" w:color="auto"/>
              <w:bottom w:val="dotted" w:sz="2" w:space="0" w:color="auto"/>
              <w:right w:val="dotted" w:sz="2" w:space="0" w:color="auto"/>
            </w:tcBorders>
          </w:tcPr>
          <w:p w14:paraId="20D661C6" w14:textId="77777777" w:rsidR="00BF1783" w:rsidRPr="00DD16A3" w:rsidRDefault="00BF1783" w:rsidP="00AD243B">
            <w:pPr>
              <w:pStyle w:val="Akronyme"/>
              <w:rPr>
                <w:rFonts w:cs="Arial"/>
                <w:color w:val="00000A"/>
              </w:rPr>
            </w:pPr>
            <w:proofErr w:type="spellStart"/>
            <w:r w:rsidRPr="00DD16A3">
              <w:rPr>
                <w:rFonts w:cs="Arial"/>
              </w:rPr>
              <w:t>Sendeton</w:t>
            </w:r>
            <w:proofErr w:type="spellEnd"/>
          </w:p>
        </w:tc>
      </w:tr>
      <w:tr w:rsidR="00BF1783" w:rsidRPr="00DD16A3" w14:paraId="58F61BF9" w14:textId="77777777" w:rsidTr="00AD243B">
        <w:tc>
          <w:tcPr>
            <w:tcW w:w="1242" w:type="dxa"/>
            <w:tcBorders>
              <w:top w:val="dotted" w:sz="2" w:space="0" w:color="auto"/>
              <w:left w:val="dotted" w:sz="2" w:space="0" w:color="auto"/>
              <w:bottom w:val="dotted" w:sz="2" w:space="0" w:color="auto"/>
              <w:right w:val="dotted" w:sz="2" w:space="0" w:color="auto"/>
            </w:tcBorders>
          </w:tcPr>
          <w:p w14:paraId="3364499C" w14:textId="77777777" w:rsidR="00BF1783" w:rsidRPr="00DD16A3" w:rsidRDefault="00BF1783" w:rsidP="00AD243B">
            <w:pPr>
              <w:pStyle w:val="Akronyme"/>
              <w:rPr>
                <w:rFonts w:cs="Arial"/>
              </w:rPr>
            </w:pPr>
            <w:proofErr w:type="spellStart"/>
            <w:r w:rsidRPr="00DD16A3">
              <w:rPr>
                <w:rFonts w:cs="Arial"/>
              </w:rPr>
              <w:t>HiRes</w:t>
            </w:r>
            <w:proofErr w:type="spellEnd"/>
          </w:p>
        </w:tc>
        <w:tc>
          <w:tcPr>
            <w:tcW w:w="3119" w:type="dxa"/>
            <w:tcBorders>
              <w:top w:val="dotted" w:sz="2" w:space="0" w:color="auto"/>
              <w:left w:val="dotted" w:sz="2" w:space="0" w:color="auto"/>
              <w:bottom w:val="dotted" w:sz="2" w:space="0" w:color="auto"/>
              <w:right w:val="dotted" w:sz="2" w:space="0" w:color="auto"/>
            </w:tcBorders>
          </w:tcPr>
          <w:p w14:paraId="2968AB0F" w14:textId="77777777" w:rsidR="00BF1783" w:rsidRPr="00DD16A3" w:rsidRDefault="00BF1783" w:rsidP="00AD243B">
            <w:pPr>
              <w:pStyle w:val="Default"/>
              <w:rPr>
                <w:rFonts w:ascii="Arial" w:hAnsi="Arial" w:cs="Arial"/>
                <w:sz w:val="22"/>
              </w:rPr>
            </w:pPr>
            <w:r w:rsidRPr="00DD16A3">
              <w:rPr>
                <w:rFonts w:ascii="Arial" w:hAnsi="Arial" w:cs="Arial"/>
                <w:sz w:val="22"/>
              </w:rPr>
              <w:t xml:space="preserve">High Resolution – Material in hochauflösender Qualität (Sende-Qualität) </w:t>
            </w:r>
          </w:p>
          <w:p w14:paraId="2F771992" w14:textId="77777777" w:rsidR="00BF1783" w:rsidRPr="00DD16A3" w:rsidRDefault="00BF1783" w:rsidP="00AD243B">
            <w:pPr>
              <w:pStyle w:val="Default"/>
              <w:rPr>
                <w:rFonts w:ascii="Arial" w:hAnsi="Arial" w:cs="Arial"/>
                <w:sz w:val="22"/>
              </w:rPr>
            </w:pPr>
          </w:p>
        </w:tc>
        <w:tc>
          <w:tcPr>
            <w:tcW w:w="426" w:type="dxa"/>
            <w:tcBorders>
              <w:top w:val="nil"/>
              <w:left w:val="dotted" w:sz="2" w:space="0" w:color="auto"/>
              <w:bottom w:val="nil"/>
              <w:right w:val="dotted" w:sz="2" w:space="0" w:color="auto"/>
            </w:tcBorders>
          </w:tcPr>
          <w:p w14:paraId="071CB595"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736EC9CD" w14:textId="77777777" w:rsidR="00BF1783" w:rsidRPr="00DD16A3" w:rsidRDefault="00BF1783" w:rsidP="00AD243B">
            <w:pPr>
              <w:pStyle w:val="Akronyme"/>
              <w:rPr>
                <w:rFonts w:cs="Arial"/>
              </w:rPr>
            </w:pPr>
            <w:r w:rsidRPr="00DD16A3">
              <w:rPr>
                <w:rFonts w:cs="Arial"/>
              </w:rPr>
              <w:t>TC</w:t>
            </w:r>
          </w:p>
        </w:tc>
        <w:tc>
          <w:tcPr>
            <w:tcW w:w="3399" w:type="dxa"/>
            <w:tcBorders>
              <w:top w:val="dotted" w:sz="2" w:space="0" w:color="auto"/>
              <w:left w:val="dotted" w:sz="2" w:space="0" w:color="auto"/>
              <w:bottom w:val="dotted" w:sz="2" w:space="0" w:color="auto"/>
              <w:right w:val="dotted" w:sz="2" w:space="0" w:color="auto"/>
            </w:tcBorders>
          </w:tcPr>
          <w:p w14:paraId="7C40B1E8" w14:textId="77777777" w:rsidR="00BF1783" w:rsidRPr="00DD16A3" w:rsidRDefault="00BF1783" w:rsidP="00AD243B">
            <w:pPr>
              <w:pStyle w:val="Akronyme"/>
              <w:rPr>
                <w:rFonts w:cs="Arial"/>
              </w:rPr>
            </w:pPr>
            <w:r w:rsidRPr="00DD16A3">
              <w:rPr>
                <w:rFonts w:cs="Arial"/>
              </w:rPr>
              <w:t>Timecode</w:t>
            </w:r>
          </w:p>
        </w:tc>
      </w:tr>
      <w:tr w:rsidR="00BF1783" w:rsidRPr="00DD16A3" w14:paraId="4470C093" w14:textId="77777777" w:rsidTr="00AD243B">
        <w:tc>
          <w:tcPr>
            <w:tcW w:w="1242" w:type="dxa"/>
            <w:tcBorders>
              <w:top w:val="dotted" w:sz="2" w:space="0" w:color="auto"/>
              <w:left w:val="dotted" w:sz="2" w:space="0" w:color="auto"/>
              <w:bottom w:val="dotted" w:sz="2" w:space="0" w:color="auto"/>
              <w:right w:val="dotted" w:sz="2" w:space="0" w:color="auto"/>
            </w:tcBorders>
          </w:tcPr>
          <w:p w14:paraId="749C01AF" w14:textId="77777777" w:rsidR="00BF1783" w:rsidRPr="00DD16A3" w:rsidRDefault="00BF1783" w:rsidP="00AD243B">
            <w:pPr>
              <w:pStyle w:val="Akronyme"/>
              <w:rPr>
                <w:rFonts w:cs="Arial"/>
              </w:rPr>
            </w:pPr>
            <w:r w:rsidRPr="00DD16A3">
              <w:rPr>
                <w:rFonts w:cs="Arial"/>
              </w:rPr>
              <w:t>IT</w:t>
            </w:r>
          </w:p>
        </w:tc>
        <w:tc>
          <w:tcPr>
            <w:tcW w:w="3119" w:type="dxa"/>
            <w:tcBorders>
              <w:top w:val="dotted" w:sz="2" w:space="0" w:color="auto"/>
              <w:left w:val="dotted" w:sz="2" w:space="0" w:color="auto"/>
              <w:bottom w:val="dotted" w:sz="2" w:space="0" w:color="auto"/>
              <w:right w:val="dotted" w:sz="2" w:space="0" w:color="auto"/>
            </w:tcBorders>
          </w:tcPr>
          <w:p w14:paraId="1FF99BCD" w14:textId="77777777" w:rsidR="00BF1783" w:rsidRPr="00DD16A3" w:rsidRDefault="00BF1783" w:rsidP="00AD243B">
            <w:pPr>
              <w:pStyle w:val="Default"/>
              <w:rPr>
                <w:rFonts w:ascii="Arial" w:hAnsi="Arial" w:cs="Arial"/>
                <w:sz w:val="22"/>
              </w:rPr>
            </w:pPr>
            <w:r w:rsidRPr="00DD16A3">
              <w:rPr>
                <w:rFonts w:ascii="Arial" w:hAnsi="Arial" w:cs="Arial"/>
                <w:sz w:val="22"/>
              </w:rPr>
              <w:t>Internationaler Ton</w:t>
            </w:r>
          </w:p>
          <w:p w14:paraId="45DAB973" w14:textId="77777777" w:rsidR="00BF1783" w:rsidRPr="00DD16A3" w:rsidRDefault="00BF1783" w:rsidP="00AD243B">
            <w:pPr>
              <w:pStyle w:val="Default"/>
              <w:rPr>
                <w:rFonts w:ascii="Arial" w:hAnsi="Arial" w:cs="Arial"/>
                <w:sz w:val="22"/>
              </w:rPr>
            </w:pPr>
          </w:p>
        </w:tc>
        <w:tc>
          <w:tcPr>
            <w:tcW w:w="426" w:type="dxa"/>
            <w:tcBorders>
              <w:top w:val="nil"/>
              <w:left w:val="dotted" w:sz="2" w:space="0" w:color="auto"/>
              <w:bottom w:val="nil"/>
              <w:right w:val="dotted" w:sz="2" w:space="0" w:color="auto"/>
            </w:tcBorders>
          </w:tcPr>
          <w:p w14:paraId="73095088"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476376DA" w14:textId="77777777" w:rsidR="00BF1783" w:rsidRPr="00DD16A3" w:rsidRDefault="00BF1783" w:rsidP="00AD243B">
            <w:pPr>
              <w:pStyle w:val="Akronyme"/>
              <w:rPr>
                <w:rFonts w:cs="Arial"/>
              </w:rPr>
            </w:pPr>
            <w:r w:rsidRPr="00DD16A3">
              <w:rPr>
                <w:rFonts w:cs="Arial"/>
              </w:rPr>
              <w:t>USP</w:t>
            </w:r>
          </w:p>
        </w:tc>
        <w:tc>
          <w:tcPr>
            <w:tcW w:w="3399" w:type="dxa"/>
            <w:tcBorders>
              <w:top w:val="dotted" w:sz="2" w:space="0" w:color="auto"/>
              <w:left w:val="dotted" w:sz="2" w:space="0" w:color="auto"/>
              <w:bottom w:val="dotted" w:sz="2" w:space="0" w:color="auto"/>
              <w:right w:val="dotted" w:sz="2" w:space="0" w:color="auto"/>
            </w:tcBorders>
          </w:tcPr>
          <w:p w14:paraId="4DD3765E" w14:textId="77777777" w:rsidR="00BF1783" w:rsidRPr="00DD16A3" w:rsidRDefault="00BF1783" w:rsidP="00AD243B">
            <w:pPr>
              <w:pStyle w:val="Akronyme"/>
              <w:rPr>
                <w:rFonts w:cs="Arial"/>
              </w:rPr>
            </w:pPr>
            <w:r w:rsidRPr="00DD16A3">
              <w:rPr>
                <w:rFonts w:cs="Arial"/>
              </w:rPr>
              <w:t xml:space="preserve">Unique </w:t>
            </w:r>
            <w:proofErr w:type="spellStart"/>
            <w:r w:rsidRPr="00DD16A3">
              <w:rPr>
                <w:rFonts w:cs="Arial"/>
              </w:rPr>
              <w:t>Selling</w:t>
            </w:r>
            <w:proofErr w:type="spellEnd"/>
            <w:r w:rsidRPr="00DD16A3">
              <w:rPr>
                <w:rFonts w:cs="Arial"/>
              </w:rPr>
              <w:t xml:space="preserve"> Proposition</w:t>
            </w:r>
          </w:p>
        </w:tc>
      </w:tr>
      <w:tr w:rsidR="00BF1783" w:rsidRPr="00DD16A3" w14:paraId="13235A4F" w14:textId="77777777" w:rsidTr="00AD243B">
        <w:tc>
          <w:tcPr>
            <w:tcW w:w="1242" w:type="dxa"/>
            <w:tcBorders>
              <w:top w:val="dotted" w:sz="2" w:space="0" w:color="auto"/>
              <w:left w:val="dotted" w:sz="2" w:space="0" w:color="auto"/>
              <w:bottom w:val="dotted" w:sz="2" w:space="0" w:color="auto"/>
              <w:right w:val="dotted" w:sz="2" w:space="0" w:color="auto"/>
            </w:tcBorders>
          </w:tcPr>
          <w:p w14:paraId="3498ABBB" w14:textId="77777777" w:rsidR="00BF1783" w:rsidRPr="00DD16A3" w:rsidRDefault="00BF1783" w:rsidP="00AD243B">
            <w:pPr>
              <w:pStyle w:val="Akronyme"/>
              <w:rPr>
                <w:rFonts w:cs="Arial"/>
              </w:rPr>
            </w:pPr>
            <w:proofErr w:type="spellStart"/>
            <w:r w:rsidRPr="00DD16A3">
              <w:rPr>
                <w:rFonts w:cs="Arial"/>
              </w:rPr>
              <w:t>LoRes</w:t>
            </w:r>
            <w:proofErr w:type="spellEnd"/>
          </w:p>
        </w:tc>
        <w:tc>
          <w:tcPr>
            <w:tcW w:w="3119" w:type="dxa"/>
            <w:tcBorders>
              <w:top w:val="dotted" w:sz="2" w:space="0" w:color="auto"/>
              <w:left w:val="dotted" w:sz="2" w:space="0" w:color="auto"/>
              <w:bottom w:val="dotted" w:sz="2" w:space="0" w:color="auto"/>
              <w:right w:val="dotted" w:sz="2" w:space="0" w:color="auto"/>
            </w:tcBorders>
          </w:tcPr>
          <w:p w14:paraId="60010717" w14:textId="77777777" w:rsidR="00BF1783" w:rsidRPr="00DD16A3" w:rsidRDefault="00BF1783" w:rsidP="00AD243B">
            <w:pPr>
              <w:pStyle w:val="Default"/>
              <w:rPr>
                <w:rFonts w:ascii="Arial" w:hAnsi="Arial" w:cs="Arial"/>
                <w:sz w:val="22"/>
              </w:rPr>
            </w:pPr>
            <w:r w:rsidRPr="00DD16A3">
              <w:rPr>
                <w:rFonts w:ascii="Arial" w:hAnsi="Arial" w:cs="Arial"/>
                <w:sz w:val="22"/>
              </w:rPr>
              <w:t xml:space="preserve">Low Resolution – Material mit geringer Auflösung (Ansichtsqualität) </w:t>
            </w:r>
          </w:p>
        </w:tc>
        <w:tc>
          <w:tcPr>
            <w:tcW w:w="426" w:type="dxa"/>
            <w:tcBorders>
              <w:top w:val="nil"/>
              <w:left w:val="dotted" w:sz="2" w:space="0" w:color="auto"/>
              <w:bottom w:val="nil"/>
              <w:right w:val="dotted" w:sz="2" w:space="0" w:color="auto"/>
            </w:tcBorders>
          </w:tcPr>
          <w:p w14:paraId="2279D540"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36F6AE33" w14:textId="77777777" w:rsidR="00BF1783" w:rsidRPr="00DD16A3" w:rsidRDefault="00BF1783" w:rsidP="00AD243B">
            <w:pPr>
              <w:pStyle w:val="Akronyme"/>
              <w:rPr>
                <w:rFonts w:cs="Arial"/>
              </w:rPr>
            </w:pPr>
            <w:proofErr w:type="spellStart"/>
            <w:r w:rsidRPr="00DD16A3">
              <w:rPr>
                <w:rFonts w:cs="Arial"/>
              </w:rPr>
              <w:t>vfm</w:t>
            </w:r>
            <w:proofErr w:type="spellEnd"/>
          </w:p>
        </w:tc>
        <w:tc>
          <w:tcPr>
            <w:tcW w:w="3399" w:type="dxa"/>
            <w:tcBorders>
              <w:top w:val="dotted" w:sz="2" w:space="0" w:color="auto"/>
              <w:left w:val="dotted" w:sz="2" w:space="0" w:color="auto"/>
              <w:bottom w:val="dotted" w:sz="2" w:space="0" w:color="auto"/>
              <w:right w:val="dotted" w:sz="2" w:space="0" w:color="auto"/>
            </w:tcBorders>
          </w:tcPr>
          <w:p w14:paraId="3085ABFA" w14:textId="77777777" w:rsidR="00BF1783" w:rsidRPr="00DD16A3" w:rsidRDefault="00BF1783" w:rsidP="00AD243B">
            <w:pPr>
              <w:pStyle w:val="Akronyme"/>
              <w:rPr>
                <w:rFonts w:cs="Arial"/>
              </w:rPr>
            </w:pPr>
            <w:r w:rsidRPr="00DD16A3">
              <w:rPr>
                <w:rFonts w:cs="Arial"/>
              </w:rPr>
              <w:t>Verein für Medieninformation und Mediendokumentare</w:t>
            </w:r>
          </w:p>
        </w:tc>
      </w:tr>
      <w:tr w:rsidR="00BF1783" w:rsidRPr="00DD16A3" w14:paraId="7DB553BA" w14:textId="77777777" w:rsidTr="00AD243B">
        <w:tc>
          <w:tcPr>
            <w:tcW w:w="1242" w:type="dxa"/>
            <w:tcBorders>
              <w:top w:val="dotted" w:sz="2" w:space="0" w:color="auto"/>
              <w:left w:val="dotted" w:sz="2" w:space="0" w:color="auto"/>
              <w:bottom w:val="dotted" w:sz="2" w:space="0" w:color="auto"/>
              <w:right w:val="dotted" w:sz="2" w:space="0" w:color="auto"/>
            </w:tcBorders>
          </w:tcPr>
          <w:p w14:paraId="4E4C3CEC" w14:textId="77777777" w:rsidR="00BF1783" w:rsidRPr="00DD16A3" w:rsidRDefault="00BF1783" w:rsidP="00AD243B">
            <w:pPr>
              <w:pStyle w:val="Akronyme"/>
              <w:rPr>
                <w:rFonts w:cs="Arial"/>
              </w:rPr>
            </w:pPr>
          </w:p>
        </w:tc>
        <w:tc>
          <w:tcPr>
            <w:tcW w:w="3119" w:type="dxa"/>
            <w:tcBorders>
              <w:top w:val="dotted" w:sz="2" w:space="0" w:color="auto"/>
              <w:left w:val="dotted" w:sz="2" w:space="0" w:color="auto"/>
              <w:bottom w:val="dotted" w:sz="2" w:space="0" w:color="auto"/>
              <w:right w:val="dotted" w:sz="2" w:space="0" w:color="auto"/>
            </w:tcBorders>
          </w:tcPr>
          <w:p w14:paraId="5DCA1ABA" w14:textId="77777777" w:rsidR="00BF1783" w:rsidRPr="00DD16A3" w:rsidRDefault="00BF1783" w:rsidP="00AD243B">
            <w:pPr>
              <w:pStyle w:val="Default"/>
              <w:rPr>
                <w:rFonts w:ascii="Arial" w:hAnsi="Arial" w:cs="Arial"/>
                <w:sz w:val="22"/>
              </w:rPr>
            </w:pPr>
          </w:p>
        </w:tc>
        <w:tc>
          <w:tcPr>
            <w:tcW w:w="426" w:type="dxa"/>
            <w:tcBorders>
              <w:top w:val="nil"/>
              <w:left w:val="dotted" w:sz="2" w:space="0" w:color="auto"/>
              <w:bottom w:val="nil"/>
              <w:right w:val="dotted" w:sz="2" w:space="0" w:color="auto"/>
            </w:tcBorders>
          </w:tcPr>
          <w:p w14:paraId="2D70281D"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42BFB282" w14:textId="77777777" w:rsidR="00BF1783" w:rsidRPr="00DD16A3" w:rsidRDefault="00BF1783" w:rsidP="00AD243B">
            <w:pPr>
              <w:pStyle w:val="Akronyme"/>
              <w:rPr>
                <w:rFonts w:cs="Arial"/>
              </w:rPr>
            </w:pPr>
            <w:r w:rsidRPr="00DD16A3">
              <w:rPr>
                <w:rFonts w:cs="Arial"/>
              </w:rPr>
              <w:t>Vgl.</w:t>
            </w:r>
          </w:p>
        </w:tc>
        <w:tc>
          <w:tcPr>
            <w:tcW w:w="3399" w:type="dxa"/>
            <w:tcBorders>
              <w:top w:val="dotted" w:sz="2" w:space="0" w:color="auto"/>
              <w:left w:val="dotted" w:sz="2" w:space="0" w:color="auto"/>
              <w:bottom w:val="dotted" w:sz="2" w:space="0" w:color="auto"/>
              <w:right w:val="dotted" w:sz="2" w:space="0" w:color="auto"/>
            </w:tcBorders>
          </w:tcPr>
          <w:p w14:paraId="4F2FF420" w14:textId="77777777" w:rsidR="00BF1783" w:rsidRPr="00DD16A3" w:rsidRDefault="00BF1783" w:rsidP="00AD243B">
            <w:pPr>
              <w:pStyle w:val="Akronyme"/>
              <w:rPr>
                <w:rFonts w:cs="Arial"/>
              </w:rPr>
            </w:pPr>
            <w:r w:rsidRPr="00DD16A3">
              <w:rPr>
                <w:rFonts w:cs="Arial"/>
              </w:rPr>
              <w:t>Vergleiche</w:t>
            </w:r>
          </w:p>
        </w:tc>
      </w:tr>
      <w:tr w:rsidR="00BF1783" w:rsidRPr="00DD16A3" w14:paraId="21C69166" w14:textId="77777777" w:rsidTr="00AD243B">
        <w:tc>
          <w:tcPr>
            <w:tcW w:w="1242" w:type="dxa"/>
            <w:tcBorders>
              <w:top w:val="dotted" w:sz="2" w:space="0" w:color="auto"/>
              <w:left w:val="dotted" w:sz="2" w:space="0" w:color="auto"/>
              <w:bottom w:val="dotted" w:sz="2" w:space="0" w:color="auto"/>
              <w:right w:val="dotted" w:sz="2" w:space="0" w:color="auto"/>
            </w:tcBorders>
          </w:tcPr>
          <w:p w14:paraId="3059FA30" w14:textId="77777777" w:rsidR="00BF1783" w:rsidRPr="00DD16A3" w:rsidRDefault="00BF1783" w:rsidP="00AD243B">
            <w:pPr>
              <w:pStyle w:val="Akronyme"/>
              <w:rPr>
                <w:rFonts w:cs="Arial"/>
              </w:rPr>
            </w:pPr>
          </w:p>
        </w:tc>
        <w:tc>
          <w:tcPr>
            <w:tcW w:w="3119" w:type="dxa"/>
            <w:tcBorders>
              <w:top w:val="dotted" w:sz="2" w:space="0" w:color="auto"/>
              <w:left w:val="dotted" w:sz="2" w:space="0" w:color="auto"/>
              <w:bottom w:val="dotted" w:sz="2" w:space="0" w:color="auto"/>
              <w:right w:val="dotted" w:sz="2" w:space="0" w:color="auto"/>
            </w:tcBorders>
          </w:tcPr>
          <w:p w14:paraId="06DFC168" w14:textId="77777777" w:rsidR="00BF1783" w:rsidRPr="00DD16A3" w:rsidRDefault="00BF1783" w:rsidP="00AD243B">
            <w:pPr>
              <w:pStyle w:val="Default"/>
              <w:rPr>
                <w:rFonts w:ascii="Arial" w:hAnsi="Arial" w:cs="Arial"/>
                <w:sz w:val="22"/>
              </w:rPr>
            </w:pPr>
          </w:p>
        </w:tc>
        <w:tc>
          <w:tcPr>
            <w:tcW w:w="426" w:type="dxa"/>
            <w:tcBorders>
              <w:top w:val="nil"/>
              <w:left w:val="dotted" w:sz="2" w:space="0" w:color="auto"/>
              <w:bottom w:val="nil"/>
              <w:right w:val="dotted" w:sz="2" w:space="0" w:color="auto"/>
            </w:tcBorders>
          </w:tcPr>
          <w:p w14:paraId="510B6E93" w14:textId="77777777" w:rsidR="00BF1783" w:rsidRPr="00DD16A3" w:rsidRDefault="00BF1783" w:rsidP="00AD243B">
            <w:pPr>
              <w:pStyle w:val="Akronyme"/>
              <w:rPr>
                <w:rFonts w:cs="Arial"/>
              </w:rPr>
            </w:pPr>
          </w:p>
        </w:tc>
        <w:tc>
          <w:tcPr>
            <w:tcW w:w="1133" w:type="dxa"/>
            <w:tcBorders>
              <w:top w:val="dotted" w:sz="2" w:space="0" w:color="auto"/>
              <w:left w:val="dotted" w:sz="2" w:space="0" w:color="auto"/>
              <w:bottom w:val="dotted" w:sz="2" w:space="0" w:color="auto"/>
              <w:right w:val="dotted" w:sz="2" w:space="0" w:color="auto"/>
            </w:tcBorders>
          </w:tcPr>
          <w:p w14:paraId="3E9DD54B" w14:textId="77777777" w:rsidR="00BF1783" w:rsidRPr="00DD16A3" w:rsidRDefault="00BF1783" w:rsidP="00AD243B">
            <w:pPr>
              <w:pStyle w:val="Akronyme"/>
              <w:rPr>
                <w:rFonts w:cs="Arial"/>
              </w:rPr>
            </w:pPr>
            <w:r w:rsidRPr="00DD16A3">
              <w:rPr>
                <w:rFonts w:cs="Arial"/>
              </w:rPr>
              <w:t>z.B.</w:t>
            </w:r>
          </w:p>
        </w:tc>
        <w:tc>
          <w:tcPr>
            <w:tcW w:w="3399" w:type="dxa"/>
            <w:tcBorders>
              <w:top w:val="dotted" w:sz="2" w:space="0" w:color="auto"/>
              <w:left w:val="dotted" w:sz="2" w:space="0" w:color="auto"/>
              <w:bottom w:val="dotted" w:sz="2" w:space="0" w:color="auto"/>
              <w:right w:val="dotted" w:sz="2" w:space="0" w:color="auto"/>
            </w:tcBorders>
          </w:tcPr>
          <w:p w14:paraId="480C7A8F" w14:textId="77777777" w:rsidR="00BF1783" w:rsidRPr="00DD16A3" w:rsidRDefault="00BF1783" w:rsidP="00AD243B">
            <w:pPr>
              <w:pStyle w:val="Akronyme"/>
              <w:rPr>
                <w:rFonts w:cs="Arial"/>
              </w:rPr>
            </w:pPr>
            <w:r w:rsidRPr="00DD16A3">
              <w:rPr>
                <w:rFonts w:cs="Arial"/>
              </w:rPr>
              <w:t>Zum Beispiel</w:t>
            </w:r>
          </w:p>
        </w:tc>
      </w:tr>
    </w:tbl>
    <w:p w14:paraId="59C4BA8A" w14:textId="77777777" w:rsidR="000F30D2" w:rsidRPr="00DD16A3" w:rsidRDefault="00BA390D" w:rsidP="00BC7F93">
      <w:pPr>
        <w:pStyle w:val="berschrift1ohneNummer"/>
      </w:pPr>
      <w:bookmarkStart w:id="65" w:name="_Toc117086278"/>
      <w:r w:rsidRPr="00DD16A3">
        <w:lastRenderedPageBreak/>
        <w:t>A</w:t>
      </w:r>
      <w:r w:rsidR="00BF1783" w:rsidRPr="00DD16A3">
        <w:t>nhang</w:t>
      </w:r>
      <w:bookmarkEnd w:id="65"/>
    </w:p>
    <w:p w14:paraId="6B351AB8" w14:textId="77777777" w:rsidR="00BC7F93" w:rsidRPr="00DD16A3" w:rsidRDefault="00BC7F93">
      <w:pPr>
        <w:spacing w:line="240" w:lineRule="auto"/>
        <w:rPr>
          <w:rFonts w:cs="Arial"/>
          <w:b/>
        </w:rPr>
      </w:pPr>
      <w:r w:rsidRPr="00DD16A3">
        <w:rPr>
          <w:rFonts w:cs="Arial"/>
          <w:b/>
        </w:rPr>
        <w:t>…</w:t>
      </w:r>
    </w:p>
    <w:p w14:paraId="6F4EF5D5" w14:textId="77777777" w:rsidR="00BC7F93" w:rsidRPr="00DD16A3" w:rsidRDefault="00BC7F93">
      <w:pPr>
        <w:spacing w:line="240" w:lineRule="auto"/>
        <w:rPr>
          <w:rFonts w:cs="Arial"/>
          <w:b/>
        </w:rPr>
      </w:pPr>
    </w:p>
    <w:p w14:paraId="4339E949" w14:textId="77777777" w:rsidR="00BF1783" w:rsidRPr="00DD16A3" w:rsidRDefault="00BF1783">
      <w:pPr>
        <w:spacing w:line="240" w:lineRule="auto"/>
        <w:rPr>
          <w:rFonts w:cs="Arial"/>
          <w:b/>
        </w:rPr>
      </w:pPr>
    </w:p>
    <w:p w14:paraId="1FB76791" w14:textId="77777777" w:rsidR="00BF1783" w:rsidRPr="00DD16A3" w:rsidRDefault="00BF1783" w:rsidP="00BC7F93">
      <w:pPr>
        <w:pStyle w:val="berschrift1ohneNummer"/>
      </w:pPr>
      <w:bookmarkStart w:id="66" w:name="_Toc117086279"/>
      <w:r w:rsidRPr="00DD16A3">
        <w:lastRenderedPageBreak/>
        <w:t>Eidesstattliche Erklärung</w:t>
      </w:r>
      <w:bookmarkEnd w:id="66"/>
    </w:p>
    <w:p w14:paraId="5A0CFB8B" w14:textId="77777777" w:rsidR="00BF1783" w:rsidRPr="00DD16A3" w:rsidRDefault="00BF1783" w:rsidP="00BF1783">
      <w:pPr>
        <w:rPr>
          <w:rFonts w:cs="Arial"/>
        </w:rPr>
      </w:pPr>
      <w:r w:rsidRPr="00DD16A3">
        <w:rPr>
          <w:rFonts w:cs="Arial"/>
        </w:rPr>
        <w:t>Hiermit erkläre ich, dass ich die vorliegende Arbeit selbständig erstellt und keine anderen als die angegebenen Hilfsmittel und Quellen verwendet habe.</w:t>
      </w:r>
    </w:p>
    <w:p w14:paraId="3F1AE37B" w14:textId="77777777" w:rsidR="00BF1783" w:rsidRPr="00DD16A3" w:rsidRDefault="00BF1783" w:rsidP="00BF1783">
      <w:pPr>
        <w:rPr>
          <w:rFonts w:cs="Arial"/>
        </w:rPr>
      </w:pPr>
      <w:r w:rsidRPr="00DD16A3">
        <w:rPr>
          <w:rFonts w:cs="Arial"/>
        </w:rPr>
        <w:t>Soweit ich auf fremde Materialien, Texte oder Gedankengänge zurückgegriffen habe, enthalten meine Ausführungen vollständige und eindeutige Verweise auf die Urheber und Quellen.</w:t>
      </w:r>
    </w:p>
    <w:p w14:paraId="0595B350" w14:textId="77777777" w:rsidR="00BF1783" w:rsidRPr="00DD16A3" w:rsidRDefault="00BF1783" w:rsidP="00BF1783">
      <w:pPr>
        <w:rPr>
          <w:rFonts w:cs="Arial"/>
        </w:rPr>
      </w:pPr>
      <w:r w:rsidRPr="00DD16A3">
        <w:rPr>
          <w:rFonts w:cs="Arial"/>
        </w:rPr>
        <w:t>Alle weiteren Inhalte der vorgelegten Arbeit stammen von mir im urheberrechtlichen Sinn, soweit keine Verweise und Zitate erfolgen.</w:t>
      </w:r>
    </w:p>
    <w:p w14:paraId="5B0CBE6E" w14:textId="77777777" w:rsidR="00BC7F93" w:rsidRPr="00DD16A3" w:rsidRDefault="00BF1783" w:rsidP="00BC7F93">
      <w:pPr>
        <w:rPr>
          <w:rFonts w:cs="Arial"/>
        </w:rPr>
      </w:pPr>
      <w:r w:rsidRPr="00DD16A3">
        <w:rPr>
          <w:rFonts w:cs="Arial"/>
        </w:rPr>
        <w:t>Mir ist bekannt, dass ein Täuschungsversuch vorliegt, wenn die vorstehende Erklärung sich als unrichtig erweist.</w:t>
      </w:r>
    </w:p>
    <w:p w14:paraId="12F26EE9" w14:textId="77777777" w:rsidR="00BC7F93" w:rsidRPr="00DD16A3" w:rsidRDefault="00BC7F93" w:rsidP="00BC7F93"/>
    <w:p w14:paraId="7995982A" w14:textId="77777777" w:rsidR="00BC7F93" w:rsidRPr="00DD16A3" w:rsidRDefault="00BC7F93" w:rsidP="00BC7F93"/>
    <w:p w14:paraId="7AFB73F2" w14:textId="2A033216" w:rsidR="00BC7F93" w:rsidRPr="00DD16A3" w:rsidRDefault="00BC7F93" w:rsidP="00BC7F93">
      <w:pPr>
        <w:rPr>
          <w:b/>
          <w:sz w:val="16"/>
          <w:szCs w:val="16"/>
        </w:rPr>
      </w:pPr>
      <w:r w:rsidRPr="00DD16A3">
        <w:t>_______________________________</w:t>
      </w:r>
      <w:r w:rsidRPr="00DD16A3">
        <w:tab/>
      </w:r>
      <w:r w:rsidRPr="00DD16A3">
        <w:tab/>
        <w:t xml:space="preserve">_____________________ </w:t>
      </w:r>
      <w:r w:rsidRPr="00DD16A3">
        <w:br/>
      </w:r>
      <w:r w:rsidRPr="00DD16A3">
        <w:rPr>
          <w:b/>
          <w:sz w:val="16"/>
          <w:szCs w:val="16"/>
        </w:rPr>
        <w:t>Ort, Datum</w:t>
      </w:r>
      <w:r w:rsidRPr="00DD16A3">
        <w:rPr>
          <w:b/>
          <w:sz w:val="16"/>
          <w:szCs w:val="16"/>
        </w:rPr>
        <w:tab/>
      </w:r>
      <w:r w:rsidRPr="00DD16A3">
        <w:rPr>
          <w:b/>
          <w:sz w:val="16"/>
          <w:szCs w:val="16"/>
        </w:rPr>
        <w:tab/>
      </w:r>
      <w:r w:rsidRPr="00DD16A3">
        <w:rPr>
          <w:b/>
          <w:sz w:val="16"/>
          <w:szCs w:val="16"/>
        </w:rPr>
        <w:tab/>
      </w:r>
      <w:r w:rsidRPr="00DD16A3">
        <w:rPr>
          <w:b/>
          <w:sz w:val="16"/>
          <w:szCs w:val="16"/>
        </w:rPr>
        <w:tab/>
      </w:r>
      <w:r w:rsidRPr="00DD16A3">
        <w:rPr>
          <w:b/>
          <w:sz w:val="16"/>
          <w:szCs w:val="16"/>
        </w:rPr>
        <w:tab/>
      </w:r>
      <w:r w:rsidRPr="00DD16A3">
        <w:rPr>
          <w:b/>
          <w:sz w:val="16"/>
          <w:szCs w:val="16"/>
        </w:rPr>
        <w:tab/>
        <w:t>Unterschrift</w:t>
      </w:r>
    </w:p>
    <w:sectPr w:rsidR="00BC7F93" w:rsidRPr="00DD16A3" w:rsidSect="00E739AD">
      <w:headerReference w:type="default" r:id="rId37"/>
      <w:footerReference w:type="default" r:id="rId38"/>
      <w:type w:val="nextColumn"/>
      <w:pgSz w:w="11900" w:h="16820" w:code="9"/>
      <w:pgMar w:top="1474" w:right="2013" w:bottom="1474" w:left="1531" w:header="567" w:footer="114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6" w:author="Schumacher, Timo" w:date="2022-10-02T13:13:00Z" w:initials="ST">
    <w:p w14:paraId="3E790AE5" w14:textId="77777777" w:rsidR="000F0774" w:rsidRDefault="000F0774" w:rsidP="000F0774">
      <w:pPr>
        <w:pStyle w:val="Kommentartext"/>
      </w:pPr>
      <w:r>
        <w:rPr>
          <w:rStyle w:val="Kommentarzeichen"/>
        </w:rPr>
        <w:annotationRef/>
      </w:r>
      <w:r>
        <w:t>Stark kürzen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E790AE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E40CF7" w16cex:dateUtc="2022-10-02T11: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E790AE5" w16cid:durableId="26E40CF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29B925" w14:textId="77777777" w:rsidR="00B46811" w:rsidRDefault="00B46811">
      <w:pPr>
        <w:spacing w:line="240" w:lineRule="auto"/>
      </w:pPr>
      <w:r>
        <w:separator/>
      </w:r>
    </w:p>
  </w:endnote>
  <w:endnote w:type="continuationSeparator" w:id="0">
    <w:p w14:paraId="1B35C3B0" w14:textId="77777777" w:rsidR="00B46811" w:rsidRDefault="00B468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Lucida Grande">
    <w:altName w:val="Segoe UI"/>
    <w:charset w:val="00"/>
    <w:family w:val="swiss"/>
    <w:pitch w:val="variable"/>
    <w:sig w:usb0="E1000AEF" w:usb1="5000A1FF" w:usb2="00000000" w:usb3="00000000" w:csb0="000001B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RBB Interstate Light">
    <w:altName w:val="Cambria"/>
    <w:panose1 w:val="00000000000000000000"/>
    <w:charset w:val="00"/>
    <w:family w:val="roman"/>
    <w:notTrueType/>
    <w:pitch w:val="default"/>
  </w:font>
  <w:font w:name="CIDFont+F3">
    <w:altName w:val="Microsoft JhengHei"/>
    <w:panose1 w:val="00000000000000000000"/>
    <w:charset w:val="88"/>
    <w:family w:val="auto"/>
    <w:notTrueType/>
    <w:pitch w:val="default"/>
    <w:sig w:usb0="00000001" w:usb1="08080000" w:usb2="00000010" w:usb3="00000000" w:csb0="00100000" w:csb1="00000000"/>
  </w:font>
  <w:font w:name="CIDFont+F2">
    <w:altName w:val="Calibri"/>
    <w:panose1 w:val="00000000000000000000"/>
    <w:charset w:val="00"/>
    <w:family w:val="auto"/>
    <w:notTrueType/>
    <w:pitch w:val="default"/>
    <w:sig w:usb0="00000003" w:usb1="00000000" w:usb2="00000000" w:usb3="00000000" w:csb0="00000001" w:csb1="00000000"/>
  </w:font>
  <w:font w:name="CIDFont+F1">
    <w:altName w:val="Calibri"/>
    <w:panose1 w:val="00000000000000000000"/>
    <w:charset w:val="00"/>
    <w:family w:val="auto"/>
    <w:notTrueType/>
    <w:pitch w:val="default"/>
    <w:sig w:usb0="00000003" w:usb1="00000000" w:usb2="00000000" w:usb3="00000000" w:csb0="00000001" w:csb1="00000000"/>
  </w:font>
  <w:font w:name="ArialMT">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45809" w14:textId="77777777" w:rsidR="00317174" w:rsidRDefault="00317174" w:rsidP="00DF7970">
    <w:pPr>
      <w:pStyle w:val="Fuzeile"/>
      <w:framePr w:wrap="around" w:vAnchor="text" w:hAnchor="margin" w:xAlign="right" w:y="1"/>
      <w:rPr>
        <w:rStyle w:val="Seitenzahl"/>
        <w:rFonts w:ascii="Arial" w:hAnsi="Arial"/>
        <w:lang w:eastAsia="de-DE"/>
      </w:rPr>
    </w:pPr>
    <w:r>
      <w:rPr>
        <w:rStyle w:val="Seitenzahl"/>
      </w:rPr>
      <w:fldChar w:fldCharType="begin"/>
    </w:r>
    <w:r>
      <w:rPr>
        <w:rStyle w:val="Seitenzahl"/>
      </w:rPr>
      <w:instrText xml:space="preserve">PAGE  </w:instrText>
    </w:r>
    <w:r>
      <w:rPr>
        <w:rStyle w:val="Seitenzahl"/>
      </w:rPr>
      <w:fldChar w:fldCharType="end"/>
    </w:r>
  </w:p>
  <w:p w14:paraId="54021946" w14:textId="77777777" w:rsidR="00317174" w:rsidRDefault="00317174" w:rsidP="00DF7970">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99FE2" w14:textId="77777777" w:rsidR="00317174" w:rsidRDefault="00317174" w:rsidP="00DF7970">
    <w:pPr>
      <w:pStyle w:val="Fuzeil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3693C" w14:textId="77777777" w:rsidR="00317174" w:rsidRDefault="00317174">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FABBF" w14:textId="77777777" w:rsidR="00317174" w:rsidRPr="004C743F" w:rsidRDefault="00317174" w:rsidP="004C743F">
    <w:pPr>
      <w:pStyle w:val="Fuzeile"/>
      <w:framePr w:h="518" w:hRule="exact" w:wrap="around" w:vAnchor="text" w:hAnchor="margin" w:xAlign="right" w:y="717"/>
      <w:rPr>
        <w:rStyle w:val="Seitenzahl"/>
        <w:rFonts w:ascii="Arial" w:hAnsi="Arial"/>
        <w:b/>
        <w:sz w:val="20"/>
        <w:lang w:eastAsia="de-DE"/>
      </w:rPr>
    </w:pPr>
    <w:r w:rsidRPr="004C743F">
      <w:rPr>
        <w:rStyle w:val="Seitenzahl"/>
        <w:rFonts w:ascii="Arial" w:hAnsi="Arial" w:cs="Arial"/>
        <w:b/>
        <w:sz w:val="16"/>
      </w:rPr>
      <w:fldChar w:fldCharType="begin"/>
    </w:r>
    <w:r w:rsidRPr="004C743F">
      <w:rPr>
        <w:rStyle w:val="Seitenzahl"/>
        <w:rFonts w:ascii="Arial" w:hAnsi="Arial" w:cs="Arial"/>
        <w:b/>
        <w:sz w:val="16"/>
      </w:rPr>
      <w:instrText xml:space="preserve">PAGE  </w:instrText>
    </w:r>
    <w:r w:rsidRPr="004C743F">
      <w:rPr>
        <w:rStyle w:val="Seitenzahl"/>
        <w:rFonts w:ascii="Arial" w:hAnsi="Arial" w:cs="Arial"/>
        <w:b/>
        <w:sz w:val="16"/>
      </w:rPr>
      <w:fldChar w:fldCharType="separate"/>
    </w:r>
    <w:r w:rsidRPr="004C743F">
      <w:rPr>
        <w:rStyle w:val="Seitenzahl"/>
        <w:rFonts w:ascii="Arial" w:hAnsi="Arial" w:cs="Arial"/>
        <w:b/>
        <w:noProof/>
        <w:sz w:val="16"/>
      </w:rPr>
      <w:t>20</w:t>
    </w:r>
    <w:r w:rsidRPr="004C743F">
      <w:rPr>
        <w:rStyle w:val="Seitenzahl"/>
        <w:rFonts w:ascii="Arial" w:hAnsi="Arial" w:cs="Arial"/>
        <w:b/>
        <w:sz w:val="16"/>
      </w:rPr>
      <w:fldChar w:fldCharType="end"/>
    </w:r>
  </w:p>
  <w:p w14:paraId="534C924E" w14:textId="77777777" w:rsidR="00317174" w:rsidRDefault="00317174" w:rsidP="00DF7970">
    <w:pPr>
      <w:pStyle w:val="Fuzeile"/>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1038B" w14:textId="77777777" w:rsidR="00317174" w:rsidRDefault="00317174" w:rsidP="00DF7970">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E58C5C" w14:textId="77777777" w:rsidR="00B46811" w:rsidRDefault="00B46811">
      <w:pPr>
        <w:spacing w:line="240" w:lineRule="auto"/>
      </w:pPr>
      <w:r>
        <w:separator/>
      </w:r>
    </w:p>
  </w:footnote>
  <w:footnote w:type="continuationSeparator" w:id="0">
    <w:p w14:paraId="0FA1CC26" w14:textId="77777777" w:rsidR="00B46811" w:rsidRDefault="00B46811">
      <w:pPr>
        <w:spacing w:line="240" w:lineRule="auto"/>
      </w:pPr>
      <w:r>
        <w:continuationSeparator/>
      </w:r>
    </w:p>
  </w:footnote>
  <w:footnote w:id="1">
    <w:p w14:paraId="40C40CDF" w14:textId="77777777" w:rsidR="0096581A" w:rsidRPr="00263146" w:rsidRDefault="0096581A" w:rsidP="0096581A">
      <w:pPr>
        <w:pStyle w:val="Funotentext"/>
        <w:rPr>
          <w:lang w:val="de-DE"/>
        </w:rPr>
      </w:pPr>
      <w:r>
        <w:rPr>
          <w:rStyle w:val="Funotenzeichen"/>
        </w:rPr>
        <w:footnoteRef/>
      </w:r>
      <w:r>
        <w:t xml:space="preserve"> </w:t>
      </w:r>
      <w:r>
        <w:rPr>
          <w:lang w:val="de-DE"/>
        </w:rPr>
        <w:t xml:space="preserve">Mit diesen Verfahren beschäftigen sich beispielweise die Dieburg-Projekte von Constantin Förster (BR) und Jana </w:t>
      </w:r>
      <w:proofErr w:type="spellStart"/>
      <w:r>
        <w:rPr>
          <w:lang w:val="de-DE"/>
        </w:rPr>
        <w:t>Gierden</w:t>
      </w:r>
      <w:proofErr w:type="spellEnd"/>
      <w:r>
        <w:rPr>
          <w:lang w:val="de-DE"/>
        </w:rPr>
        <w:t xml:space="preserve"> (SWR) aus dem Jahr 2022.</w:t>
      </w:r>
    </w:p>
  </w:footnote>
  <w:footnote w:id="2">
    <w:p w14:paraId="3C2EB036" w14:textId="77777777" w:rsidR="0096581A" w:rsidRPr="000A4301" w:rsidRDefault="0096581A" w:rsidP="0096581A">
      <w:pPr>
        <w:pStyle w:val="Funotentext"/>
        <w:rPr>
          <w:lang w:val="de-DE"/>
        </w:rPr>
      </w:pPr>
      <w:r>
        <w:rPr>
          <w:rStyle w:val="Funotenzeichen"/>
        </w:rPr>
        <w:footnoteRef/>
      </w:r>
      <w:r>
        <w:t xml:space="preserve"> </w:t>
      </w:r>
      <w:r w:rsidRPr="000A4301">
        <w:rPr>
          <w:lang w:val="de-DE"/>
        </w:rPr>
        <w:t xml:space="preserve">Der Desk ist die zentrale Anlaufstelle für Recherchen und steht allen Redaktionen des SWRs zur Verfügung. </w:t>
      </w:r>
    </w:p>
    <w:p w14:paraId="662AE25A" w14:textId="77777777" w:rsidR="0096581A" w:rsidRPr="000A4301" w:rsidRDefault="0096581A" w:rsidP="0096581A">
      <w:pPr>
        <w:pStyle w:val="Funotentext"/>
        <w:rPr>
          <w:lang w:val="de-DE"/>
        </w:rPr>
      </w:pPr>
    </w:p>
  </w:footnote>
  <w:footnote w:id="3">
    <w:p w14:paraId="163A95A0" w14:textId="77777777" w:rsidR="0096581A" w:rsidRPr="0099077D" w:rsidRDefault="0096581A" w:rsidP="0096581A">
      <w:pPr>
        <w:pStyle w:val="Funotentext"/>
        <w:rPr>
          <w:lang w:val="de-DE"/>
        </w:rPr>
      </w:pPr>
      <w:r w:rsidRPr="0099077D">
        <w:rPr>
          <w:rStyle w:val="Funotenzeichen"/>
          <w:highlight w:val="yellow"/>
        </w:rPr>
        <w:footnoteRef/>
      </w:r>
      <w:r w:rsidRPr="0099077D">
        <w:rPr>
          <w:highlight w:val="yellow"/>
        </w:rPr>
        <w:t xml:space="preserve"> </w:t>
      </w:r>
      <w:r w:rsidRPr="0099077D">
        <w:rPr>
          <w:highlight w:val="yellow"/>
          <w:lang w:val="de-DE"/>
        </w:rPr>
        <w:t xml:space="preserve">Mehr dazu in Kapitel XY Change </w:t>
      </w:r>
      <w:proofErr w:type="spellStart"/>
      <w:r w:rsidRPr="0099077D">
        <w:rPr>
          <w:highlight w:val="yellow"/>
          <w:lang w:val="de-DE"/>
        </w:rPr>
        <w:t>Requests</w:t>
      </w:r>
      <w:proofErr w:type="spellEnd"/>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06794" w14:textId="100F4D12" w:rsidR="00317174" w:rsidRPr="006743F1" w:rsidRDefault="00317174" w:rsidP="00DF7970">
    <w:pPr>
      <w:pStyle w:val="Kopfzeile"/>
      <w:tabs>
        <w:tab w:val="clear" w:pos="4536"/>
        <w:tab w:val="clear" w:pos="9072"/>
        <w:tab w:val="right" w:pos="8505"/>
      </w:tabs>
      <w:rPr>
        <w:rFonts w:ascii="Arial" w:hAnsi="Arial" w:cs="Arial"/>
      </w:rPr>
    </w:pPr>
    <w:r w:rsidRPr="006743F1">
      <w:rPr>
        <w:rFonts w:ascii="Arial" w:hAnsi="Arial" w:cs="Arial"/>
      </w:rPr>
      <w:tab/>
    </w:r>
    <w:r w:rsidRPr="006743F1">
      <w:rPr>
        <w:rFonts w:ascii="Arial" w:hAnsi="Arial" w:cs="Arial"/>
      </w:rPr>
      <w:fldChar w:fldCharType="begin"/>
    </w:r>
    <w:r w:rsidRPr="006743F1">
      <w:rPr>
        <w:rFonts w:ascii="Arial" w:hAnsi="Arial" w:cs="Arial"/>
      </w:rPr>
      <w:instrText xml:space="preserve"> STYLEREF  "Überschrift 1" \n  \* MERGEFORMAT </w:instrText>
    </w:r>
    <w:r w:rsidRPr="006743F1">
      <w:rPr>
        <w:rFonts w:ascii="Arial" w:hAnsi="Arial" w:cs="Arial"/>
      </w:rPr>
      <w:fldChar w:fldCharType="separate"/>
    </w:r>
    <w:r w:rsidR="00934D3E">
      <w:rPr>
        <w:rFonts w:ascii="Arial" w:hAnsi="Arial" w:cs="Arial"/>
        <w:noProof/>
      </w:rPr>
      <w:t>1</w:t>
    </w:r>
    <w:r w:rsidRPr="006743F1">
      <w:rPr>
        <w:rFonts w:ascii="Arial" w:hAnsi="Arial" w:cs="Arial"/>
        <w:noProof/>
      </w:rPr>
      <w:fldChar w:fldCharType="end"/>
    </w:r>
    <w:r w:rsidRPr="006743F1">
      <w:rPr>
        <w:rFonts w:ascii="Arial" w:hAnsi="Arial" w:cs="Arial"/>
      </w:rPr>
      <w:t xml:space="preserve">  </w:t>
    </w:r>
    <w:r w:rsidRPr="006743F1">
      <w:rPr>
        <w:rFonts w:ascii="Arial" w:hAnsi="Arial" w:cs="Arial"/>
      </w:rPr>
      <w:fldChar w:fldCharType="begin"/>
    </w:r>
    <w:r w:rsidRPr="006743F1">
      <w:rPr>
        <w:rFonts w:ascii="Arial" w:hAnsi="Arial" w:cs="Arial"/>
      </w:rPr>
      <w:instrText xml:space="preserve"> STYLEREF  "Überschrift 1"  \* MERGEFORMAT </w:instrText>
    </w:r>
    <w:r w:rsidRPr="006743F1">
      <w:rPr>
        <w:rFonts w:ascii="Arial" w:hAnsi="Arial" w:cs="Arial"/>
      </w:rPr>
      <w:fldChar w:fldCharType="separate"/>
    </w:r>
    <w:r w:rsidR="00934D3E">
      <w:rPr>
        <w:rFonts w:ascii="Arial" w:hAnsi="Arial" w:cs="Arial"/>
        <w:noProof/>
      </w:rPr>
      <w:t>Einleitung</w:t>
    </w:r>
    <w:r w:rsidRPr="006743F1">
      <w:rPr>
        <w:rFonts w:ascii="Arial" w:hAnsi="Arial" w:cs="Arial"/>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C6A9A" w14:textId="77777777" w:rsidR="00317174" w:rsidRPr="00F677F4" w:rsidRDefault="00317174" w:rsidP="00DF7970">
    <w:pPr>
      <w:pStyle w:val="Kopfzeile"/>
      <w:jc w:val="right"/>
      <w:rPr>
        <w:rFonts w:ascii="Arial" w:hAnsi="Arial" w:cs="Arial"/>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B2A82" w14:textId="24C13B8D" w:rsidR="00317174" w:rsidRPr="004C743F" w:rsidRDefault="00317174" w:rsidP="00DF7970">
    <w:pPr>
      <w:pStyle w:val="Kopfzeile"/>
      <w:jc w:val="right"/>
      <w:rPr>
        <w:rFonts w:ascii="Arial" w:hAnsi="Arial" w:cs="Arial"/>
        <w:b/>
        <w:sz w:val="16"/>
        <w:szCs w:val="24"/>
        <w:lang w:val="en-US"/>
      </w:rPr>
    </w:pPr>
    <w:r w:rsidRPr="004C743F">
      <w:rPr>
        <w:rFonts w:ascii="Arial" w:hAnsi="Arial" w:cs="Arial"/>
        <w:b/>
        <w:sz w:val="16"/>
        <w:szCs w:val="24"/>
      </w:rPr>
      <w:fldChar w:fldCharType="begin"/>
    </w:r>
    <w:r w:rsidRPr="004C743F">
      <w:rPr>
        <w:rFonts w:ascii="Arial" w:hAnsi="Arial" w:cs="Arial"/>
        <w:b/>
        <w:sz w:val="16"/>
        <w:szCs w:val="24"/>
        <w:lang w:val="en-US"/>
      </w:rPr>
      <w:instrText xml:space="preserve"> STYLEREF  "Überschrift 1" \n  \* MERGEFORMAT </w:instrText>
    </w:r>
    <w:r w:rsidRPr="004C743F">
      <w:rPr>
        <w:rFonts w:ascii="Arial" w:hAnsi="Arial" w:cs="Arial"/>
        <w:b/>
        <w:sz w:val="16"/>
        <w:szCs w:val="24"/>
      </w:rPr>
      <w:fldChar w:fldCharType="separate"/>
    </w:r>
    <w:r w:rsidR="000E7209">
      <w:rPr>
        <w:rFonts w:ascii="Arial" w:hAnsi="Arial" w:cs="Arial"/>
        <w:b/>
        <w:noProof/>
        <w:sz w:val="16"/>
        <w:szCs w:val="24"/>
        <w:lang w:val="en-US"/>
      </w:rPr>
      <w:t>3</w:t>
    </w:r>
    <w:r w:rsidRPr="004C743F">
      <w:rPr>
        <w:rFonts w:ascii="Arial" w:hAnsi="Arial" w:cs="Arial"/>
        <w:b/>
        <w:sz w:val="16"/>
        <w:szCs w:val="24"/>
      </w:rPr>
      <w:fldChar w:fldCharType="end"/>
    </w:r>
    <w:r w:rsidRPr="004C743F">
      <w:rPr>
        <w:rFonts w:ascii="Arial" w:hAnsi="Arial" w:cs="Arial"/>
        <w:b/>
        <w:sz w:val="16"/>
        <w:szCs w:val="24"/>
        <w:lang w:val="en-US"/>
      </w:rPr>
      <w:t xml:space="preserve"> </w:t>
    </w:r>
    <w:r w:rsidRPr="004C743F">
      <w:rPr>
        <w:rFonts w:ascii="Arial" w:hAnsi="Arial" w:cs="Arial"/>
        <w:b/>
        <w:sz w:val="16"/>
        <w:szCs w:val="24"/>
      </w:rPr>
      <w:fldChar w:fldCharType="begin"/>
    </w:r>
    <w:r w:rsidRPr="004C743F">
      <w:rPr>
        <w:rFonts w:ascii="Arial" w:hAnsi="Arial" w:cs="Arial"/>
        <w:b/>
        <w:sz w:val="16"/>
        <w:szCs w:val="24"/>
        <w:lang w:val="en-US"/>
      </w:rPr>
      <w:instrText xml:space="preserve"> STYLEREF  "Überschrift 1"  \* MERGEFORMAT </w:instrText>
    </w:r>
    <w:r w:rsidRPr="004C743F">
      <w:rPr>
        <w:rFonts w:ascii="Arial" w:hAnsi="Arial" w:cs="Arial"/>
        <w:b/>
        <w:sz w:val="16"/>
        <w:szCs w:val="24"/>
      </w:rPr>
      <w:fldChar w:fldCharType="separate"/>
    </w:r>
    <w:r w:rsidR="000E7209">
      <w:rPr>
        <w:rFonts w:ascii="Arial" w:hAnsi="Arial" w:cs="Arial"/>
        <w:b/>
        <w:noProof/>
        <w:sz w:val="16"/>
        <w:szCs w:val="24"/>
        <w:lang w:val="en-US"/>
      </w:rPr>
      <w:t>Grundlagen und Forschungsstand</w:t>
    </w:r>
    <w:r w:rsidRPr="004C743F">
      <w:rPr>
        <w:rFonts w:ascii="Arial" w:hAnsi="Arial" w:cs="Arial"/>
        <w:b/>
        <w:sz w:val="16"/>
        <w:szCs w:val="24"/>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6370C" w14:textId="77777777" w:rsidR="00317174" w:rsidRPr="000F30D2" w:rsidRDefault="00317174" w:rsidP="00DF7970">
    <w:pPr>
      <w:pStyle w:val="Kopfzeile"/>
      <w:jc w:val="right"/>
      <w:rPr>
        <w:rFonts w:ascii="Arial" w:hAnsi="Arial" w:cs="Arial"/>
        <w:szCs w:val="2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975F8" w14:textId="77777777" w:rsidR="00317174" w:rsidRPr="000F30D2" w:rsidRDefault="00317174" w:rsidP="00DF7970">
    <w:pPr>
      <w:pStyle w:val="Kopfzeile"/>
      <w:jc w:val="right"/>
      <w:rPr>
        <w:rFonts w:ascii="Arial" w:hAnsi="Arial" w:cs="Arial"/>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6" type="#_x0000_t75" style="width:8.25pt;height:8.25pt;visibility:visible" o:bullet="t">
        <v:imagedata r:id="rId1" o:title=""/>
      </v:shape>
    </w:pict>
  </w:numPicBullet>
  <w:abstractNum w:abstractNumId="0" w15:restartNumberingAfterBreak="0">
    <w:nsid w:val="FFFFFF1D"/>
    <w:multiLevelType w:val="multilevel"/>
    <w:tmpl w:val="2B86083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9"/>
    <w:multiLevelType w:val="singleLevel"/>
    <w:tmpl w:val="033463A8"/>
    <w:lvl w:ilvl="0">
      <w:start w:val="1"/>
      <w:numFmt w:val="bullet"/>
      <w:pStyle w:val="Aufzhlungszeichen"/>
      <w:lvlText w:val=""/>
      <w:lvlJc w:val="left"/>
      <w:pPr>
        <w:tabs>
          <w:tab w:val="num" w:pos="360"/>
        </w:tabs>
        <w:ind w:left="360" w:hanging="360"/>
      </w:pPr>
      <w:rPr>
        <w:rFonts w:ascii="Symbol" w:hAnsi="Symbol" w:hint="default"/>
      </w:rPr>
    </w:lvl>
  </w:abstractNum>
  <w:abstractNum w:abstractNumId="2" w15:restartNumberingAfterBreak="0">
    <w:nsid w:val="054E2B2A"/>
    <w:multiLevelType w:val="hybridMultilevel"/>
    <w:tmpl w:val="63D2F53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3" w15:restartNumberingAfterBreak="0">
    <w:nsid w:val="078E15CB"/>
    <w:multiLevelType w:val="hybridMultilevel"/>
    <w:tmpl w:val="8D4282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B6B33C1"/>
    <w:multiLevelType w:val="hybridMultilevel"/>
    <w:tmpl w:val="A61E63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46B7CE7"/>
    <w:multiLevelType w:val="hybridMultilevel"/>
    <w:tmpl w:val="F5D6BB20"/>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DE929B6"/>
    <w:multiLevelType w:val="multilevel"/>
    <w:tmpl w:val="34A29BEA"/>
    <w:lvl w:ilvl="0">
      <w:start w:val="1"/>
      <w:numFmt w:val="decimal"/>
      <w:lvlText w:val="%1"/>
      <w:lvlJc w:val="left"/>
      <w:pPr>
        <w:tabs>
          <w:tab w:val="num" w:pos="-7082"/>
        </w:tabs>
        <w:ind w:left="-7082" w:hanging="432"/>
      </w:pPr>
      <w:rPr>
        <w:rFonts w:hint="default"/>
        <w:b/>
        <w:bCs/>
        <w:i w:val="0"/>
        <w:iCs w:val="0"/>
        <w:sz w:val="28"/>
        <w:szCs w:val="28"/>
        <w:lang w:val="de-DE"/>
      </w:rPr>
    </w:lvl>
    <w:lvl w:ilvl="1">
      <w:start w:val="1"/>
      <w:numFmt w:val="decimal"/>
      <w:lvlText w:val="%1.%2"/>
      <w:lvlJc w:val="left"/>
      <w:pPr>
        <w:ind w:left="1143" w:hanging="576"/>
      </w:pPr>
      <w:rPr>
        <w:rFonts w:hint="default"/>
      </w:rPr>
    </w:lvl>
    <w:lvl w:ilvl="2">
      <w:start w:val="1"/>
      <w:numFmt w:val="decimal"/>
      <w:lvlText w:val="%1.%2.%3"/>
      <w:lvlJc w:val="left"/>
      <w:pPr>
        <w:tabs>
          <w:tab w:val="num" w:pos="-6226"/>
        </w:tabs>
        <w:ind w:left="-6226" w:hanging="720"/>
      </w:pPr>
      <w:rPr>
        <w:rFonts w:hint="default"/>
      </w:rPr>
    </w:lvl>
    <w:lvl w:ilvl="3">
      <w:start w:val="1"/>
      <w:numFmt w:val="decimal"/>
      <w:lvlText w:val="%1.%2.%3.%4"/>
      <w:lvlJc w:val="left"/>
      <w:pPr>
        <w:tabs>
          <w:tab w:val="num" w:pos="-6650"/>
        </w:tabs>
        <w:ind w:left="-6650" w:hanging="864"/>
      </w:pPr>
      <w:rPr>
        <w:rFonts w:hint="default"/>
      </w:rPr>
    </w:lvl>
    <w:lvl w:ilvl="4">
      <w:start w:val="1"/>
      <w:numFmt w:val="decimal"/>
      <w:lvlText w:val="%1.%2.%3.%4.%5"/>
      <w:lvlJc w:val="left"/>
      <w:pPr>
        <w:tabs>
          <w:tab w:val="num" w:pos="-6506"/>
        </w:tabs>
        <w:ind w:left="-6506" w:hanging="1008"/>
      </w:pPr>
      <w:rPr>
        <w:rFonts w:hint="default"/>
      </w:rPr>
    </w:lvl>
    <w:lvl w:ilvl="5">
      <w:start w:val="1"/>
      <w:numFmt w:val="decimal"/>
      <w:lvlText w:val="%1.%2.%3.%4.%5.%6"/>
      <w:lvlJc w:val="left"/>
      <w:pPr>
        <w:tabs>
          <w:tab w:val="num" w:pos="-6362"/>
        </w:tabs>
        <w:ind w:left="-6362" w:hanging="1152"/>
      </w:pPr>
      <w:rPr>
        <w:rFonts w:hint="default"/>
      </w:rPr>
    </w:lvl>
    <w:lvl w:ilvl="6">
      <w:start w:val="1"/>
      <w:numFmt w:val="decimal"/>
      <w:lvlText w:val="%1.%2.%3.%4.%5.%6.%7"/>
      <w:lvlJc w:val="left"/>
      <w:pPr>
        <w:tabs>
          <w:tab w:val="num" w:pos="-6218"/>
        </w:tabs>
        <w:ind w:left="-6218" w:hanging="1296"/>
      </w:pPr>
      <w:rPr>
        <w:rFonts w:hint="default"/>
      </w:rPr>
    </w:lvl>
    <w:lvl w:ilvl="7">
      <w:start w:val="1"/>
      <w:numFmt w:val="decimal"/>
      <w:lvlText w:val="%1.%2.%3.%4.%5.%6.%7.%8"/>
      <w:lvlJc w:val="left"/>
      <w:pPr>
        <w:tabs>
          <w:tab w:val="num" w:pos="-6074"/>
        </w:tabs>
        <w:ind w:left="-6074" w:hanging="1440"/>
      </w:pPr>
      <w:rPr>
        <w:rFonts w:hint="default"/>
      </w:rPr>
    </w:lvl>
    <w:lvl w:ilvl="8">
      <w:start w:val="1"/>
      <w:numFmt w:val="decimal"/>
      <w:lvlText w:val="%1.%2.%3.%4.%5.%6.%7.%8.%9"/>
      <w:lvlJc w:val="left"/>
      <w:pPr>
        <w:tabs>
          <w:tab w:val="num" w:pos="-5930"/>
        </w:tabs>
        <w:ind w:left="-5930" w:hanging="1584"/>
      </w:pPr>
      <w:rPr>
        <w:rFonts w:hint="default"/>
      </w:rPr>
    </w:lvl>
  </w:abstractNum>
  <w:abstractNum w:abstractNumId="7" w15:restartNumberingAfterBreak="0">
    <w:nsid w:val="20D53AA2"/>
    <w:multiLevelType w:val="multilevel"/>
    <w:tmpl w:val="23086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2830F5"/>
    <w:multiLevelType w:val="hybridMultilevel"/>
    <w:tmpl w:val="ACE8D82A"/>
    <w:lvl w:ilvl="0" w:tplc="04070013">
      <w:start w:val="1"/>
      <w:numFmt w:val="upperRoman"/>
      <w:lvlText w:val="%1."/>
      <w:lvlJc w:val="right"/>
      <w:pPr>
        <w:ind w:left="5918" w:hanging="360"/>
      </w:pPr>
    </w:lvl>
    <w:lvl w:ilvl="1" w:tplc="04070019" w:tentative="1">
      <w:start w:val="1"/>
      <w:numFmt w:val="lowerLetter"/>
      <w:lvlText w:val="%2."/>
      <w:lvlJc w:val="left"/>
      <w:pPr>
        <w:ind w:left="6638" w:hanging="360"/>
      </w:pPr>
    </w:lvl>
    <w:lvl w:ilvl="2" w:tplc="0407001B" w:tentative="1">
      <w:start w:val="1"/>
      <w:numFmt w:val="lowerRoman"/>
      <w:lvlText w:val="%3."/>
      <w:lvlJc w:val="right"/>
      <w:pPr>
        <w:ind w:left="7358" w:hanging="180"/>
      </w:pPr>
    </w:lvl>
    <w:lvl w:ilvl="3" w:tplc="0407000F" w:tentative="1">
      <w:start w:val="1"/>
      <w:numFmt w:val="decimal"/>
      <w:lvlText w:val="%4."/>
      <w:lvlJc w:val="left"/>
      <w:pPr>
        <w:ind w:left="8078" w:hanging="360"/>
      </w:pPr>
    </w:lvl>
    <w:lvl w:ilvl="4" w:tplc="04070019" w:tentative="1">
      <w:start w:val="1"/>
      <w:numFmt w:val="lowerLetter"/>
      <w:lvlText w:val="%5."/>
      <w:lvlJc w:val="left"/>
      <w:pPr>
        <w:ind w:left="8798" w:hanging="360"/>
      </w:pPr>
    </w:lvl>
    <w:lvl w:ilvl="5" w:tplc="0407001B" w:tentative="1">
      <w:start w:val="1"/>
      <w:numFmt w:val="lowerRoman"/>
      <w:lvlText w:val="%6."/>
      <w:lvlJc w:val="right"/>
      <w:pPr>
        <w:ind w:left="9518" w:hanging="180"/>
      </w:pPr>
    </w:lvl>
    <w:lvl w:ilvl="6" w:tplc="0407000F" w:tentative="1">
      <w:start w:val="1"/>
      <w:numFmt w:val="decimal"/>
      <w:lvlText w:val="%7."/>
      <w:lvlJc w:val="left"/>
      <w:pPr>
        <w:ind w:left="10238" w:hanging="360"/>
      </w:pPr>
    </w:lvl>
    <w:lvl w:ilvl="7" w:tplc="04070019" w:tentative="1">
      <w:start w:val="1"/>
      <w:numFmt w:val="lowerLetter"/>
      <w:lvlText w:val="%8."/>
      <w:lvlJc w:val="left"/>
      <w:pPr>
        <w:ind w:left="10958" w:hanging="360"/>
      </w:pPr>
    </w:lvl>
    <w:lvl w:ilvl="8" w:tplc="0407001B" w:tentative="1">
      <w:start w:val="1"/>
      <w:numFmt w:val="lowerRoman"/>
      <w:lvlText w:val="%9."/>
      <w:lvlJc w:val="right"/>
      <w:pPr>
        <w:ind w:left="11678" w:hanging="180"/>
      </w:pPr>
    </w:lvl>
  </w:abstractNum>
  <w:abstractNum w:abstractNumId="9" w15:restartNumberingAfterBreak="0">
    <w:nsid w:val="228A322C"/>
    <w:multiLevelType w:val="multilevel"/>
    <w:tmpl w:val="06843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5E71B4"/>
    <w:multiLevelType w:val="multilevel"/>
    <w:tmpl w:val="0407001F"/>
    <w:numStyleLink w:val="111111"/>
  </w:abstractNum>
  <w:abstractNum w:abstractNumId="11" w15:restartNumberingAfterBreak="0">
    <w:nsid w:val="286D196D"/>
    <w:multiLevelType w:val="multilevel"/>
    <w:tmpl w:val="23AA7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190D0D"/>
    <w:multiLevelType w:val="hybridMultilevel"/>
    <w:tmpl w:val="A4C4A53A"/>
    <w:lvl w:ilvl="0" w:tplc="0B58A632">
      <w:start w:val="1"/>
      <w:numFmt w:val="bullet"/>
      <w:lvlText w:val="•"/>
      <w:lvlJc w:val="left"/>
      <w:pPr>
        <w:tabs>
          <w:tab w:val="num" w:pos="720"/>
        </w:tabs>
        <w:ind w:left="720" w:hanging="360"/>
      </w:pPr>
      <w:rPr>
        <w:rFonts w:ascii="Arial" w:hAnsi="Arial" w:hint="default"/>
      </w:rPr>
    </w:lvl>
    <w:lvl w:ilvl="1" w:tplc="58D67134" w:tentative="1">
      <w:start w:val="1"/>
      <w:numFmt w:val="bullet"/>
      <w:lvlText w:val="•"/>
      <w:lvlJc w:val="left"/>
      <w:pPr>
        <w:tabs>
          <w:tab w:val="num" w:pos="1440"/>
        </w:tabs>
        <w:ind w:left="1440" w:hanging="360"/>
      </w:pPr>
      <w:rPr>
        <w:rFonts w:ascii="Arial" w:hAnsi="Arial" w:hint="default"/>
      </w:rPr>
    </w:lvl>
    <w:lvl w:ilvl="2" w:tplc="47669F28" w:tentative="1">
      <w:start w:val="1"/>
      <w:numFmt w:val="bullet"/>
      <w:lvlText w:val="•"/>
      <w:lvlJc w:val="left"/>
      <w:pPr>
        <w:tabs>
          <w:tab w:val="num" w:pos="2160"/>
        </w:tabs>
        <w:ind w:left="2160" w:hanging="360"/>
      </w:pPr>
      <w:rPr>
        <w:rFonts w:ascii="Arial" w:hAnsi="Arial" w:hint="default"/>
      </w:rPr>
    </w:lvl>
    <w:lvl w:ilvl="3" w:tplc="37DA1316" w:tentative="1">
      <w:start w:val="1"/>
      <w:numFmt w:val="bullet"/>
      <w:lvlText w:val="•"/>
      <w:lvlJc w:val="left"/>
      <w:pPr>
        <w:tabs>
          <w:tab w:val="num" w:pos="2880"/>
        </w:tabs>
        <w:ind w:left="2880" w:hanging="360"/>
      </w:pPr>
      <w:rPr>
        <w:rFonts w:ascii="Arial" w:hAnsi="Arial" w:hint="default"/>
      </w:rPr>
    </w:lvl>
    <w:lvl w:ilvl="4" w:tplc="785849FC" w:tentative="1">
      <w:start w:val="1"/>
      <w:numFmt w:val="bullet"/>
      <w:lvlText w:val="•"/>
      <w:lvlJc w:val="left"/>
      <w:pPr>
        <w:tabs>
          <w:tab w:val="num" w:pos="3600"/>
        </w:tabs>
        <w:ind w:left="3600" w:hanging="360"/>
      </w:pPr>
      <w:rPr>
        <w:rFonts w:ascii="Arial" w:hAnsi="Arial" w:hint="default"/>
      </w:rPr>
    </w:lvl>
    <w:lvl w:ilvl="5" w:tplc="CC4C1530" w:tentative="1">
      <w:start w:val="1"/>
      <w:numFmt w:val="bullet"/>
      <w:lvlText w:val="•"/>
      <w:lvlJc w:val="left"/>
      <w:pPr>
        <w:tabs>
          <w:tab w:val="num" w:pos="4320"/>
        </w:tabs>
        <w:ind w:left="4320" w:hanging="360"/>
      </w:pPr>
      <w:rPr>
        <w:rFonts w:ascii="Arial" w:hAnsi="Arial" w:hint="default"/>
      </w:rPr>
    </w:lvl>
    <w:lvl w:ilvl="6" w:tplc="45BA4AEE" w:tentative="1">
      <w:start w:val="1"/>
      <w:numFmt w:val="bullet"/>
      <w:lvlText w:val="•"/>
      <w:lvlJc w:val="left"/>
      <w:pPr>
        <w:tabs>
          <w:tab w:val="num" w:pos="5040"/>
        </w:tabs>
        <w:ind w:left="5040" w:hanging="360"/>
      </w:pPr>
      <w:rPr>
        <w:rFonts w:ascii="Arial" w:hAnsi="Arial" w:hint="default"/>
      </w:rPr>
    </w:lvl>
    <w:lvl w:ilvl="7" w:tplc="ECE49EAE" w:tentative="1">
      <w:start w:val="1"/>
      <w:numFmt w:val="bullet"/>
      <w:lvlText w:val="•"/>
      <w:lvlJc w:val="left"/>
      <w:pPr>
        <w:tabs>
          <w:tab w:val="num" w:pos="5760"/>
        </w:tabs>
        <w:ind w:left="5760" w:hanging="360"/>
      </w:pPr>
      <w:rPr>
        <w:rFonts w:ascii="Arial" w:hAnsi="Arial" w:hint="default"/>
      </w:rPr>
    </w:lvl>
    <w:lvl w:ilvl="8" w:tplc="E8F46402"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BA218C3"/>
    <w:multiLevelType w:val="hybridMultilevel"/>
    <w:tmpl w:val="C044833C"/>
    <w:lvl w:ilvl="0" w:tplc="DBA6F730">
      <w:numFmt w:val="bullet"/>
      <w:lvlText w:val="-"/>
      <w:lvlJc w:val="left"/>
      <w:pPr>
        <w:ind w:left="720" w:hanging="360"/>
      </w:pPr>
      <w:rPr>
        <w:rFonts w:ascii="Arial" w:eastAsia="MS Mincho"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C050219"/>
    <w:multiLevelType w:val="hybridMultilevel"/>
    <w:tmpl w:val="AA806B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C766B73"/>
    <w:multiLevelType w:val="hybridMultilevel"/>
    <w:tmpl w:val="330CC2D6"/>
    <w:lvl w:ilvl="0" w:tplc="0BCAAA1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2CA62AFE"/>
    <w:multiLevelType w:val="hybridMultilevel"/>
    <w:tmpl w:val="E4029D88"/>
    <w:lvl w:ilvl="0" w:tplc="6150A51E">
      <w:start w:val="1"/>
      <w:numFmt w:val="bullet"/>
      <w:lvlText w:val="-"/>
      <w:lvlJc w:val="left"/>
      <w:pPr>
        <w:ind w:left="720" w:hanging="360"/>
      </w:pPr>
      <w:rPr>
        <w:rFonts w:ascii="Times New Roman" w:eastAsia="MS Mincho"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0422308"/>
    <w:multiLevelType w:val="hybridMultilevel"/>
    <w:tmpl w:val="ED4ADEDC"/>
    <w:lvl w:ilvl="0" w:tplc="0D26CBE0">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306F4147"/>
    <w:multiLevelType w:val="multilevel"/>
    <w:tmpl w:val="211ED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0126ED"/>
    <w:multiLevelType w:val="hybridMultilevel"/>
    <w:tmpl w:val="10CE1FB4"/>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0" w15:restartNumberingAfterBreak="0">
    <w:nsid w:val="313877D8"/>
    <w:multiLevelType w:val="hybridMultilevel"/>
    <w:tmpl w:val="F0DCC814"/>
    <w:lvl w:ilvl="0" w:tplc="02C6B2A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38BE0156"/>
    <w:multiLevelType w:val="hybridMultilevel"/>
    <w:tmpl w:val="4B72D1FC"/>
    <w:lvl w:ilvl="0" w:tplc="C1B4BFC4">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3AC261C9"/>
    <w:multiLevelType w:val="multilevel"/>
    <w:tmpl w:val="4F9695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3BDC2E9A"/>
    <w:multiLevelType w:val="hybridMultilevel"/>
    <w:tmpl w:val="FBB84E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3CCA5B94"/>
    <w:multiLevelType w:val="hybridMultilevel"/>
    <w:tmpl w:val="0F86D4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43F83EE9"/>
    <w:multiLevelType w:val="multilevel"/>
    <w:tmpl w:val="758A8ED2"/>
    <w:lvl w:ilvl="0">
      <w:start w:val="1"/>
      <w:numFmt w:val="decimal"/>
      <w:lvlText w:val="%1"/>
      <w:lvlJc w:val="left"/>
      <w:pPr>
        <w:tabs>
          <w:tab w:val="num" w:pos="432"/>
        </w:tabs>
        <w:ind w:left="432" w:hanging="432"/>
      </w:pPr>
      <w:rPr>
        <w:rFonts w:hint="default"/>
        <w:b/>
        <w:bCs/>
        <w:i w:val="0"/>
        <w:iCs w:val="0"/>
        <w:sz w:val="28"/>
        <w:szCs w:val="28"/>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1288"/>
        </w:tabs>
        <w:ind w:left="1288"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15:restartNumberingAfterBreak="0">
    <w:nsid w:val="481A53F8"/>
    <w:multiLevelType w:val="hybridMultilevel"/>
    <w:tmpl w:val="CEF4F2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4A50163A"/>
    <w:multiLevelType w:val="multilevel"/>
    <w:tmpl w:val="42008206"/>
    <w:lvl w:ilvl="0">
      <w:start w:val="1"/>
      <w:numFmt w:val="decimal"/>
      <w:lvlText w:val="%1"/>
      <w:lvlJc w:val="left"/>
      <w:pPr>
        <w:tabs>
          <w:tab w:val="num" w:pos="432"/>
        </w:tabs>
        <w:ind w:left="432" w:hanging="432"/>
      </w:pPr>
      <w:rPr>
        <w:rFonts w:hint="default"/>
        <w:b/>
        <w:bCs/>
        <w:i w:val="0"/>
        <w:iCs w:val="0"/>
        <w:sz w:val="28"/>
        <w:szCs w:val="28"/>
        <w:lang w:val="de-DE"/>
      </w:rPr>
    </w:lvl>
    <w:lvl w:ilvl="1">
      <w:start w:val="1"/>
      <w:numFmt w:val="decimal"/>
      <w:lvlText w:val="%1.%2"/>
      <w:lvlJc w:val="left"/>
      <w:pPr>
        <w:tabs>
          <w:tab w:val="num" w:pos="8657"/>
        </w:tabs>
        <w:ind w:left="8657" w:hanging="576"/>
      </w:pPr>
      <w:rPr>
        <w:rFonts w:hint="default"/>
      </w:rPr>
    </w:lvl>
    <w:lvl w:ilvl="2">
      <w:start w:val="1"/>
      <w:numFmt w:val="decimal"/>
      <w:lvlText w:val="%1.%2.%3"/>
      <w:lvlJc w:val="left"/>
      <w:pPr>
        <w:tabs>
          <w:tab w:val="num" w:pos="1288"/>
        </w:tabs>
        <w:ind w:left="1288"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8" w15:restartNumberingAfterBreak="0">
    <w:nsid w:val="4D0E69BE"/>
    <w:multiLevelType w:val="hybridMultilevel"/>
    <w:tmpl w:val="C834EAEE"/>
    <w:lvl w:ilvl="0" w:tplc="758E30FE">
      <w:start w:val="1"/>
      <w:numFmt w:val="bullet"/>
      <w:lvlText w:val=""/>
      <w:lvlPicBulletId w:val="0"/>
      <w:lvlJc w:val="left"/>
      <w:pPr>
        <w:tabs>
          <w:tab w:val="num" w:pos="720"/>
        </w:tabs>
        <w:ind w:left="720" w:hanging="360"/>
      </w:pPr>
      <w:rPr>
        <w:rFonts w:ascii="Symbol" w:hAnsi="Symbol" w:hint="default"/>
      </w:rPr>
    </w:lvl>
    <w:lvl w:ilvl="1" w:tplc="C9E26528" w:tentative="1">
      <w:start w:val="1"/>
      <w:numFmt w:val="bullet"/>
      <w:lvlText w:val=""/>
      <w:lvlJc w:val="left"/>
      <w:pPr>
        <w:tabs>
          <w:tab w:val="num" w:pos="1440"/>
        </w:tabs>
        <w:ind w:left="1440" w:hanging="360"/>
      </w:pPr>
      <w:rPr>
        <w:rFonts w:ascii="Symbol" w:hAnsi="Symbol" w:hint="default"/>
      </w:rPr>
    </w:lvl>
    <w:lvl w:ilvl="2" w:tplc="432422BA" w:tentative="1">
      <w:start w:val="1"/>
      <w:numFmt w:val="bullet"/>
      <w:lvlText w:val=""/>
      <w:lvlJc w:val="left"/>
      <w:pPr>
        <w:tabs>
          <w:tab w:val="num" w:pos="2160"/>
        </w:tabs>
        <w:ind w:left="2160" w:hanging="360"/>
      </w:pPr>
      <w:rPr>
        <w:rFonts w:ascii="Symbol" w:hAnsi="Symbol" w:hint="default"/>
      </w:rPr>
    </w:lvl>
    <w:lvl w:ilvl="3" w:tplc="B9244CDA" w:tentative="1">
      <w:start w:val="1"/>
      <w:numFmt w:val="bullet"/>
      <w:lvlText w:val=""/>
      <w:lvlJc w:val="left"/>
      <w:pPr>
        <w:tabs>
          <w:tab w:val="num" w:pos="2880"/>
        </w:tabs>
        <w:ind w:left="2880" w:hanging="360"/>
      </w:pPr>
      <w:rPr>
        <w:rFonts w:ascii="Symbol" w:hAnsi="Symbol" w:hint="default"/>
      </w:rPr>
    </w:lvl>
    <w:lvl w:ilvl="4" w:tplc="D74E46D8" w:tentative="1">
      <w:start w:val="1"/>
      <w:numFmt w:val="bullet"/>
      <w:lvlText w:val=""/>
      <w:lvlJc w:val="left"/>
      <w:pPr>
        <w:tabs>
          <w:tab w:val="num" w:pos="3600"/>
        </w:tabs>
        <w:ind w:left="3600" w:hanging="360"/>
      </w:pPr>
      <w:rPr>
        <w:rFonts w:ascii="Symbol" w:hAnsi="Symbol" w:hint="default"/>
      </w:rPr>
    </w:lvl>
    <w:lvl w:ilvl="5" w:tplc="614402F8" w:tentative="1">
      <w:start w:val="1"/>
      <w:numFmt w:val="bullet"/>
      <w:lvlText w:val=""/>
      <w:lvlJc w:val="left"/>
      <w:pPr>
        <w:tabs>
          <w:tab w:val="num" w:pos="4320"/>
        </w:tabs>
        <w:ind w:left="4320" w:hanging="360"/>
      </w:pPr>
      <w:rPr>
        <w:rFonts w:ascii="Symbol" w:hAnsi="Symbol" w:hint="default"/>
      </w:rPr>
    </w:lvl>
    <w:lvl w:ilvl="6" w:tplc="4E94F05E" w:tentative="1">
      <w:start w:val="1"/>
      <w:numFmt w:val="bullet"/>
      <w:lvlText w:val=""/>
      <w:lvlJc w:val="left"/>
      <w:pPr>
        <w:tabs>
          <w:tab w:val="num" w:pos="5040"/>
        </w:tabs>
        <w:ind w:left="5040" w:hanging="360"/>
      </w:pPr>
      <w:rPr>
        <w:rFonts w:ascii="Symbol" w:hAnsi="Symbol" w:hint="default"/>
      </w:rPr>
    </w:lvl>
    <w:lvl w:ilvl="7" w:tplc="E2E86EEA" w:tentative="1">
      <w:start w:val="1"/>
      <w:numFmt w:val="bullet"/>
      <w:lvlText w:val=""/>
      <w:lvlJc w:val="left"/>
      <w:pPr>
        <w:tabs>
          <w:tab w:val="num" w:pos="5760"/>
        </w:tabs>
        <w:ind w:left="5760" w:hanging="360"/>
      </w:pPr>
      <w:rPr>
        <w:rFonts w:ascii="Symbol" w:hAnsi="Symbol" w:hint="default"/>
      </w:rPr>
    </w:lvl>
    <w:lvl w:ilvl="8" w:tplc="7B4ED8F6" w:tentative="1">
      <w:start w:val="1"/>
      <w:numFmt w:val="bullet"/>
      <w:lvlText w:val=""/>
      <w:lvlJc w:val="left"/>
      <w:pPr>
        <w:tabs>
          <w:tab w:val="num" w:pos="6480"/>
        </w:tabs>
        <w:ind w:left="6480" w:hanging="360"/>
      </w:pPr>
      <w:rPr>
        <w:rFonts w:ascii="Symbol" w:hAnsi="Symbol" w:hint="default"/>
      </w:rPr>
    </w:lvl>
  </w:abstractNum>
  <w:abstractNum w:abstractNumId="29" w15:restartNumberingAfterBreak="0">
    <w:nsid w:val="4F3A2E39"/>
    <w:multiLevelType w:val="hybridMultilevel"/>
    <w:tmpl w:val="AA2873E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54214DD1"/>
    <w:multiLevelType w:val="multilevel"/>
    <w:tmpl w:val="38D84948"/>
    <w:lvl w:ilvl="0">
      <w:start w:val="1"/>
      <w:numFmt w:val="decimal"/>
      <w:pStyle w:val="berschrift1"/>
      <w:lvlText w:val="%1"/>
      <w:lvlJc w:val="left"/>
      <w:pPr>
        <w:ind w:left="432" w:hanging="432"/>
      </w:pPr>
      <w:rPr>
        <w:rFonts w:hint="default"/>
        <w:b/>
        <w:bCs/>
        <w:i w:val="0"/>
        <w:iCs w:val="0"/>
        <w:sz w:val="28"/>
        <w:szCs w:val="28"/>
        <w:lang w:val="de-DE"/>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1" w15:restartNumberingAfterBreak="0">
    <w:nsid w:val="56652905"/>
    <w:multiLevelType w:val="hybridMultilevel"/>
    <w:tmpl w:val="FC0056A0"/>
    <w:lvl w:ilvl="0" w:tplc="7B165846">
      <w:start w:val="1"/>
      <w:numFmt w:val="decimal"/>
      <w:lvlText w:val="(%1)"/>
      <w:lvlJc w:val="left"/>
      <w:pPr>
        <w:ind w:left="927" w:hanging="360"/>
      </w:pPr>
      <w:rPr>
        <w:rFonts w:hint="default"/>
      </w:rPr>
    </w:lvl>
    <w:lvl w:ilvl="1" w:tplc="04070019" w:tentative="1">
      <w:start w:val="1"/>
      <w:numFmt w:val="lowerLetter"/>
      <w:lvlText w:val="%2."/>
      <w:lvlJc w:val="left"/>
      <w:pPr>
        <w:ind w:left="1647" w:hanging="360"/>
      </w:pPr>
    </w:lvl>
    <w:lvl w:ilvl="2" w:tplc="0407001B" w:tentative="1">
      <w:start w:val="1"/>
      <w:numFmt w:val="lowerRoman"/>
      <w:lvlText w:val="%3."/>
      <w:lvlJc w:val="right"/>
      <w:pPr>
        <w:ind w:left="2367" w:hanging="180"/>
      </w:pPr>
    </w:lvl>
    <w:lvl w:ilvl="3" w:tplc="0407000F" w:tentative="1">
      <w:start w:val="1"/>
      <w:numFmt w:val="decimal"/>
      <w:lvlText w:val="%4."/>
      <w:lvlJc w:val="left"/>
      <w:pPr>
        <w:ind w:left="3087" w:hanging="360"/>
      </w:pPr>
    </w:lvl>
    <w:lvl w:ilvl="4" w:tplc="04070019" w:tentative="1">
      <w:start w:val="1"/>
      <w:numFmt w:val="lowerLetter"/>
      <w:lvlText w:val="%5."/>
      <w:lvlJc w:val="left"/>
      <w:pPr>
        <w:ind w:left="3807" w:hanging="360"/>
      </w:pPr>
    </w:lvl>
    <w:lvl w:ilvl="5" w:tplc="0407001B" w:tentative="1">
      <w:start w:val="1"/>
      <w:numFmt w:val="lowerRoman"/>
      <w:lvlText w:val="%6."/>
      <w:lvlJc w:val="right"/>
      <w:pPr>
        <w:ind w:left="4527" w:hanging="180"/>
      </w:pPr>
    </w:lvl>
    <w:lvl w:ilvl="6" w:tplc="0407000F" w:tentative="1">
      <w:start w:val="1"/>
      <w:numFmt w:val="decimal"/>
      <w:lvlText w:val="%7."/>
      <w:lvlJc w:val="left"/>
      <w:pPr>
        <w:ind w:left="5247" w:hanging="360"/>
      </w:pPr>
    </w:lvl>
    <w:lvl w:ilvl="7" w:tplc="04070019" w:tentative="1">
      <w:start w:val="1"/>
      <w:numFmt w:val="lowerLetter"/>
      <w:lvlText w:val="%8."/>
      <w:lvlJc w:val="left"/>
      <w:pPr>
        <w:ind w:left="5967" w:hanging="360"/>
      </w:pPr>
    </w:lvl>
    <w:lvl w:ilvl="8" w:tplc="0407001B" w:tentative="1">
      <w:start w:val="1"/>
      <w:numFmt w:val="lowerRoman"/>
      <w:lvlText w:val="%9."/>
      <w:lvlJc w:val="right"/>
      <w:pPr>
        <w:ind w:left="6687" w:hanging="180"/>
      </w:pPr>
    </w:lvl>
  </w:abstractNum>
  <w:abstractNum w:abstractNumId="32" w15:restartNumberingAfterBreak="0">
    <w:nsid w:val="5F300B17"/>
    <w:multiLevelType w:val="hybridMultilevel"/>
    <w:tmpl w:val="2FE6D0F6"/>
    <w:lvl w:ilvl="0" w:tplc="FE383DA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6435014E"/>
    <w:multiLevelType w:val="hybridMultilevel"/>
    <w:tmpl w:val="090A373E"/>
    <w:lvl w:ilvl="0" w:tplc="AF20E306">
      <w:start w:val="2"/>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66EE066D"/>
    <w:multiLevelType w:val="multilevel"/>
    <w:tmpl w:val="7F9E79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6EF2503"/>
    <w:multiLevelType w:val="hybridMultilevel"/>
    <w:tmpl w:val="33D60B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69A80E9B"/>
    <w:multiLevelType w:val="hybridMultilevel"/>
    <w:tmpl w:val="33D60B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6AAA49BA"/>
    <w:multiLevelType w:val="multilevel"/>
    <w:tmpl w:val="6296A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D813A0B"/>
    <w:multiLevelType w:val="hybridMultilevel"/>
    <w:tmpl w:val="6BCA8D9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9" w15:restartNumberingAfterBreak="0">
    <w:nsid w:val="71587B16"/>
    <w:multiLevelType w:val="hybridMultilevel"/>
    <w:tmpl w:val="F3721C3C"/>
    <w:lvl w:ilvl="0" w:tplc="A7AE2FEC">
      <w:numFmt w:val="bullet"/>
      <w:lvlText w:val=""/>
      <w:lvlJc w:val="left"/>
      <w:pPr>
        <w:ind w:left="720" w:hanging="360"/>
      </w:pPr>
      <w:rPr>
        <w:rFonts w:ascii="Wingdings" w:eastAsia="MS Mincho"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716E6168"/>
    <w:multiLevelType w:val="multilevel"/>
    <w:tmpl w:val="7082BD7A"/>
    <w:lvl w:ilvl="0">
      <w:start w:val="1"/>
      <w:numFmt w:val="decimal"/>
      <w:lvlText w:val="%1"/>
      <w:lvlJc w:val="left"/>
      <w:pPr>
        <w:tabs>
          <w:tab w:val="num" w:pos="792"/>
        </w:tabs>
        <w:ind w:left="792" w:hanging="432"/>
      </w:pPr>
      <w:rPr>
        <w:rFonts w:hint="default"/>
        <w:b/>
        <w:bCs/>
        <w:i w:val="0"/>
        <w:iCs w:val="0"/>
        <w:sz w:val="28"/>
        <w:szCs w:val="28"/>
        <w:lang w:val="de-DE"/>
      </w:rPr>
    </w:lvl>
    <w:lvl w:ilvl="1">
      <w:start w:val="1"/>
      <w:numFmt w:val="decimal"/>
      <w:lvlText w:val="%1.%2"/>
      <w:lvlJc w:val="left"/>
      <w:pPr>
        <w:tabs>
          <w:tab w:val="num" w:pos="9017"/>
        </w:tabs>
        <w:ind w:left="9017" w:hanging="576"/>
      </w:pPr>
      <w:rPr>
        <w:rFonts w:hint="default"/>
      </w:rPr>
    </w:lvl>
    <w:lvl w:ilvl="2">
      <w:start w:val="1"/>
      <w:numFmt w:val="decimal"/>
      <w:lvlText w:val="%1.%2.%3"/>
      <w:lvlJc w:val="left"/>
      <w:pPr>
        <w:tabs>
          <w:tab w:val="num" w:pos="1648"/>
        </w:tabs>
        <w:ind w:left="1648"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41" w15:restartNumberingAfterBreak="0">
    <w:nsid w:val="71D72812"/>
    <w:multiLevelType w:val="multilevel"/>
    <w:tmpl w:val="0407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47A2AD8"/>
    <w:multiLevelType w:val="multilevel"/>
    <w:tmpl w:val="D0A83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7122E8E"/>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4" w15:restartNumberingAfterBreak="0">
    <w:nsid w:val="7E81617A"/>
    <w:multiLevelType w:val="hybridMultilevel"/>
    <w:tmpl w:val="E1FC236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373165537">
    <w:abstractNumId w:val="27"/>
  </w:num>
  <w:num w:numId="2" w16cid:durableId="208688209">
    <w:abstractNumId w:val="41"/>
  </w:num>
  <w:num w:numId="3" w16cid:durableId="1256283536">
    <w:abstractNumId w:val="0"/>
  </w:num>
  <w:num w:numId="4" w16cid:durableId="1718511541">
    <w:abstractNumId w:val="8"/>
  </w:num>
  <w:num w:numId="5" w16cid:durableId="267078337">
    <w:abstractNumId w:val="12"/>
  </w:num>
  <w:num w:numId="6" w16cid:durableId="764686360">
    <w:abstractNumId w:val="1"/>
  </w:num>
  <w:num w:numId="7" w16cid:durableId="1059212529">
    <w:abstractNumId w:val="18"/>
  </w:num>
  <w:num w:numId="8" w16cid:durableId="1582983381">
    <w:abstractNumId w:val="3"/>
  </w:num>
  <w:num w:numId="9" w16cid:durableId="429736264">
    <w:abstractNumId w:val="5"/>
  </w:num>
  <w:num w:numId="10" w16cid:durableId="1028215805">
    <w:abstractNumId w:val="42"/>
  </w:num>
  <w:num w:numId="11" w16cid:durableId="1310600504">
    <w:abstractNumId w:val="9"/>
    <w:lvlOverride w:ilvl="0">
      <w:startOverride w:val="2"/>
    </w:lvlOverride>
  </w:num>
  <w:num w:numId="12" w16cid:durableId="1805728505">
    <w:abstractNumId w:val="34"/>
    <w:lvlOverride w:ilvl="0">
      <w:startOverride w:val="3"/>
    </w:lvlOverride>
  </w:num>
  <w:num w:numId="13" w16cid:durableId="1808666490">
    <w:abstractNumId w:val="7"/>
    <w:lvlOverride w:ilvl="0">
      <w:startOverride w:val="4"/>
    </w:lvlOverride>
  </w:num>
  <w:num w:numId="14" w16cid:durableId="1371950428">
    <w:abstractNumId w:val="11"/>
  </w:num>
  <w:num w:numId="15" w16cid:durableId="774129298">
    <w:abstractNumId w:val="38"/>
  </w:num>
  <w:num w:numId="16" w16cid:durableId="1365058869">
    <w:abstractNumId w:val="25"/>
  </w:num>
  <w:num w:numId="17" w16cid:durableId="714081431">
    <w:abstractNumId w:val="37"/>
  </w:num>
  <w:num w:numId="18" w16cid:durableId="1036352511">
    <w:abstractNumId w:val="29"/>
  </w:num>
  <w:num w:numId="19" w16cid:durableId="1608998297">
    <w:abstractNumId w:val="19"/>
  </w:num>
  <w:num w:numId="20" w16cid:durableId="692654797">
    <w:abstractNumId w:val="39"/>
  </w:num>
  <w:num w:numId="21" w16cid:durableId="521288329">
    <w:abstractNumId w:val="4"/>
  </w:num>
  <w:num w:numId="22" w16cid:durableId="761217639">
    <w:abstractNumId w:val="44"/>
  </w:num>
  <w:num w:numId="23" w16cid:durableId="1290746868">
    <w:abstractNumId w:val="26"/>
  </w:num>
  <w:num w:numId="24" w16cid:durableId="473645917">
    <w:abstractNumId w:val="28"/>
  </w:num>
  <w:num w:numId="25" w16cid:durableId="815611320">
    <w:abstractNumId w:val="36"/>
  </w:num>
  <w:num w:numId="26" w16cid:durableId="1560286086">
    <w:abstractNumId w:val="31"/>
  </w:num>
  <w:num w:numId="27" w16cid:durableId="349182352">
    <w:abstractNumId w:val="30"/>
  </w:num>
  <w:num w:numId="28" w16cid:durableId="1183518204">
    <w:abstractNumId w:val="13"/>
  </w:num>
  <w:num w:numId="29" w16cid:durableId="76723361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156527840">
    <w:abstractNumId w:val="43"/>
  </w:num>
  <w:num w:numId="31" w16cid:durableId="1680695518">
    <w:abstractNumId w:val="22"/>
  </w:num>
  <w:num w:numId="32" w16cid:durableId="1595431627">
    <w:abstractNumId w:val="40"/>
  </w:num>
  <w:num w:numId="33" w16cid:durableId="72943237">
    <w:abstractNumId w:val="6"/>
  </w:num>
  <w:num w:numId="34" w16cid:durableId="693045336">
    <w:abstractNumId w:val="10"/>
  </w:num>
  <w:num w:numId="35" w16cid:durableId="1035665749">
    <w:abstractNumId w:val="35"/>
  </w:num>
  <w:num w:numId="36" w16cid:durableId="1577592175">
    <w:abstractNumId w:val="21"/>
  </w:num>
  <w:num w:numId="37" w16cid:durableId="1892879925">
    <w:abstractNumId w:val="17"/>
  </w:num>
  <w:num w:numId="38" w16cid:durableId="1867592705">
    <w:abstractNumId w:val="33"/>
  </w:num>
  <w:num w:numId="39" w16cid:durableId="2140494868">
    <w:abstractNumId w:val="2"/>
  </w:num>
  <w:num w:numId="40" w16cid:durableId="804348681">
    <w:abstractNumId w:val="24"/>
  </w:num>
  <w:num w:numId="41" w16cid:durableId="1457136809">
    <w:abstractNumId w:val="32"/>
  </w:num>
  <w:num w:numId="42" w16cid:durableId="548495545">
    <w:abstractNumId w:val="20"/>
  </w:num>
  <w:num w:numId="43" w16cid:durableId="1404183216">
    <w:abstractNumId w:val="15"/>
  </w:num>
  <w:num w:numId="44" w16cid:durableId="1365865232">
    <w:abstractNumId w:val="23"/>
  </w:num>
  <w:num w:numId="45" w16cid:durableId="24912181">
    <w:abstractNumId w:val="14"/>
  </w:num>
  <w:num w:numId="46" w16cid:durableId="2002811165">
    <w:abstractNumId w:val="16"/>
  </w:num>
  <w:numIdMacAtCleanup w:val="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chumacher, Timo">
    <w15:presenceInfo w15:providerId="None" w15:userId="Schumacher, Tim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activeWritingStyle w:appName="MSWord" w:lang="de-DE" w:vendorID="64" w:dllVersion="6" w:nlCheck="1" w:checkStyle="1"/>
  <w:activeWritingStyle w:appName="MSWord" w:lang="en-US" w:vendorID="64" w:dllVersion="6" w:nlCheck="1" w:checkStyle="1"/>
  <w:activeWritingStyle w:appName="MSWord" w:lang="en-AU" w:vendorID="64" w:dllVersion="6" w:nlCheck="1" w:checkStyle="1"/>
  <w:activeWritingStyle w:appName="MSWord" w:lang="en-AU" w:vendorID="64" w:dllVersion="4096" w:nlCheck="1" w:checkStyle="0"/>
  <w:activeWritingStyle w:appName="MSWord" w:lang="de-DE" w:vendorID="64" w:dllVersion="4096" w:nlCheck="1" w:checkStyle="0"/>
  <w:activeWritingStyle w:appName="MSWord" w:lang="en-US" w:vendorID="64" w:dllVersion="4096" w:nlCheck="1" w:checkStyle="0"/>
  <w:activeWritingStyle w:appName="MSWord" w:lang="de-DE" w:vendorID="64" w:dllVersion="0" w:nlCheck="1" w:checkStyle="0"/>
  <w:activeWritingStyle w:appName="MSWord" w:lang="en-US" w:vendorID="64" w:dllVersion="0" w:nlCheck="1" w:checkStyle="0"/>
  <w:activeWritingStyle w:appName="MSWord" w:lang="en-AU" w:vendorID="64" w:dllVersion="0" w:nlCheck="1" w:checkStyle="0"/>
  <w:proofState w:spelling="clean" w:grammar="clean"/>
  <w:attachedTemplate r:id="rId1"/>
  <w:defaultTabStop w:val="709"/>
  <w:autoHyphenation/>
  <w:hyphenationZone w:val="1134"/>
  <w:drawingGridHorizontalSpacing w:val="12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75D"/>
    <w:rsid w:val="00000486"/>
    <w:rsid w:val="000004DF"/>
    <w:rsid w:val="00000E65"/>
    <w:rsid w:val="00000FA9"/>
    <w:rsid w:val="0000177F"/>
    <w:rsid w:val="00001D2A"/>
    <w:rsid w:val="000022BE"/>
    <w:rsid w:val="00003806"/>
    <w:rsid w:val="00003871"/>
    <w:rsid w:val="00003D0F"/>
    <w:rsid w:val="00003E7D"/>
    <w:rsid w:val="0000485A"/>
    <w:rsid w:val="000065B9"/>
    <w:rsid w:val="0000687A"/>
    <w:rsid w:val="00006EAB"/>
    <w:rsid w:val="000070E4"/>
    <w:rsid w:val="00007196"/>
    <w:rsid w:val="00007387"/>
    <w:rsid w:val="00007566"/>
    <w:rsid w:val="00007C7B"/>
    <w:rsid w:val="00007FF8"/>
    <w:rsid w:val="00010106"/>
    <w:rsid w:val="000102BC"/>
    <w:rsid w:val="00010352"/>
    <w:rsid w:val="00010815"/>
    <w:rsid w:val="00010D62"/>
    <w:rsid w:val="0001144F"/>
    <w:rsid w:val="0001154E"/>
    <w:rsid w:val="00011836"/>
    <w:rsid w:val="00011B41"/>
    <w:rsid w:val="00011EA1"/>
    <w:rsid w:val="000122AA"/>
    <w:rsid w:val="00012624"/>
    <w:rsid w:val="00012AEF"/>
    <w:rsid w:val="0001379F"/>
    <w:rsid w:val="00014771"/>
    <w:rsid w:val="00014D82"/>
    <w:rsid w:val="00015787"/>
    <w:rsid w:val="000157AF"/>
    <w:rsid w:val="00015ABD"/>
    <w:rsid w:val="00016054"/>
    <w:rsid w:val="000164DF"/>
    <w:rsid w:val="00016E97"/>
    <w:rsid w:val="000171B4"/>
    <w:rsid w:val="00021991"/>
    <w:rsid w:val="00021AA4"/>
    <w:rsid w:val="000226AD"/>
    <w:rsid w:val="000227EF"/>
    <w:rsid w:val="00023AAB"/>
    <w:rsid w:val="00023F47"/>
    <w:rsid w:val="000241AD"/>
    <w:rsid w:val="00024431"/>
    <w:rsid w:val="00024A29"/>
    <w:rsid w:val="00024F92"/>
    <w:rsid w:val="000250DE"/>
    <w:rsid w:val="00026E8C"/>
    <w:rsid w:val="000271C0"/>
    <w:rsid w:val="000277BC"/>
    <w:rsid w:val="00030731"/>
    <w:rsid w:val="00030779"/>
    <w:rsid w:val="0003116F"/>
    <w:rsid w:val="000315F5"/>
    <w:rsid w:val="00031A66"/>
    <w:rsid w:val="00031E9F"/>
    <w:rsid w:val="00032A1E"/>
    <w:rsid w:val="00032DCC"/>
    <w:rsid w:val="00032F88"/>
    <w:rsid w:val="0003318B"/>
    <w:rsid w:val="000331B8"/>
    <w:rsid w:val="00033293"/>
    <w:rsid w:val="00033B47"/>
    <w:rsid w:val="00033DE7"/>
    <w:rsid w:val="000340AE"/>
    <w:rsid w:val="0003441E"/>
    <w:rsid w:val="00035521"/>
    <w:rsid w:val="00035523"/>
    <w:rsid w:val="0003570A"/>
    <w:rsid w:val="00035848"/>
    <w:rsid w:val="00035CCE"/>
    <w:rsid w:val="00035FDE"/>
    <w:rsid w:val="00036F29"/>
    <w:rsid w:val="000370D2"/>
    <w:rsid w:val="000371C3"/>
    <w:rsid w:val="00037E14"/>
    <w:rsid w:val="0004021A"/>
    <w:rsid w:val="00040F2C"/>
    <w:rsid w:val="00041325"/>
    <w:rsid w:val="0004160E"/>
    <w:rsid w:val="0004168E"/>
    <w:rsid w:val="00041905"/>
    <w:rsid w:val="00041D92"/>
    <w:rsid w:val="00041DBB"/>
    <w:rsid w:val="0004202A"/>
    <w:rsid w:val="000425FF"/>
    <w:rsid w:val="00043413"/>
    <w:rsid w:val="00043E20"/>
    <w:rsid w:val="00043E53"/>
    <w:rsid w:val="0004427B"/>
    <w:rsid w:val="0004429F"/>
    <w:rsid w:val="0004446D"/>
    <w:rsid w:val="00044780"/>
    <w:rsid w:val="00044DC1"/>
    <w:rsid w:val="00046246"/>
    <w:rsid w:val="00046D13"/>
    <w:rsid w:val="00047A4A"/>
    <w:rsid w:val="00050AE3"/>
    <w:rsid w:val="00050B5C"/>
    <w:rsid w:val="00050C6E"/>
    <w:rsid w:val="00051118"/>
    <w:rsid w:val="00051B27"/>
    <w:rsid w:val="00051D2E"/>
    <w:rsid w:val="0005206E"/>
    <w:rsid w:val="0005216F"/>
    <w:rsid w:val="00052359"/>
    <w:rsid w:val="000526BB"/>
    <w:rsid w:val="00052B83"/>
    <w:rsid w:val="00055368"/>
    <w:rsid w:val="000559A2"/>
    <w:rsid w:val="00055AC7"/>
    <w:rsid w:val="00055F68"/>
    <w:rsid w:val="00056614"/>
    <w:rsid w:val="00056D5F"/>
    <w:rsid w:val="00056F06"/>
    <w:rsid w:val="0005702B"/>
    <w:rsid w:val="00057B1D"/>
    <w:rsid w:val="00057D34"/>
    <w:rsid w:val="00060B18"/>
    <w:rsid w:val="00061049"/>
    <w:rsid w:val="000616B9"/>
    <w:rsid w:val="00062BAF"/>
    <w:rsid w:val="00063A25"/>
    <w:rsid w:val="00064222"/>
    <w:rsid w:val="00064748"/>
    <w:rsid w:val="00064D0F"/>
    <w:rsid w:val="000652C5"/>
    <w:rsid w:val="00065675"/>
    <w:rsid w:val="000660C5"/>
    <w:rsid w:val="0006639E"/>
    <w:rsid w:val="00066442"/>
    <w:rsid w:val="000668A4"/>
    <w:rsid w:val="00066FE3"/>
    <w:rsid w:val="00067610"/>
    <w:rsid w:val="0006769C"/>
    <w:rsid w:val="000712D1"/>
    <w:rsid w:val="00071317"/>
    <w:rsid w:val="000714B9"/>
    <w:rsid w:val="00071DA2"/>
    <w:rsid w:val="00071F36"/>
    <w:rsid w:val="000730CD"/>
    <w:rsid w:val="00073CF5"/>
    <w:rsid w:val="00073E75"/>
    <w:rsid w:val="000764F6"/>
    <w:rsid w:val="000779D9"/>
    <w:rsid w:val="00077D6E"/>
    <w:rsid w:val="00080410"/>
    <w:rsid w:val="00080658"/>
    <w:rsid w:val="000808FB"/>
    <w:rsid w:val="00080936"/>
    <w:rsid w:val="00080B55"/>
    <w:rsid w:val="000812F2"/>
    <w:rsid w:val="000816BF"/>
    <w:rsid w:val="00081D84"/>
    <w:rsid w:val="0008248C"/>
    <w:rsid w:val="00083026"/>
    <w:rsid w:val="000830D1"/>
    <w:rsid w:val="000833AF"/>
    <w:rsid w:val="000833CE"/>
    <w:rsid w:val="00083606"/>
    <w:rsid w:val="0008393D"/>
    <w:rsid w:val="00083E8D"/>
    <w:rsid w:val="00083ED0"/>
    <w:rsid w:val="000843D0"/>
    <w:rsid w:val="00085134"/>
    <w:rsid w:val="000857B7"/>
    <w:rsid w:val="00085F9D"/>
    <w:rsid w:val="00086E78"/>
    <w:rsid w:val="00087459"/>
    <w:rsid w:val="000875A3"/>
    <w:rsid w:val="00087E65"/>
    <w:rsid w:val="000908B4"/>
    <w:rsid w:val="00090B59"/>
    <w:rsid w:val="00091388"/>
    <w:rsid w:val="0009181A"/>
    <w:rsid w:val="0009194E"/>
    <w:rsid w:val="000929CC"/>
    <w:rsid w:val="00092DE5"/>
    <w:rsid w:val="00093095"/>
    <w:rsid w:val="000931F4"/>
    <w:rsid w:val="000939A8"/>
    <w:rsid w:val="000943A6"/>
    <w:rsid w:val="0009469F"/>
    <w:rsid w:val="00094F45"/>
    <w:rsid w:val="00094F88"/>
    <w:rsid w:val="00095175"/>
    <w:rsid w:val="00095460"/>
    <w:rsid w:val="00096064"/>
    <w:rsid w:val="00096F08"/>
    <w:rsid w:val="00097122"/>
    <w:rsid w:val="000973F9"/>
    <w:rsid w:val="00097E3B"/>
    <w:rsid w:val="00097EB4"/>
    <w:rsid w:val="00097F16"/>
    <w:rsid w:val="000A00B8"/>
    <w:rsid w:val="000A00D6"/>
    <w:rsid w:val="000A0232"/>
    <w:rsid w:val="000A07C2"/>
    <w:rsid w:val="000A0ED2"/>
    <w:rsid w:val="000A1137"/>
    <w:rsid w:val="000A1A7E"/>
    <w:rsid w:val="000A1D18"/>
    <w:rsid w:val="000A1F1D"/>
    <w:rsid w:val="000A2530"/>
    <w:rsid w:val="000A25FC"/>
    <w:rsid w:val="000A2CD0"/>
    <w:rsid w:val="000A3138"/>
    <w:rsid w:val="000A31E4"/>
    <w:rsid w:val="000A39A0"/>
    <w:rsid w:val="000A3E2C"/>
    <w:rsid w:val="000A4152"/>
    <w:rsid w:val="000A4301"/>
    <w:rsid w:val="000A4EA4"/>
    <w:rsid w:val="000A4EB7"/>
    <w:rsid w:val="000A5985"/>
    <w:rsid w:val="000A6522"/>
    <w:rsid w:val="000A667F"/>
    <w:rsid w:val="000A6D5B"/>
    <w:rsid w:val="000A6E96"/>
    <w:rsid w:val="000A76B1"/>
    <w:rsid w:val="000B03D6"/>
    <w:rsid w:val="000B0B9D"/>
    <w:rsid w:val="000B1435"/>
    <w:rsid w:val="000B1678"/>
    <w:rsid w:val="000B1F10"/>
    <w:rsid w:val="000B23B9"/>
    <w:rsid w:val="000B348C"/>
    <w:rsid w:val="000B35D5"/>
    <w:rsid w:val="000B45BF"/>
    <w:rsid w:val="000B45F6"/>
    <w:rsid w:val="000B472D"/>
    <w:rsid w:val="000B48D4"/>
    <w:rsid w:val="000B4C2C"/>
    <w:rsid w:val="000B5922"/>
    <w:rsid w:val="000B61E8"/>
    <w:rsid w:val="000B6D7E"/>
    <w:rsid w:val="000B799E"/>
    <w:rsid w:val="000C0A1B"/>
    <w:rsid w:val="000C27A5"/>
    <w:rsid w:val="000C2A45"/>
    <w:rsid w:val="000C2C89"/>
    <w:rsid w:val="000C5057"/>
    <w:rsid w:val="000C5302"/>
    <w:rsid w:val="000C5D53"/>
    <w:rsid w:val="000C5DE1"/>
    <w:rsid w:val="000C5F7B"/>
    <w:rsid w:val="000C6C96"/>
    <w:rsid w:val="000C74B4"/>
    <w:rsid w:val="000C76F6"/>
    <w:rsid w:val="000C7A40"/>
    <w:rsid w:val="000C7A55"/>
    <w:rsid w:val="000D01EB"/>
    <w:rsid w:val="000D07AC"/>
    <w:rsid w:val="000D093A"/>
    <w:rsid w:val="000D11A7"/>
    <w:rsid w:val="000D1D15"/>
    <w:rsid w:val="000D2261"/>
    <w:rsid w:val="000D2705"/>
    <w:rsid w:val="000D2736"/>
    <w:rsid w:val="000D350B"/>
    <w:rsid w:val="000D4D09"/>
    <w:rsid w:val="000D4FD2"/>
    <w:rsid w:val="000D59FB"/>
    <w:rsid w:val="000D612A"/>
    <w:rsid w:val="000D65FC"/>
    <w:rsid w:val="000D6E9D"/>
    <w:rsid w:val="000D6F95"/>
    <w:rsid w:val="000D7AF3"/>
    <w:rsid w:val="000E01CD"/>
    <w:rsid w:val="000E06E5"/>
    <w:rsid w:val="000E07C6"/>
    <w:rsid w:val="000E0A9B"/>
    <w:rsid w:val="000E155E"/>
    <w:rsid w:val="000E21AB"/>
    <w:rsid w:val="000E2CA6"/>
    <w:rsid w:val="000E2D42"/>
    <w:rsid w:val="000E313B"/>
    <w:rsid w:val="000E33D6"/>
    <w:rsid w:val="000E382D"/>
    <w:rsid w:val="000E3D6B"/>
    <w:rsid w:val="000E4420"/>
    <w:rsid w:val="000E480C"/>
    <w:rsid w:val="000E4AE6"/>
    <w:rsid w:val="000E4CA4"/>
    <w:rsid w:val="000E53F2"/>
    <w:rsid w:val="000E5499"/>
    <w:rsid w:val="000E5BD2"/>
    <w:rsid w:val="000E60A6"/>
    <w:rsid w:val="000E6686"/>
    <w:rsid w:val="000E690E"/>
    <w:rsid w:val="000E6C96"/>
    <w:rsid w:val="000E7103"/>
    <w:rsid w:val="000E7209"/>
    <w:rsid w:val="000E72C1"/>
    <w:rsid w:val="000E7AA7"/>
    <w:rsid w:val="000E7E66"/>
    <w:rsid w:val="000F00B7"/>
    <w:rsid w:val="000F0774"/>
    <w:rsid w:val="000F185C"/>
    <w:rsid w:val="000F1944"/>
    <w:rsid w:val="000F224C"/>
    <w:rsid w:val="000F23B9"/>
    <w:rsid w:val="000F2567"/>
    <w:rsid w:val="000F25AD"/>
    <w:rsid w:val="000F2A70"/>
    <w:rsid w:val="000F2D4D"/>
    <w:rsid w:val="000F30D2"/>
    <w:rsid w:val="000F3394"/>
    <w:rsid w:val="000F3675"/>
    <w:rsid w:val="000F5422"/>
    <w:rsid w:val="000F5496"/>
    <w:rsid w:val="000F57A7"/>
    <w:rsid w:val="000F5EBF"/>
    <w:rsid w:val="000F5F5C"/>
    <w:rsid w:val="000F5FE1"/>
    <w:rsid w:val="000F664A"/>
    <w:rsid w:val="000F7F0D"/>
    <w:rsid w:val="00100E17"/>
    <w:rsid w:val="001016C7"/>
    <w:rsid w:val="00101B4F"/>
    <w:rsid w:val="001025E0"/>
    <w:rsid w:val="00103F27"/>
    <w:rsid w:val="00104618"/>
    <w:rsid w:val="0010492F"/>
    <w:rsid w:val="00104C28"/>
    <w:rsid w:val="00104F6F"/>
    <w:rsid w:val="0010582C"/>
    <w:rsid w:val="00105AC8"/>
    <w:rsid w:val="00105DE3"/>
    <w:rsid w:val="00106860"/>
    <w:rsid w:val="001070C4"/>
    <w:rsid w:val="00107299"/>
    <w:rsid w:val="001076D0"/>
    <w:rsid w:val="00107D07"/>
    <w:rsid w:val="001104BD"/>
    <w:rsid w:val="0011087C"/>
    <w:rsid w:val="0011095D"/>
    <w:rsid w:val="00110F2E"/>
    <w:rsid w:val="001120D0"/>
    <w:rsid w:val="001126F5"/>
    <w:rsid w:val="00112EB8"/>
    <w:rsid w:val="0011375C"/>
    <w:rsid w:val="00113C11"/>
    <w:rsid w:val="00113C6A"/>
    <w:rsid w:val="001140D4"/>
    <w:rsid w:val="001140FD"/>
    <w:rsid w:val="00115B7A"/>
    <w:rsid w:val="001167B3"/>
    <w:rsid w:val="00116AA2"/>
    <w:rsid w:val="00116C62"/>
    <w:rsid w:val="001173EA"/>
    <w:rsid w:val="00117C44"/>
    <w:rsid w:val="00120019"/>
    <w:rsid w:val="00120230"/>
    <w:rsid w:val="0012033D"/>
    <w:rsid w:val="0012072A"/>
    <w:rsid w:val="00120EEF"/>
    <w:rsid w:val="00121279"/>
    <w:rsid w:val="001213C6"/>
    <w:rsid w:val="00122787"/>
    <w:rsid w:val="00122AAB"/>
    <w:rsid w:val="0012329F"/>
    <w:rsid w:val="001238DD"/>
    <w:rsid w:val="00123DB6"/>
    <w:rsid w:val="0012448E"/>
    <w:rsid w:val="001248FA"/>
    <w:rsid w:val="001249A0"/>
    <w:rsid w:val="00124AC9"/>
    <w:rsid w:val="00124F2E"/>
    <w:rsid w:val="0012532E"/>
    <w:rsid w:val="00125435"/>
    <w:rsid w:val="001261AE"/>
    <w:rsid w:val="0012682F"/>
    <w:rsid w:val="00126F88"/>
    <w:rsid w:val="00127109"/>
    <w:rsid w:val="00127115"/>
    <w:rsid w:val="00127161"/>
    <w:rsid w:val="001275D7"/>
    <w:rsid w:val="00127A0D"/>
    <w:rsid w:val="00130275"/>
    <w:rsid w:val="00130E0F"/>
    <w:rsid w:val="00131375"/>
    <w:rsid w:val="00131E9E"/>
    <w:rsid w:val="00131F43"/>
    <w:rsid w:val="0013214C"/>
    <w:rsid w:val="001322B7"/>
    <w:rsid w:val="00132967"/>
    <w:rsid w:val="00132C81"/>
    <w:rsid w:val="00133055"/>
    <w:rsid w:val="00133479"/>
    <w:rsid w:val="0013381F"/>
    <w:rsid w:val="00134D91"/>
    <w:rsid w:val="001357E6"/>
    <w:rsid w:val="001359FE"/>
    <w:rsid w:val="00136441"/>
    <w:rsid w:val="00136C5B"/>
    <w:rsid w:val="00136F3C"/>
    <w:rsid w:val="001371A9"/>
    <w:rsid w:val="00137DA4"/>
    <w:rsid w:val="001403B9"/>
    <w:rsid w:val="00140A58"/>
    <w:rsid w:val="001421F3"/>
    <w:rsid w:val="0014304E"/>
    <w:rsid w:val="0014345E"/>
    <w:rsid w:val="00144854"/>
    <w:rsid w:val="00144E52"/>
    <w:rsid w:val="00146586"/>
    <w:rsid w:val="00147ADC"/>
    <w:rsid w:val="00147B05"/>
    <w:rsid w:val="0015040B"/>
    <w:rsid w:val="00150AA2"/>
    <w:rsid w:val="00150D05"/>
    <w:rsid w:val="00150DEC"/>
    <w:rsid w:val="0015140C"/>
    <w:rsid w:val="001517BA"/>
    <w:rsid w:val="00151B49"/>
    <w:rsid w:val="00151DB2"/>
    <w:rsid w:val="00151F05"/>
    <w:rsid w:val="001523A8"/>
    <w:rsid w:val="001526A8"/>
    <w:rsid w:val="00152D75"/>
    <w:rsid w:val="00153F65"/>
    <w:rsid w:val="00154A92"/>
    <w:rsid w:val="00154EBA"/>
    <w:rsid w:val="00155534"/>
    <w:rsid w:val="00155B94"/>
    <w:rsid w:val="001563B8"/>
    <w:rsid w:val="0015695F"/>
    <w:rsid w:val="00156D3E"/>
    <w:rsid w:val="001571D7"/>
    <w:rsid w:val="0015726A"/>
    <w:rsid w:val="001574BC"/>
    <w:rsid w:val="00157C35"/>
    <w:rsid w:val="00160820"/>
    <w:rsid w:val="00160D3E"/>
    <w:rsid w:val="001610BD"/>
    <w:rsid w:val="0016193E"/>
    <w:rsid w:val="00161A26"/>
    <w:rsid w:val="00163143"/>
    <w:rsid w:val="00163237"/>
    <w:rsid w:val="001634A4"/>
    <w:rsid w:val="00163502"/>
    <w:rsid w:val="001641AD"/>
    <w:rsid w:val="00164274"/>
    <w:rsid w:val="0016448E"/>
    <w:rsid w:val="00165154"/>
    <w:rsid w:val="00165E40"/>
    <w:rsid w:val="00165F71"/>
    <w:rsid w:val="001660F4"/>
    <w:rsid w:val="00166168"/>
    <w:rsid w:val="001663A6"/>
    <w:rsid w:val="001667A8"/>
    <w:rsid w:val="0016685E"/>
    <w:rsid w:val="00166FD5"/>
    <w:rsid w:val="00167368"/>
    <w:rsid w:val="001705C5"/>
    <w:rsid w:val="001705CA"/>
    <w:rsid w:val="001715F9"/>
    <w:rsid w:val="001721BB"/>
    <w:rsid w:val="00172567"/>
    <w:rsid w:val="00172A3E"/>
    <w:rsid w:val="0017324D"/>
    <w:rsid w:val="0017371F"/>
    <w:rsid w:val="00174022"/>
    <w:rsid w:val="00175639"/>
    <w:rsid w:val="00175D2A"/>
    <w:rsid w:val="00176506"/>
    <w:rsid w:val="00176841"/>
    <w:rsid w:val="00177369"/>
    <w:rsid w:val="00177ED0"/>
    <w:rsid w:val="001805DF"/>
    <w:rsid w:val="00180613"/>
    <w:rsid w:val="00180A51"/>
    <w:rsid w:val="001812A7"/>
    <w:rsid w:val="001815D0"/>
    <w:rsid w:val="00181A48"/>
    <w:rsid w:val="00182A35"/>
    <w:rsid w:val="001841F9"/>
    <w:rsid w:val="001845E2"/>
    <w:rsid w:val="00184604"/>
    <w:rsid w:val="00184F8D"/>
    <w:rsid w:val="00185310"/>
    <w:rsid w:val="00185E78"/>
    <w:rsid w:val="0018618F"/>
    <w:rsid w:val="00186660"/>
    <w:rsid w:val="001875EC"/>
    <w:rsid w:val="00187C40"/>
    <w:rsid w:val="00187FC9"/>
    <w:rsid w:val="001905BB"/>
    <w:rsid w:val="00191250"/>
    <w:rsid w:val="001915B4"/>
    <w:rsid w:val="00191C75"/>
    <w:rsid w:val="00191DA1"/>
    <w:rsid w:val="00191F2A"/>
    <w:rsid w:val="00192B13"/>
    <w:rsid w:val="00192D6D"/>
    <w:rsid w:val="00193663"/>
    <w:rsid w:val="00193698"/>
    <w:rsid w:val="00193AA7"/>
    <w:rsid w:val="00193E2B"/>
    <w:rsid w:val="00194831"/>
    <w:rsid w:val="0019499C"/>
    <w:rsid w:val="00194A69"/>
    <w:rsid w:val="00194E8D"/>
    <w:rsid w:val="0019512C"/>
    <w:rsid w:val="00195AF1"/>
    <w:rsid w:val="00195E7C"/>
    <w:rsid w:val="00196B9E"/>
    <w:rsid w:val="00196BA6"/>
    <w:rsid w:val="00197234"/>
    <w:rsid w:val="0019746D"/>
    <w:rsid w:val="00197844"/>
    <w:rsid w:val="00197B3F"/>
    <w:rsid w:val="00197CEC"/>
    <w:rsid w:val="001A020C"/>
    <w:rsid w:val="001A0622"/>
    <w:rsid w:val="001A0FD7"/>
    <w:rsid w:val="001A110C"/>
    <w:rsid w:val="001A1167"/>
    <w:rsid w:val="001A139F"/>
    <w:rsid w:val="001A1DF7"/>
    <w:rsid w:val="001A1FD0"/>
    <w:rsid w:val="001A2169"/>
    <w:rsid w:val="001A24FF"/>
    <w:rsid w:val="001A2519"/>
    <w:rsid w:val="001A2550"/>
    <w:rsid w:val="001A2868"/>
    <w:rsid w:val="001A29F9"/>
    <w:rsid w:val="001A3073"/>
    <w:rsid w:val="001A3567"/>
    <w:rsid w:val="001A3D67"/>
    <w:rsid w:val="001A54C2"/>
    <w:rsid w:val="001A5D49"/>
    <w:rsid w:val="001A5F0A"/>
    <w:rsid w:val="001A613D"/>
    <w:rsid w:val="001A692A"/>
    <w:rsid w:val="001A74DB"/>
    <w:rsid w:val="001A75A6"/>
    <w:rsid w:val="001A783C"/>
    <w:rsid w:val="001A7EB2"/>
    <w:rsid w:val="001B014A"/>
    <w:rsid w:val="001B055A"/>
    <w:rsid w:val="001B0792"/>
    <w:rsid w:val="001B0E4E"/>
    <w:rsid w:val="001B1C02"/>
    <w:rsid w:val="001B1E6A"/>
    <w:rsid w:val="001B2E2B"/>
    <w:rsid w:val="001B2E8B"/>
    <w:rsid w:val="001B4AE7"/>
    <w:rsid w:val="001B52BB"/>
    <w:rsid w:val="001B5FAF"/>
    <w:rsid w:val="001B6340"/>
    <w:rsid w:val="001B7017"/>
    <w:rsid w:val="001B78F3"/>
    <w:rsid w:val="001B7957"/>
    <w:rsid w:val="001B7B88"/>
    <w:rsid w:val="001B7C4C"/>
    <w:rsid w:val="001C04BA"/>
    <w:rsid w:val="001C0738"/>
    <w:rsid w:val="001C0C4A"/>
    <w:rsid w:val="001C0D98"/>
    <w:rsid w:val="001C1414"/>
    <w:rsid w:val="001C1B10"/>
    <w:rsid w:val="001C292C"/>
    <w:rsid w:val="001C31CD"/>
    <w:rsid w:val="001C42A8"/>
    <w:rsid w:val="001C4E8D"/>
    <w:rsid w:val="001C4F9E"/>
    <w:rsid w:val="001C571F"/>
    <w:rsid w:val="001C606A"/>
    <w:rsid w:val="001C79CF"/>
    <w:rsid w:val="001D00D7"/>
    <w:rsid w:val="001D0240"/>
    <w:rsid w:val="001D02D1"/>
    <w:rsid w:val="001D0346"/>
    <w:rsid w:val="001D0817"/>
    <w:rsid w:val="001D092B"/>
    <w:rsid w:val="001D0B5A"/>
    <w:rsid w:val="001D0CFC"/>
    <w:rsid w:val="001D10EF"/>
    <w:rsid w:val="001D112E"/>
    <w:rsid w:val="001D26DF"/>
    <w:rsid w:val="001D2C5B"/>
    <w:rsid w:val="001D2D69"/>
    <w:rsid w:val="001D36D4"/>
    <w:rsid w:val="001D3B61"/>
    <w:rsid w:val="001D3F1D"/>
    <w:rsid w:val="001D4134"/>
    <w:rsid w:val="001D4666"/>
    <w:rsid w:val="001D4F43"/>
    <w:rsid w:val="001D4F45"/>
    <w:rsid w:val="001D4F78"/>
    <w:rsid w:val="001D54B7"/>
    <w:rsid w:val="001D62B3"/>
    <w:rsid w:val="001D6311"/>
    <w:rsid w:val="001D64A5"/>
    <w:rsid w:val="001D6739"/>
    <w:rsid w:val="001D6886"/>
    <w:rsid w:val="001E034E"/>
    <w:rsid w:val="001E1291"/>
    <w:rsid w:val="001E1677"/>
    <w:rsid w:val="001E1ABF"/>
    <w:rsid w:val="001E1B6A"/>
    <w:rsid w:val="001E225E"/>
    <w:rsid w:val="001E3464"/>
    <w:rsid w:val="001E35B4"/>
    <w:rsid w:val="001E37F0"/>
    <w:rsid w:val="001E3D29"/>
    <w:rsid w:val="001E44D1"/>
    <w:rsid w:val="001E4A6C"/>
    <w:rsid w:val="001E4F99"/>
    <w:rsid w:val="001E514B"/>
    <w:rsid w:val="001E517C"/>
    <w:rsid w:val="001E530F"/>
    <w:rsid w:val="001E5A17"/>
    <w:rsid w:val="001E5B4B"/>
    <w:rsid w:val="001E5D4B"/>
    <w:rsid w:val="001E6492"/>
    <w:rsid w:val="001E68D7"/>
    <w:rsid w:val="001E6DE4"/>
    <w:rsid w:val="001E77B2"/>
    <w:rsid w:val="001F0C47"/>
    <w:rsid w:val="001F113B"/>
    <w:rsid w:val="001F173A"/>
    <w:rsid w:val="001F233F"/>
    <w:rsid w:val="001F253D"/>
    <w:rsid w:val="001F28A4"/>
    <w:rsid w:val="001F2967"/>
    <w:rsid w:val="001F2E9A"/>
    <w:rsid w:val="001F2F5C"/>
    <w:rsid w:val="001F381C"/>
    <w:rsid w:val="001F39A1"/>
    <w:rsid w:val="001F424D"/>
    <w:rsid w:val="001F4D88"/>
    <w:rsid w:val="001F4F74"/>
    <w:rsid w:val="001F51BE"/>
    <w:rsid w:val="001F594B"/>
    <w:rsid w:val="001F5CCD"/>
    <w:rsid w:val="001F5E84"/>
    <w:rsid w:val="001F61CF"/>
    <w:rsid w:val="001F631C"/>
    <w:rsid w:val="001F68FF"/>
    <w:rsid w:val="001F6946"/>
    <w:rsid w:val="001F6DD6"/>
    <w:rsid w:val="001F6E0C"/>
    <w:rsid w:val="001F6F9A"/>
    <w:rsid w:val="001F75D3"/>
    <w:rsid w:val="001F7B69"/>
    <w:rsid w:val="00200DD2"/>
    <w:rsid w:val="00201AD0"/>
    <w:rsid w:val="00202DAA"/>
    <w:rsid w:val="00202EC9"/>
    <w:rsid w:val="0020319D"/>
    <w:rsid w:val="0020332F"/>
    <w:rsid w:val="00204108"/>
    <w:rsid w:val="00204219"/>
    <w:rsid w:val="00204690"/>
    <w:rsid w:val="00204F24"/>
    <w:rsid w:val="00205C64"/>
    <w:rsid w:val="0020661A"/>
    <w:rsid w:val="00206B66"/>
    <w:rsid w:val="00206C13"/>
    <w:rsid w:val="00206EF3"/>
    <w:rsid w:val="00207E01"/>
    <w:rsid w:val="0021008D"/>
    <w:rsid w:val="00210BE9"/>
    <w:rsid w:val="00211146"/>
    <w:rsid w:val="00211301"/>
    <w:rsid w:val="002115F6"/>
    <w:rsid w:val="00211713"/>
    <w:rsid w:val="00211AD6"/>
    <w:rsid w:val="00212060"/>
    <w:rsid w:val="00212288"/>
    <w:rsid w:val="00212EBC"/>
    <w:rsid w:val="002133F9"/>
    <w:rsid w:val="0021398D"/>
    <w:rsid w:val="002139CD"/>
    <w:rsid w:val="00213CA6"/>
    <w:rsid w:val="00214191"/>
    <w:rsid w:val="0021429B"/>
    <w:rsid w:val="002147D4"/>
    <w:rsid w:val="00214D3B"/>
    <w:rsid w:val="00214E29"/>
    <w:rsid w:val="00215166"/>
    <w:rsid w:val="0021522F"/>
    <w:rsid w:val="0021631A"/>
    <w:rsid w:val="00216A53"/>
    <w:rsid w:val="00217AEB"/>
    <w:rsid w:val="0022091B"/>
    <w:rsid w:val="00220A8A"/>
    <w:rsid w:val="0022122F"/>
    <w:rsid w:val="0022158F"/>
    <w:rsid w:val="00221B75"/>
    <w:rsid w:val="00222291"/>
    <w:rsid w:val="002225D2"/>
    <w:rsid w:val="002226D9"/>
    <w:rsid w:val="00222AEA"/>
    <w:rsid w:val="00222BF5"/>
    <w:rsid w:val="00222CD5"/>
    <w:rsid w:val="00222E5C"/>
    <w:rsid w:val="002236EB"/>
    <w:rsid w:val="002238BD"/>
    <w:rsid w:val="00224195"/>
    <w:rsid w:val="002246DD"/>
    <w:rsid w:val="00225028"/>
    <w:rsid w:val="002255A2"/>
    <w:rsid w:val="00225A3A"/>
    <w:rsid w:val="00225D3A"/>
    <w:rsid w:val="00225EB5"/>
    <w:rsid w:val="0022655C"/>
    <w:rsid w:val="00226834"/>
    <w:rsid w:val="00226EB2"/>
    <w:rsid w:val="00227311"/>
    <w:rsid w:val="002277DB"/>
    <w:rsid w:val="00227E9B"/>
    <w:rsid w:val="002305A4"/>
    <w:rsid w:val="00231173"/>
    <w:rsid w:val="002312B3"/>
    <w:rsid w:val="00231C1E"/>
    <w:rsid w:val="0023340A"/>
    <w:rsid w:val="00233494"/>
    <w:rsid w:val="002334EA"/>
    <w:rsid w:val="002336A0"/>
    <w:rsid w:val="002338E2"/>
    <w:rsid w:val="00233FED"/>
    <w:rsid w:val="00235C02"/>
    <w:rsid w:val="00235ED6"/>
    <w:rsid w:val="00236186"/>
    <w:rsid w:val="002363CA"/>
    <w:rsid w:val="00236732"/>
    <w:rsid w:val="00236F71"/>
    <w:rsid w:val="00237154"/>
    <w:rsid w:val="00237489"/>
    <w:rsid w:val="00240301"/>
    <w:rsid w:val="00240B22"/>
    <w:rsid w:val="00240D7A"/>
    <w:rsid w:val="00240DFF"/>
    <w:rsid w:val="00241721"/>
    <w:rsid w:val="0024199C"/>
    <w:rsid w:val="002425BA"/>
    <w:rsid w:val="00242ABD"/>
    <w:rsid w:val="00242C91"/>
    <w:rsid w:val="00243242"/>
    <w:rsid w:val="002434F6"/>
    <w:rsid w:val="00243959"/>
    <w:rsid w:val="00243B8F"/>
    <w:rsid w:val="00243C1C"/>
    <w:rsid w:val="00244041"/>
    <w:rsid w:val="00244389"/>
    <w:rsid w:val="0024444C"/>
    <w:rsid w:val="0024476C"/>
    <w:rsid w:val="002449FC"/>
    <w:rsid w:val="002452DF"/>
    <w:rsid w:val="00245B2C"/>
    <w:rsid w:val="00245DAD"/>
    <w:rsid w:val="00246159"/>
    <w:rsid w:val="00246801"/>
    <w:rsid w:val="00246883"/>
    <w:rsid w:val="00247350"/>
    <w:rsid w:val="00247980"/>
    <w:rsid w:val="00247ADE"/>
    <w:rsid w:val="00247E0F"/>
    <w:rsid w:val="00250320"/>
    <w:rsid w:val="00251451"/>
    <w:rsid w:val="00251634"/>
    <w:rsid w:val="00251928"/>
    <w:rsid w:val="00251D2D"/>
    <w:rsid w:val="00251F45"/>
    <w:rsid w:val="002520F5"/>
    <w:rsid w:val="00252200"/>
    <w:rsid w:val="002525FC"/>
    <w:rsid w:val="00252D7A"/>
    <w:rsid w:val="00253CFC"/>
    <w:rsid w:val="00253DAB"/>
    <w:rsid w:val="0025408E"/>
    <w:rsid w:val="0025480E"/>
    <w:rsid w:val="00255806"/>
    <w:rsid w:val="0025687E"/>
    <w:rsid w:val="002569B1"/>
    <w:rsid w:val="002569CB"/>
    <w:rsid w:val="00256D7E"/>
    <w:rsid w:val="00260158"/>
    <w:rsid w:val="00261871"/>
    <w:rsid w:val="00261989"/>
    <w:rsid w:val="00262423"/>
    <w:rsid w:val="00262B06"/>
    <w:rsid w:val="00262CAB"/>
    <w:rsid w:val="00262E51"/>
    <w:rsid w:val="00263146"/>
    <w:rsid w:val="002632CC"/>
    <w:rsid w:val="002650E9"/>
    <w:rsid w:val="00265607"/>
    <w:rsid w:val="00265D25"/>
    <w:rsid w:val="00265DB7"/>
    <w:rsid w:val="00266961"/>
    <w:rsid w:val="002670AC"/>
    <w:rsid w:val="0027009B"/>
    <w:rsid w:val="00270574"/>
    <w:rsid w:val="002709C6"/>
    <w:rsid w:val="00270B02"/>
    <w:rsid w:val="00270E48"/>
    <w:rsid w:val="00270E93"/>
    <w:rsid w:val="00271191"/>
    <w:rsid w:val="00271BB8"/>
    <w:rsid w:val="002724B1"/>
    <w:rsid w:val="00272579"/>
    <w:rsid w:val="00272C12"/>
    <w:rsid w:val="00272F06"/>
    <w:rsid w:val="00274C65"/>
    <w:rsid w:val="0027502A"/>
    <w:rsid w:val="002754A3"/>
    <w:rsid w:val="00275780"/>
    <w:rsid w:val="0027620B"/>
    <w:rsid w:val="00276856"/>
    <w:rsid w:val="00276A4B"/>
    <w:rsid w:val="00277004"/>
    <w:rsid w:val="00280443"/>
    <w:rsid w:val="00281468"/>
    <w:rsid w:val="00281769"/>
    <w:rsid w:val="00281AED"/>
    <w:rsid w:val="00282437"/>
    <w:rsid w:val="002826C3"/>
    <w:rsid w:val="00282779"/>
    <w:rsid w:val="00282CAD"/>
    <w:rsid w:val="00282D86"/>
    <w:rsid w:val="002834A4"/>
    <w:rsid w:val="00283625"/>
    <w:rsid w:val="00283AB5"/>
    <w:rsid w:val="00283BB2"/>
    <w:rsid w:val="0028409A"/>
    <w:rsid w:val="002865A5"/>
    <w:rsid w:val="00286680"/>
    <w:rsid w:val="00286761"/>
    <w:rsid w:val="0028692C"/>
    <w:rsid w:val="00287637"/>
    <w:rsid w:val="002877C8"/>
    <w:rsid w:val="0028799E"/>
    <w:rsid w:val="00287C04"/>
    <w:rsid w:val="0029088C"/>
    <w:rsid w:val="00290C02"/>
    <w:rsid w:val="00291B85"/>
    <w:rsid w:val="002923D6"/>
    <w:rsid w:val="00292E65"/>
    <w:rsid w:val="00292F88"/>
    <w:rsid w:val="002936FC"/>
    <w:rsid w:val="002938B9"/>
    <w:rsid w:val="00293977"/>
    <w:rsid w:val="00293CAC"/>
    <w:rsid w:val="002943DF"/>
    <w:rsid w:val="0029452D"/>
    <w:rsid w:val="002947B6"/>
    <w:rsid w:val="00294A72"/>
    <w:rsid w:val="0029610B"/>
    <w:rsid w:val="00296128"/>
    <w:rsid w:val="00296253"/>
    <w:rsid w:val="00296FCE"/>
    <w:rsid w:val="00297898"/>
    <w:rsid w:val="00297BD3"/>
    <w:rsid w:val="002A0725"/>
    <w:rsid w:val="002A1318"/>
    <w:rsid w:val="002A1385"/>
    <w:rsid w:val="002A1B08"/>
    <w:rsid w:val="002A1D77"/>
    <w:rsid w:val="002A1E38"/>
    <w:rsid w:val="002A223C"/>
    <w:rsid w:val="002A2FED"/>
    <w:rsid w:val="002A33E4"/>
    <w:rsid w:val="002A378E"/>
    <w:rsid w:val="002A3998"/>
    <w:rsid w:val="002A3A0B"/>
    <w:rsid w:val="002A41A0"/>
    <w:rsid w:val="002A4204"/>
    <w:rsid w:val="002A4FFE"/>
    <w:rsid w:val="002A5A4B"/>
    <w:rsid w:val="002A5F7A"/>
    <w:rsid w:val="002A6254"/>
    <w:rsid w:val="002A686C"/>
    <w:rsid w:val="002A691B"/>
    <w:rsid w:val="002A699E"/>
    <w:rsid w:val="002A7654"/>
    <w:rsid w:val="002B01AA"/>
    <w:rsid w:val="002B0B0B"/>
    <w:rsid w:val="002B129B"/>
    <w:rsid w:val="002B15EA"/>
    <w:rsid w:val="002B2438"/>
    <w:rsid w:val="002B3FC4"/>
    <w:rsid w:val="002B5188"/>
    <w:rsid w:val="002B580F"/>
    <w:rsid w:val="002B598B"/>
    <w:rsid w:val="002B6697"/>
    <w:rsid w:val="002B6A6D"/>
    <w:rsid w:val="002B6FAA"/>
    <w:rsid w:val="002B7054"/>
    <w:rsid w:val="002B71B4"/>
    <w:rsid w:val="002B7768"/>
    <w:rsid w:val="002B7B6A"/>
    <w:rsid w:val="002B7FB1"/>
    <w:rsid w:val="002C05A7"/>
    <w:rsid w:val="002C1173"/>
    <w:rsid w:val="002C149B"/>
    <w:rsid w:val="002C153F"/>
    <w:rsid w:val="002C179A"/>
    <w:rsid w:val="002C1A8C"/>
    <w:rsid w:val="002C1CD1"/>
    <w:rsid w:val="002C2223"/>
    <w:rsid w:val="002C38BD"/>
    <w:rsid w:val="002C38C6"/>
    <w:rsid w:val="002C3E2D"/>
    <w:rsid w:val="002C3E53"/>
    <w:rsid w:val="002C4D25"/>
    <w:rsid w:val="002C527A"/>
    <w:rsid w:val="002C535B"/>
    <w:rsid w:val="002C5BE6"/>
    <w:rsid w:val="002C5D6F"/>
    <w:rsid w:val="002C68CC"/>
    <w:rsid w:val="002C6A7D"/>
    <w:rsid w:val="002C6D07"/>
    <w:rsid w:val="002C6FA3"/>
    <w:rsid w:val="002C762D"/>
    <w:rsid w:val="002C7C0B"/>
    <w:rsid w:val="002C7E58"/>
    <w:rsid w:val="002D05E2"/>
    <w:rsid w:val="002D0874"/>
    <w:rsid w:val="002D0A52"/>
    <w:rsid w:val="002D17E0"/>
    <w:rsid w:val="002D18DB"/>
    <w:rsid w:val="002D1DE3"/>
    <w:rsid w:val="002D21F9"/>
    <w:rsid w:val="002D28DB"/>
    <w:rsid w:val="002D3397"/>
    <w:rsid w:val="002D36F3"/>
    <w:rsid w:val="002D3727"/>
    <w:rsid w:val="002D49AA"/>
    <w:rsid w:val="002D4DC7"/>
    <w:rsid w:val="002D521D"/>
    <w:rsid w:val="002D5570"/>
    <w:rsid w:val="002D5C81"/>
    <w:rsid w:val="002D5D76"/>
    <w:rsid w:val="002D6344"/>
    <w:rsid w:val="002D662B"/>
    <w:rsid w:val="002D6CF3"/>
    <w:rsid w:val="002D6E65"/>
    <w:rsid w:val="002D6EE7"/>
    <w:rsid w:val="002D77F7"/>
    <w:rsid w:val="002D7E31"/>
    <w:rsid w:val="002E00A3"/>
    <w:rsid w:val="002E01A3"/>
    <w:rsid w:val="002E0A43"/>
    <w:rsid w:val="002E0C1A"/>
    <w:rsid w:val="002E0FBD"/>
    <w:rsid w:val="002E1006"/>
    <w:rsid w:val="002E3391"/>
    <w:rsid w:val="002E401F"/>
    <w:rsid w:val="002E4A7F"/>
    <w:rsid w:val="002E4A89"/>
    <w:rsid w:val="002E527C"/>
    <w:rsid w:val="002E559F"/>
    <w:rsid w:val="002E6CB4"/>
    <w:rsid w:val="002E6DE5"/>
    <w:rsid w:val="002E733B"/>
    <w:rsid w:val="002E7F73"/>
    <w:rsid w:val="002F1135"/>
    <w:rsid w:val="002F21E2"/>
    <w:rsid w:val="002F23C9"/>
    <w:rsid w:val="002F26E0"/>
    <w:rsid w:val="002F2846"/>
    <w:rsid w:val="002F3314"/>
    <w:rsid w:val="002F3349"/>
    <w:rsid w:val="002F3843"/>
    <w:rsid w:val="002F38CA"/>
    <w:rsid w:val="002F3ADB"/>
    <w:rsid w:val="002F3F49"/>
    <w:rsid w:val="002F479E"/>
    <w:rsid w:val="002F4FC1"/>
    <w:rsid w:val="002F5005"/>
    <w:rsid w:val="002F6678"/>
    <w:rsid w:val="002F6F24"/>
    <w:rsid w:val="002F741D"/>
    <w:rsid w:val="002F7B30"/>
    <w:rsid w:val="002F7B63"/>
    <w:rsid w:val="003000F8"/>
    <w:rsid w:val="00300F55"/>
    <w:rsid w:val="00301884"/>
    <w:rsid w:val="0030191C"/>
    <w:rsid w:val="00301C75"/>
    <w:rsid w:val="00302547"/>
    <w:rsid w:val="003026A7"/>
    <w:rsid w:val="00302D11"/>
    <w:rsid w:val="0030318E"/>
    <w:rsid w:val="003033B4"/>
    <w:rsid w:val="00303417"/>
    <w:rsid w:val="0030453B"/>
    <w:rsid w:val="0030478C"/>
    <w:rsid w:val="00304CAA"/>
    <w:rsid w:val="0030595E"/>
    <w:rsid w:val="00305A3E"/>
    <w:rsid w:val="00306B8E"/>
    <w:rsid w:val="0030754B"/>
    <w:rsid w:val="0030765B"/>
    <w:rsid w:val="00310906"/>
    <w:rsid w:val="00310971"/>
    <w:rsid w:val="00311153"/>
    <w:rsid w:val="00311531"/>
    <w:rsid w:val="00311B39"/>
    <w:rsid w:val="00311D4A"/>
    <w:rsid w:val="00311F5B"/>
    <w:rsid w:val="003130C9"/>
    <w:rsid w:val="003130D2"/>
    <w:rsid w:val="0031320C"/>
    <w:rsid w:val="003137B1"/>
    <w:rsid w:val="003139DE"/>
    <w:rsid w:val="00313C8C"/>
    <w:rsid w:val="00313D65"/>
    <w:rsid w:val="00314395"/>
    <w:rsid w:val="0031443A"/>
    <w:rsid w:val="00314800"/>
    <w:rsid w:val="00314910"/>
    <w:rsid w:val="0031497C"/>
    <w:rsid w:val="003149C3"/>
    <w:rsid w:val="00314E8A"/>
    <w:rsid w:val="00315571"/>
    <w:rsid w:val="00315798"/>
    <w:rsid w:val="00315C25"/>
    <w:rsid w:val="00315EE6"/>
    <w:rsid w:val="00316148"/>
    <w:rsid w:val="00317174"/>
    <w:rsid w:val="00317E5B"/>
    <w:rsid w:val="003204BB"/>
    <w:rsid w:val="0032075E"/>
    <w:rsid w:val="0032095D"/>
    <w:rsid w:val="00320AB5"/>
    <w:rsid w:val="00320DF4"/>
    <w:rsid w:val="003213B7"/>
    <w:rsid w:val="00321995"/>
    <w:rsid w:val="003219EF"/>
    <w:rsid w:val="00321C37"/>
    <w:rsid w:val="00322156"/>
    <w:rsid w:val="003224C5"/>
    <w:rsid w:val="003231E9"/>
    <w:rsid w:val="0032373C"/>
    <w:rsid w:val="00323DC0"/>
    <w:rsid w:val="003244E1"/>
    <w:rsid w:val="00324E4E"/>
    <w:rsid w:val="0032519D"/>
    <w:rsid w:val="00325263"/>
    <w:rsid w:val="0032585F"/>
    <w:rsid w:val="003268A2"/>
    <w:rsid w:val="00327AC2"/>
    <w:rsid w:val="00327AD6"/>
    <w:rsid w:val="00327EFE"/>
    <w:rsid w:val="00330244"/>
    <w:rsid w:val="00330610"/>
    <w:rsid w:val="00330B37"/>
    <w:rsid w:val="00330BC0"/>
    <w:rsid w:val="00330D4B"/>
    <w:rsid w:val="0033221E"/>
    <w:rsid w:val="003324C1"/>
    <w:rsid w:val="00332DFB"/>
    <w:rsid w:val="0033342C"/>
    <w:rsid w:val="00333A73"/>
    <w:rsid w:val="00333D8E"/>
    <w:rsid w:val="00333FA4"/>
    <w:rsid w:val="003341B1"/>
    <w:rsid w:val="00336093"/>
    <w:rsid w:val="003361A2"/>
    <w:rsid w:val="00336849"/>
    <w:rsid w:val="00336883"/>
    <w:rsid w:val="0033740A"/>
    <w:rsid w:val="00337711"/>
    <w:rsid w:val="003378A0"/>
    <w:rsid w:val="00340173"/>
    <w:rsid w:val="0034069F"/>
    <w:rsid w:val="00340B15"/>
    <w:rsid w:val="00340EF3"/>
    <w:rsid w:val="00341AAE"/>
    <w:rsid w:val="003420BA"/>
    <w:rsid w:val="00342261"/>
    <w:rsid w:val="003422B3"/>
    <w:rsid w:val="00342A96"/>
    <w:rsid w:val="00342A97"/>
    <w:rsid w:val="00343120"/>
    <w:rsid w:val="0034374A"/>
    <w:rsid w:val="00343982"/>
    <w:rsid w:val="00343D8D"/>
    <w:rsid w:val="00344163"/>
    <w:rsid w:val="003448D6"/>
    <w:rsid w:val="00344BF0"/>
    <w:rsid w:val="00346971"/>
    <w:rsid w:val="003479BD"/>
    <w:rsid w:val="00350143"/>
    <w:rsid w:val="003504AF"/>
    <w:rsid w:val="00350BEF"/>
    <w:rsid w:val="00351995"/>
    <w:rsid w:val="00351AD2"/>
    <w:rsid w:val="0035271D"/>
    <w:rsid w:val="00352CF2"/>
    <w:rsid w:val="00354500"/>
    <w:rsid w:val="003549E1"/>
    <w:rsid w:val="00355F45"/>
    <w:rsid w:val="00355FAF"/>
    <w:rsid w:val="00355FF4"/>
    <w:rsid w:val="00356B71"/>
    <w:rsid w:val="00356D9C"/>
    <w:rsid w:val="00357B15"/>
    <w:rsid w:val="003602E1"/>
    <w:rsid w:val="00360337"/>
    <w:rsid w:val="00361025"/>
    <w:rsid w:val="00361D52"/>
    <w:rsid w:val="00362408"/>
    <w:rsid w:val="00363056"/>
    <w:rsid w:val="003631BB"/>
    <w:rsid w:val="00363B9C"/>
    <w:rsid w:val="003644E1"/>
    <w:rsid w:val="003649BC"/>
    <w:rsid w:val="00365A0E"/>
    <w:rsid w:val="003662BB"/>
    <w:rsid w:val="00366B8C"/>
    <w:rsid w:val="00366DC0"/>
    <w:rsid w:val="00366E69"/>
    <w:rsid w:val="00367373"/>
    <w:rsid w:val="0037060F"/>
    <w:rsid w:val="00370D3D"/>
    <w:rsid w:val="00370EC4"/>
    <w:rsid w:val="00371055"/>
    <w:rsid w:val="00371565"/>
    <w:rsid w:val="00371591"/>
    <w:rsid w:val="003721ED"/>
    <w:rsid w:val="0037230D"/>
    <w:rsid w:val="00373AC9"/>
    <w:rsid w:val="0037425D"/>
    <w:rsid w:val="003748CD"/>
    <w:rsid w:val="00374B01"/>
    <w:rsid w:val="00375688"/>
    <w:rsid w:val="0037574F"/>
    <w:rsid w:val="00376094"/>
    <w:rsid w:val="003761C9"/>
    <w:rsid w:val="003773F9"/>
    <w:rsid w:val="00377917"/>
    <w:rsid w:val="0038025B"/>
    <w:rsid w:val="00380767"/>
    <w:rsid w:val="0038161C"/>
    <w:rsid w:val="003816C2"/>
    <w:rsid w:val="00381881"/>
    <w:rsid w:val="00381E94"/>
    <w:rsid w:val="003822F3"/>
    <w:rsid w:val="0038267F"/>
    <w:rsid w:val="003829AF"/>
    <w:rsid w:val="00382BEE"/>
    <w:rsid w:val="0038326B"/>
    <w:rsid w:val="00383BA7"/>
    <w:rsid w:val="0038445F"/>
    <w:rsid w:val="00384A76"/>
    <w:rsid w:val="00384F75"/>
    <w:rsid w:val="003857E5"/>
    <w:rsid w:val="00385CFD"/>
    <w:rsid w:val="00385FBC"/>
    <w:rsid w:val="0038600C"/>
    <w:rsid w:val="003862BB"/>
    <w:rsid w:val="00386392"/>
    <w:rsid w:val="003868D4"/>
    <w:rsid w:val="0038690C"/>
    <w:rsid w:val="00386D35"/>
    <w:rsid w:val="00387683"/>
    <w:rsid w:val="003905D3"/>
    <w:rsid w:val="003905E7"/>
    <w:rsid w:val="003906A3"/>
    <w:rsid w:val="00390C2E"/>
    <w:rsid w:val="00391201"/>
    <w:rsid w:val="0039135C"/>
    <w:rsid w:val="0039171E"/>
    <w:rsid w:val="00391816"/>
    <w:rsid w:val="0039212E"/>
    <w:rsid w:val="003922C8"/>
    <w:rsid w:val="003932BC"/>
    <w:rsid w:val="003932D9"/>
    <w:rsid w:val="00393300"/>
    <w:rsid w:val="003933BA"/>
    <w:rsid w:val="00393C94"/>
    <w:rsid w:val="00394C64"/>
    <w:rsid w:val="00394C9B"/>
    <w:rsid w:val="00394D46"/>
    <w:rsid w:val="00395485"/>
    <w:rsid w:val="00395E63"/>
    <w:rsid w:val="00395F0E"/>
    <w:rsid w:val="00396415"/>
    <w:rsid w:val="00396E62"/>
    <w:rsid w:val="0039713F"/>
    <w:rsid w:val="0039762E"/>
    <w:rsid w:val="00397B99"/>
    <w:rsid w:val="00397CC5"/>
    <w:rsid w:val="00397DC7"/>
    <w:rsid w:val="00397E8F"/>
    <w:rsid w:val="003A000D"/>
    <w:rsid w:val="003A02D4"/>
    <w:rsid w:val="003A0C76"/>
    <w:rsid w:val="003A0D8B"/>
    <w:rsid w:val="003A1313"/>
    <w:rsid w:val="003A1A28"/>
    <w:rsid w:val="003A1ADE"/>
    <w:rsid w:val="003A20C8"/>
    <w:rsid w:val="003A2B30"/>
    <w:rsid w:val="003A2F46"/>
    <w:rsid w:val="003A31BE"/>
    <w:rsid w:val="003A40C0"/>
    <w:rsid w:val="003A45C9"/>
    <w:rsid w:val="003A4E29"/>
    <w:rsid w:val="003A602A"/>
    <w:rsid w:val="003A6F63"/>
    <w:rsid w:val="003A71BD"/>
    <w:rsid w:val="003A755B"/>
    <w:rsid w:val="003A763E"/>
    <w:rsid w:val="003B0135"/>
    <w:rsid w:val="003B15C0"/>
    <w:rsid w:val="003B18DE"/>
    <w:rsid w:val="003B1F1A"/>
    <w:rsid w:val="003B239D"/>
    <w:rsid w:val="003B2866"/>
    <w:rsid w:val="003B2FF3"/>
    <w:rsid w:val="003B3119"/>
    <w:rsid w:val="003B389A"/>
    <w:rsid w:val="003B38FF"/>
    <w:rsid w:val="003B3B97"/>
    <w:rsid w:val="003B4C5B"/>
    <w:rsid w:val="003B4D41"/>
    <w:rsid w:val="003B5FA9"/>
    <w:rsid w:val="003B6B40"/>
    <w:rsid w:val="003B74FB"/>
    <w:rsid w:val="003B7D67"/>
    <w:rsid w:val="003C00D6"/>
    <w:rsid w:val="003C0B15"/>
    <w:rsid w:val="003C110B"/>
    <w:rsid w:val="003C1123"/>
    <w:rsid w:val="003C1DDC"/>
    <w:rsid w:val="003C2992"/>
    <w:rsid w:val="003C3397"/>
    <w:rsid w:val="003C4233"/>
    <w:rsid w:val="003C4B1F"/>
    <w:rsid w:val="003C5226"/>
    <w:rsid w:val="003C525D"/>
    <w:rsid w:val="003C5EFA"/>
    <w:rsid w:val="003C5F33"/>
    <w:rsid w:val="003C62BC"/>
    <w:rsid w:val="003C6E80"/>
    <w:rsid w:val="003D0930"/>
    <w:rsid w:val="003D3458"/>
    <w:rsid w:val="003D37AE"/>
    <w:rsid w:val="003D425B"/>
    <w:rsid w:val="003D4367"/>
    <w:rsid w:val="003D54F0"/>
    <w:rsid w:val="003D655A"/>
    <w:rsid w:val="003D7402"/>
    <w:rsid w:val="003D74EB"/>
    <w:rsid w:val="003D74ED"/>
    <w:rsid w:val="003E0D4B"/>
    <w:rsid w:val="003E1123"/>
    <w:rsid w:val="003E1755"/>
    <w:rsid w:val="003E18EF"/>
    <w:rsid w:val="003E255A"/>
    <w:rsid w:val="003E29B4"/>
    <w:rsid w:val="003E29EB"/>
    <w:rsid w:val="003E2C7C"/>
    <w:rsid w:val="003E43AF"/>
    <w:rsid w:val="003E4B0C"/>
    <w:rsid w:val="003E5037"/>
    <w:rsid w:val="003E56C7"/>
    <w:rsid w:val="003E6142"/>
    <w:rsid w:val="003E619C"/>
    <w:rsid w:val="003E6C07"/>
    <w:rsid w:val="003E72EE"/>
    <w:rsid w:val="003E7D03"/>
    <w:rsid w:val="003F0569"/>
    <w:rsid w:val="003F09A0"/>
    <w:rsid w:val="003F27B7"/>
    <w:rsid w:val="003F2CD1"/>
    <w:rsid w:val="003F2D18"/>
    <w:rsid w:val="003F2E4C"/>
    <w:rsid w:val="003F3094"/>
    <w:rsid w:val="003F30D1"/>
    <w:rsid w:val="003F3C88"/>
    <w:rsid w:val="003F4C7D"/>
    <w:rsid w:val="003F5318"/>
    <w:rsid w:val="003F6A16"/>
    <w:rsid w:val="003F772F"/>
    <w:rsid w:val="003F7C5F"/>
    <w:rsid w:val="0040000A"/>
    <w:rsid w:val="00400B6F"/>
    <w:rsid w:val="00401496"/>
    <w:rsid w:val="0040189B"/>
    <w:rsid w:val="00401E83"/>
    <w:rsid w:val="00401F1B"/>
    <w:rsid w:val="0040339A"/>
    <w:rsid w:val="004035F2"/>
    <w:rsid w:val="00404876"/>
    <w:rsid w:val="00404AF8"/>
    <w:rsid w:val="00404CD5"/>
    <w:rsid w:val="0040524F"/>
    <w:rsid w:val="004053CA"/>
    <w:rsid w:val="00405589"/>
    <w:rsid w:val="004058D9"/>
    <w:rsid w:val="00405B33"/>
    <w:rsid w:val="00405CB8"/>
    <w:rsid w:val="00406887"/>
    <w:rsid w:val="00406913"/>
    <w:rsid w:val="00406B66"/>
    <w:rsid w:val="00406EE5"/>
    <w:rsid w:val="004075C8"/>
    <w:rsid w:val="0040799F"/>
    <w:rsid w:val="00407ADF"/>
    <w:rsid w:val="00410156"/>
    <w:rsid w:val="00410487"/>
    <w:rsid w:val="0041058E"/>
    <w:rsid w:val="0041146F"/>
    <w:rsid w:val="00411A33"/>
    <w:rsid w:val="00412295"/>
    <w:rsid w:val="0041229E"/>
    <w:rsid w:val="00412935"/>
    <w:rsid w:val="00412AC6"/>
    <w:rsid w:val="00412E77"/>
    <w:rsid w:val="00413576"/>
    <w:rsid w:val="0041425B"/>
    <w:rsid w:val="004145B9"/>
    <w:rsid w:val="0041482B"/>
    <w:rsid w:val="00414DFA"/>
    <w:rsid w:val="00414EBA"/>
    <w:rsid w:val="00414FB2"/>
    <w:rsid w:val="00415C90"/>
    <w:rsid w:val="00417EEC"/>
    <w:rsid w:val="004203DB"/>
    <w:rsid w:val="00420441"/>
    <w:rsid w:val="00420688"/>
    <w:rsid w:val="004207D1"/>
    <w:rsid w:val="00420CD6"/>
    <w:rsid w:val="004214DF"/>
    <w:rsid w:val="00421936"/>
    <w:rsid w:val="00422116"/>
    <w:rsid w:val="00423665"/>
    <w:rsid w:val="00424CD4"/>
    <w:rsid w:val="0042534E"/>
    <w:rsid w:val="00425453"/>
    <w:rsid w:val="0042549F"/>
    <w:rsid w:val="00426BBF"/>
    <w:rsid w:val="00427226"/>
    <w:rsid w:val="004272F1"/>
    <w:rsid w:val="004275AF"/>
    <w:rsid w:val="0043017F"/>
    <w:rsid w:val="00430935"/>
    <w:rsid w:val="004309FF"/>
    <w:rsid w:val="00430A6B"/>
    <w:rsid w:val="00430AA7"/>
    <w:rsid w:val="00430D5F"/>
    <w:rsid w:val="004310C1"/>
    <w:rsid w:val="0043163B"/>
    <w:rsid w:val="00432080"/>
    <w:rsid w:val="004327EC"/>
    <w:rsid w:val="00432F32"/>
    <w:rsid w:val="0043364B"/>
    <w:rsid w:val="00434C9D"/>
    <w:rsid w:val="00434E6C"/>
    <w:rsid w:val="00434E77"/>
    <w:rsid w:val="004350D5"/>
    <w:rsid w:val="004357E5"/>
    <w:rsid w:val="004359BB"/>
    <w:rsid w:val="00436101"/>
    <w:rsid w:val="00436D1F"/>
    <w:rsid w:val="0044000F"/>
    <w:rsid w:val="00440543"/>
    <w:rsid w:val="00440AD4"/>
    <w:rsid w:val="004410DA"/>
    <w:rsid w:val="00441388"/>
    <w:rsid w:val="00441538"/>
    <w:rsid w:val="00441772"/>
    <w:rsid w:val="004419A1"/>
    <w:rsid w:val="0044382C"/>
    <w:rsid w:val="00443CF9"/>
    <w:rsid w:val="00444ADF"/>
    <w:rsid w:val="0044529A"/>
    <w:rsid w:val="00445FAF"/>
    <w:rsid w:val="004462AB"/>
    <w:rsid w:val="0044631B"/>
    <w:rsid w:val="00447030"/>
    <w:rsid w:val="00447713"/>
    <w:rsid w:val="0045018C"/>
    <w:rsid w:val="00450410"/>
    <w:rsid w:val="0045082C"/>
    <w:rsid w:val="00450EB3"/>
    <w:rsid w:val="00451006"/>
    <w:rsid w:val="004510A8"/>
    <w:rsid w:val="0045157F"/>
    <w:rsid w:val="004519DA"/>
    <w:rsid w:val="00452406"/>
    <w:rsid w:val="004526C1"/>
    <w:rsid w:val="00452843"/>
    <w:rsid w:val="00452892"/>
    <w:rsid w:val="00452B07"/>
    <w:rsid w:val="00453233"/>
    <w:rsid w:val="00453583"/>
    <w:rsid w:val="004540CE"/>
    <w:rsid w:val="00454698"/>
    <w:rsid w:val="00454B8A"/>
    <w:rsid w:val="00455F22"/>
    <w:rsid w:val="004561F1"/>
    <w:rsid w:val="0045703F"/>
    <w:rsid w:val="004570EA"/>
    <w:rsid w:val="00457F28"/>
    <w:rsid w:val="004600F0"/>
    <w:rsid w:val="00460577"/>
    <w:rsid w:val="004605E9"/>
    <w:rsid w:val="00460B1B"/>
    <w:rsid w:val="0046122A"/>
    <w:rsid w:val="00461D1F"/>
    <w:rsid w:val="00461F2A"/>
    <w:rsid w:val="00462C55"/>
    <w:rsid w:val="00463977"/>
    <w:rsid w:val="00463D76"/>
    <w:rsid w:val="004647F1"/>
    <w:rsid w:val="004648C0"/>
    <w:rsid w:val="00465042"/>
    <w:rsid w:val="004657B8"/>
    <w:rsid w:val="00465A18"/>
    <w:rsid w:val="00465D46"/>
    <w:rsid w:val="00465F8B"/>
    <w:rsid w:val="00466009"/>
    <w:rsid w:val="00466E11"/>
    <w:rsid w:val="00466F5B"/>
    <w:rsid w:val="0047053F"/>
    <w:rsid w:val="004706AF"/>
    <w:rsid w:val="00470705"/>
    <w:rsid w:val="00470B20"/>
    <w:rsid w:val="00470C26"/>
    <w:rsid w:val="00470C5E"/>
    <w:rsid w:val="00470DA9"/>
    <w:rsid w:val="00471348"/>
    <w:rsid w:val="00471566"/>
    <w:rsid w:val="004719C1"/>
    <w:rsid w:val="00472138"/>
    <w:rsid w:val="00472327"/>
    <w:rsid w:val="004725AB"/>
    <w:rsid w:val="0047346C"/>
    <w:rsid w:val="0047489B"/>
    <w:rsid w:val="00474A79"/>
    <w:rsid w:val="00474FAC"/>
    <w:rsid w:val="0047564D"/>
    <w:rsid w:val="00475701"/>
    <w:rsid w:val="00475738"/>
    <w:rsid w:val="00475808"/>
    <w:rsid w:val="0047609F"/>
    <w:rsid w:val="00476B67"/>
    <w:rsid w:val="00477AB9"/>
    <w:rsid w:val="00477DFF"/>
    <w:rsid w:val="00477FF8"/>
    <w:rsid w:val="004804AE"/>
    <w:rsid w:val="004806AE"/>
    <w:rsid w:val="004808C6"/>
    <w:rsid w:val="00480F12"/>
    <w:rsid w:val="004819DF"/>
    <w:rsid w:val="00482A69"/>
    <w:rsid w:val="00483534"/>
    <w:rsid w:val="00484083"/>
    <w:rsid w:val="00484813"/>
    <w:rsid w:val="0048491A"/>
    <w:rsid w:val="00484C2F"/>
    <w:rsid w:val="00484C50"/>
    <w:rsid w:val="00484CE7"/>
    <w:rsid w:val="0048507F"/>
    <w:rsid w:val="004855E1"/>
    <w:rsid w:val="004857B3"/>
    <w:rsid w:val="004857DE"/>
    <w:rsid w:val="00485F56"/>
    <w:rsid w:val="004867B7"/>
    <w:rsid w:val="00487F77"/>
    <w:rsid w:val="00491168"/>
    <w:rsid w:val="00491B4F"/>
    <w:rsid w:val="00491FC5"/>
    <w:rsid w:val="00492029"/>
    <w:rsid w:val="004922E0"/>
    <w:rsid w:val="00492449"/>
    <w:rsid w:val="0049277F"/>
    <w:rsid w:val="0049281C"/>
    <w:rsid w:val="004934D2"/>
    <w:rsid w:val="004935F3"/>
    <w:rsid w:val="00493DF7"/>
    <w:rsid w:val="00494675"/>
    <w:rsid w:val="00494B9F"/>
    <w:rsid w:val="004953CB"/>
    <w:rsid w:val="004954B5"/>
    <w:rsid w:val="004954BE"/>
    <w:rsid w:val="00496423"/>
    <w:rsid w:val="0049699A"/>
    <w:rsid w:val="00496AB1"/>
    <w:rsid w:val="00496D07"/>
    <w:rsid w:val="00497275"/>
    <w:rsid w:val="0049734F"/>
    <w:rsid w:val="00497485"/>
    <w:rsid w:val="004A0AA5"/>
    <w:rsid w:val="004A10D5"/>
    <w:rsid w:val="004A2085"/>
    <w:rsid w:val="004A24CA"/>
    <w:rsid w:val="004A26B8"/>
    <w:rsid w:val="004A3637"/>
    <w:rsid w:val="004A3767"/>
    <w:rsid w:val="004A3CAC"/>
    <w:rsid w:val="004A4339"/>
    <w:rsid w:val="004A451A"/>
    <w:rsid w:val="004A4834"/>
    <w:rsid w:val="004A4AA4"/>
    <w:rsid w:val="004A5466"/>
    <w:rsid w:val="004A5CA4"/>
    <w:rsid w:val="004A5E7E"/>
    <w:rsid w:val="004A61A9"/>
    <w:rsid w:val="004A7082"/>
    <w:rsid w:val="004A70EF"/>
    <w:rsid w:val="004A7171"/>
    <w:rsid w:val="004A734E"/>
    <w:rsid w:val="004A74A8"/>
    <w:rsid w:val="004A7525"/>
    <w:rsid w:val="004A7876"/>
    <w:rsid w:val="004B0054"/>
    <w:rsid w:val="004B080D"/>
    <w:rsid w:val="004B0ECF"/>
    <w:rsid w:val="004B1582"/>
    <w:rsid w:val="004B1A48"/>
    <w:rsid w:val="004B1A63"/>
    <w:rsid w:val="004B1EF4"/>
    <w:rsid w:val="004B1FEF"/>
    <w:rsid w:val="004B27EC"/>
    <w:rsid w:val="004B2DAA"/>
    <w:rsid w:val="004B3B46"/>
    <w:rsid w:val="004B3E55"/>
    <w:rsid w:val="004B432A"/>
    <w:rsid w:val="004B4EA3"/>
    <w:rsid w:val="004B5183"/>
    <w:rsid w:val="004B59B9"/>
    <w:rsid w:val="004B5B31"/>
    <w:rsid w:val="004B65F1"/>
    <w:rsid w:val="004B6719"/>
    <w:rsid w:val="004B68DC"/>
    <w:rsid w:val="004B6A18"/>
    <w:rsid w:val="004B7323"/>
    <w:rsid w:val="004B75CC"/>
    <w:rsid w:val="004B77D1"/>
    <w:rsid w:val="004C07B4"/>
    <w:rsid w:val="004C0BEA"/>
    <w:rsid w:val="004C107D"/>
    <w:rsid w:val="004C1342"/>
    <w:rsid w:val="004C1891"/>
    <w:rsid w:val="004C1EBF"/>
    <w:rsid w:val="004C1FD9"/>
    <w:rsid w:val="004C28DD"/>
    <w:rsid w:val="004C2B3D"/>
    <w:rsid w:val="004C2B94"/>
    <w:rsid w:val="004C3AFF"/>
    <w:rsid w:val="004C3E5E"/>
    <w:rsid w:val="004C4086"/>
    <w:rsid w:val="004C4512"/>
    <w:rsid w:val="004C47C8"/>
    <w:rsid w:val="004C4BD3"/>
    <w:rsid w:val="004C4BEB"/>
    <w:rsid w:val="004C5296"/>
    <w:rsid w:val="004C54C1"/>
    <w:rsid w:val="004C591B"/>
    <w:rsid w:val="004C5A2C"/>
    <w:rsid w:val="004C5C26"/>
    <w:rsid w:val="004C6A8C"/>
    <w:rsid w:val="004C6B24"/>
    <w:rsid w:val="004C6DDA"/>
    <w:rsid w:val="004C743F"/>
    <w:rsid w:val="004C7591"/>
    <w:rsid w:val="004C7B81"/>
    <w:rsid w:val="004D0038"/>
    <w:rsid w:val="004D0520"/>
    <w:rsid w:val="004D1657"/>
    <w:rsid w:val="004D1872"/>
    <w:rsid w:val="004D1DC4"/>
    <w:rsid w:val="004D20F3"/>
    <w:rsid w:val="004D382F"/>
    <w:rsid w:val="004D3C76"/>
    <w:rsid w:val="004D3E23"/>
    <w:rsid w:val="004D42F0"/>
    <w:rsid w:val="004D445F"/>
    <w:rsid w:val="004D60F2"/>
    <w:rsid w:val="004D6242"/>
    <w:rsid w:val="004D6B28"/>
    <w:rsid w:val="004D6D3F"/>
    <w:rsid w:val="004D710E"/>
    <w:rsid w:val="004D7707"/>
    <w:rsid w:val="004D7940"/>
    <w:rsid w:val="004E0272"/>
    <w:rsid w:val="004E0A15"/>
    <w:rsid w:val="004E0A7D"/>
    <w:rsid w:val="004E0FBD"/>
    <w:rsid w:val="004E135B"/>
    <w:rsid w:val="004E22F9"/>
    <w:rsid w:val="004E2AF1"/>
    <w:rsid w:val="004E4407"/>
    <w:rsid w:val="004E5DD9"/>
    <w:rsid w:val="004E6245"/>
    <w:rsid w:val="004E632F"/>
    <w:rsid w:val="004E6765"/>
    <w:rsid w:val="004E684B"/>
    <w:rsid w:val="004E6F25"/>
    <w:rsid w:val="004E7924"/>
    <w:rsid w:val="004F0299"/>
    <w:rsid w:val="004F051A"/>
    <w:rsid w:val="004F0671"/>
    <w:rsid w:val="004F14A8"/>
    <w:rsid w:val="004F15A0"/>
    <w:rsid w:val="004F16EF"/>
    <w:rsid w:val="004F19B5"/>
    <w:rsid w:val="004F1AA8"/>
    <w:rsid w:val="004F1BD0"/>
    <w:rsid w:val="004F1DA0"/>
    <w:rsid w:val="004F1DB4"/>
    <w:rsid w:val="004F1E53"/>
    <w:rsid w:val="004F1ECC"/>
    <w:rsid w:val="004F2494"/>
    <w:rsid w:val="004F2D63"/>
    <w:rsid w:val="004F3401"/>
    <w:rsid w:val="004F3D22"/>
    <w:rsid w:val="004F3EB1"/>
    <w:rsid w:val="004F3F39"/>
    <w:rsid w:val="004F44E6"/>
    <w:rsid w:val="004F4933"/>
    <w:rsid w:val="004F550E"/>
    <w:rsid w:val="004F56FB"/>
    <w:rsid w:val="004F5D65"/>
    <w:rsid w:val="004F64DD"/>
    <w:rsid w:val="004F69BF"/>
    <w:rsid w:val="004F6DE3"/>
    <w:rsid w:val="004F6EC0"/>
    <w:rsid w:val="004F7141"/>
    <w:rsid w:val="004F7501"/>
    <w:rsid w:val="005002BE"/>
    <w:rsid w:val="005008B6"/>
    <w:rsid w:val="00500E3E"/>
    <w:rsid w:val="00501090"/>
    <w:rsid w:val="00501352"/>
    <w:rsid w:val="005016F6"/>
    <w:rsid w:val="00501BE3"/>
    <w:rsid w:val="00501F5B"/>
    <w:rsid w:val="005024D9"/>
    <w:rsid w:val="0050334C"/>
    <w:rsid w:val="00503773"/>
    <w:rsid w:val="005038E6"/>
    <w:rsid w:val="0050410C"/>
    <w:rsid w:val="005048BA"/>
    <w:rsid w:val="00505345"/>
    <w:rsid w:val="00505707"/>
    <w:rsid w:val="00505C86"/>
    <w:rsid w:val="00505CDB"/>
    <w:rsid w:val="00507DEF"/>
    <w:rsid w:val="00507E55"/>
    <w:rsid w:val="00510EA3"/>
    <w:rsid w:val="00510EBD"/>
    <w:rsid w:val="00511011"/>
    <w:rsid w:val="00511C14"/>
    <w:rsid w:val="00511EE5"/>
    <w:rsid w:val="00512116"/>
    <w:rsid w:val="005121FB"/>
    <w:rsid w:val="00512AA0"/>
    <w:rsid w:val="00513B63"/>
    <w:rsid w:val="0051436B"/>
    <w:rsid w:val="00514529"/>
    <w:rsid w:val="00514F7A"/>
    <w:rsid w:val="005161A7"/>
    <w:rsid w:val="005163FC"/>
    <w:rsid w:val="005166CD"/>
    <w:rsid w:val="00516B7B"/>
    <w:rsid w:val="00516B8A"/>
    <w:rsid w:val="005179D0"/>
    <w:rsid w:val="00517A8D"/>
    <w:rsid w:val="00520389"/>
    <w:rsid w:val="005208A3"/>
    <w:rsid w:val="00520AC7"/>
    <w:rsid w:val="0052148C"/>
    <w:rsid w:val="00521507"/>
    <w:rsid w:val="0052218D"/>
    <w:rsid w:val="00522472"/>
    <w:rsid w:val="00522600"/>
    <w:rsid w:val="00522A74"/>
    <w:rsid w:val="00522C67"/>
    <w:rsid w:val="00522E19"/>
    <w:rsid w:val="00523A6C"/>
    <w:rsid w:val="00523A93"/>
    <w:rsid w:val="00523BEE"/>
    <w:rsid w:val="00523E6D"/>
    <w:rsid w:val="005247E8"/>
    <w:rsid w:val="005249AD"/>
    <w:rsid w:val="00524A4A"/>
    <w:rsid w:val="00525133"/>
    <w:rsid w:val="0052588D"/>
    <w:rsid w:val="00526311"/>
    <w:rsid w:val="0052695F"/>
    <w:rsid w:val="0052741D"/>
    <w:rsid w:val="00527B86"/>
    <w:rsid w:val="00527DA2"/>
    <w:rsid w:val="005302D6"/>
    <w:rsid w:val="0053038B"/>
    <w:rsid w:val="005306C9"/>
    <w:rsid w:val="00531288"/>
    <w:rsid w:val="00531D0A"/>
    <w:rsid w:val="00532B6B"/>
    <w:rsid w:val="00533802"/>
    <w:rsid w:val="00533E46"/>
    <w:rsid w:val="00533F95"/>
    <w:rsid w:val="00534128"/>
    <w:rsid w:val="00534420"/>
    <w:rsid w:val="00534B1B"/>
    <w:rsid w:val="00534F73"/>
    <w:rsid w:val="005358F0"/>
    <w:rsid w:val="00535EAD"/>
    <w:rsid w:val="00535F7E"/>
    <w:rsid w:val="0053627D"/>
    <w:rsid w:val="00536B8B"/>
    <w:rsid w:val="0053774A"/>
    <w:rsid w:val="0053790F"/>
    <w:rsid w:val="00537BCE"/>
    <w:rsid w:val="005405AF"/>
    <w:rsid w:val="005411F9"/>
    <w:rsid w:val="00542262"/>
    <w:rsid w:val="005425BC"/>
    <w:rsid w:val="005427DB"/>
    <w:rsid w:val="005428C5"/>
    <w:rsid w:val="00542A32"/>
    <w:rsid w:val="00542EE1"/>
    <w:rsid w:val="005435A6"/>
    <w:rsid w:val="00544158"/>
    <w:rsid w:val="005443D3"/>
    <w:rsid w:val="00544451"/>
    <w:rsid w:val="005448B0"/>
    <w:rsid w:val="005453BE"/>
    <w:rsid w:val="00545531"/>
    <w:rsid w:val="00545A79"/>
    <w:rsid w:val="00546241"/>
    <w:rsid w:val="0054690C"/>
    <w:rsid w:val="00546A3B"/>
    <w:rsid w:val="00546A54"/>
    <w:rsid w:val="0054712C"/>
    <w:rsid w:val="0054762B"/>
    <w:rsid w:val="00547A2D"/>
    <w:rsid w:val="00547A57"/>
    <w:rsid w:val="00547BC8"/>
    <w:rsid w:val="00551145"/>
    <w:rsid w:val="005513B7"/>
    <w:rsid w:val="00551454"/>
    <w:rsid w:val="0055167B"/>
    <w:rsid w:val="00551CBF"/>
    <w:rsid w:val="00551E3F"/>
    <w:rsid w:val="00553731"/>
    <w:rsid w:val="00554471"/>
    <w:rsid w:val="00554961"/>
    <w:rsid w:val="00554B76"/>
    <w:rsid w:val="00555582"/>
    <w:rsid w:val="005556CC"/>
    <w:rsid w:val="0055576E"/>
    <w:rsid w:val="00555CD3"/>
    <w:rsid w:val="00555E8E"/>
    <w:rsid w:val="00556407"/>
    <w:rsid w:val="0055680B"/>
    <w:rsid w:val="00556884"/>
    <w:rsid w:val="00556D3F"/>
    <w:rsid w:val="005570D8"/>
    <w:rsid w:val="00557307"/>
    <w:rsid w:val="0055761F"/>
    <w:rsid w:val="00557EC9"/>
    <w:rsid w:val="00557ECD"/>
    <w:rsid w:val="0056089F"/>
    <w:rsid w:val="005613EE"/>
    <w:rsid w:val="00561635"/>
    <w:rsid w:val="00562ACC"/>
    <w:rsid w:val="00562D41"/>
    <w:rsid w:val="00562EA6"/>
    <w:rsid w:val="00563365"/>
    <w:rsid w:val="005638BD"/>
    <w:rsid w:val="00563D05"/>
    <w:rsid w:val="005648EA"/>
    <w:rsid w:val="00564A75"/>
    <w:rsid w:val="00564F2D"/>
    <w:rsid w:val="0056593E"/>
    <w:rsid w:val="00566C4C"/>
    <w:rsid w:val="00566C8E"/>
    <w:rsid w:val="0056718B"/>
    <w:rsid w:val="005673A8"/>
    <w:rsid w:val="00567817"/>
    <w:rsid w:val="00567822"/>
    <w:rsid w:val="00567832"/>
    <w:rsid w:val="00570255"/>
    <w:rsid w:val="005714D2"/>
    <w:rsid w:val="00571C53"/>
    <w:rsid w:val="00571EA0"/>
    <w:rsid w:val="00572E61"/>
    <w:rsid w:val="005736ED"/>
    <w:rsid w:val="005741E5"/>
    <w:rsid w:val="0057500C"/>
    <w:rsid w:val="0057576B"/>
    <w:rsid w:val="00575995"/>
    <w:rsid w:val="00575DEF"/>
    <w:rsid w:val="0057693C"/>
    <w:rsid w:val="00576FB9"/>
    <w:rsid w:val="005776CF"/>
    <w:rsid w:val="00577893"/>
    <w:rsid w:val="00577CFF"/>
    <w:rsid w:val="00577EBB"/>
    <w:rsid w:val="005801FE"/>
    <w:rsid w:val="005806B5"/>
    <w:rsid w:val="00580873"/>
    <w:rsid w:val="00580FFF"/>
    <w:rsid w:val="005811BA"/>
    <w:rsid w:val="005813AF"/>
    <w:rsid w:val="005816DB"/>
    <w:rsid w:val="005817F9"/>
    <w:rsid w:val="005820EE"/>
    <w:rsid w:val="00582DF0"/>
    <w:rsid w:val="0058355B"/>
    <w:rsid w:val="005836E6"/>
    <w:rsid w:val="0058585E"/>
    <w:rsid w:val="005858F5"/>
    <w:rsid w:val="00586084"/>
    <w:rsid w:val="0058669B"/>
    <w:rsid w:val="00586C2F"/>
    <w:rsid w:val="00586F61"/>
    <w:rsid w:val="005903AF"/>
    <w:rsid w:val="005904CD"/>
    <w:rsid w:val="005904DC"/>
    <w:rsid w:val="0059075B"/>
    <w:rsid w:val="00590B22"/>
    <w:rsid w:val="0059115D"/>
    <w:rsid w:val="00591873"/>
    <w:rsid w:val="00591CA5"/>
    <w:rsid w:val="005922C4"/>
    <w:rsid w:val="00593909"/>
    <w:rsid w:val="00593EE1"/>
    <w:rsid w:val="00593F5B"/>
    <w:rsid w:val="00594D5C"/>
    <w:rsid w:val="005958D8"/>
    <w:rsid w:val="00595DCD"/>
    <w:rsid w:val="00595F7F"/>
    <w:rsid w:val="00596467"/>
    <w:rsid w:val="005966F9"/>
    <w:rsid w:val="005972A5"/>
    <w:rsid w:val="00597747"/>
    <w:rsid w:val="005A0162"/>
    <w:rsid w:val="005A0214"/>
    <w:rsid w:val="005A0429"/>
    <w:rsid w:val="005A0924"/>
    <w:rsid w:val="005A0946"/>
    <w:rsid w:val="005A1287"/>
    <w:rsid w:val="005A1295"/>
    <w:rsid w:val="005A1454"/>
    <w:rsid w:val="005A14DB"/>
    <w:rsid w:val="005A15BD"/>
    <w:rsid w:val="005A1F24"/>
    <w:rsid w:val="005A208A"/>
    <w:rsid w:val="005A241E"/>
    <w:rsid w:val="005A2602"/>
    <w:rsid w:val="005A332A"/>
    <w:rsid w:val="005A369D"/>
    <w:rsid w:val="005A37D3"/>
    <w:rsid w:val="005A3C28"/>
    <w:rsid w:val="005A46F7"/>
    <w:rsid w:val="005A4BBE"/>
    <w:rsid w:val="005A4E03"/>
    <w:rsid w:val="005A5385"/>
    <w:rsid w:val="005A5B95"/>
    <w:rsid w:val="005A5BC2"/>
    <w:rsid w:val="005A5DF7"/>
    <w:rsid w:val="005A62D8"/>
    <w:rsid w:val="005A68A2"/>
    <w:rsid w:val="005A73AA"/>
    <w:rsid w:val="005B0120"/>
    <w:rsid w:val="005B085A"/>
    <w:rsid w:val="005B2347"/>
    <w:rsid w:val="005B2634"/>
    <w:rsid w:val="005B272D"/>
    <w:rsid w:val="005B27B7"/>
    <w:rsid w:val="005B2BF3"/>
    <w:rsid w:val="005B2DBF"/>
    <w:rsid w:val="005B3080"/>
    <w:rsid w:val="005B361F"/>
    <w:rsid w:val="005B38AD"/>
    <w:rsid w:val="005B3CCA"/>
    <w:rsid w:val="005B3EC6"/>
    <w:rsid w:val="005B489B"/>
    <w:rsid w:val="005B6DDA"/>
    <w:rsid w:val="005B6EFF"/>
    <w:rsid w:val="005B773C"/>
    <w:rsid w:val="005C0439"/>
    <w:rsid w:val="005C04DE"/>
    <w:rsid w:val="005C0626"/>
    <w:rsid w:val="005C084C"/>
    <w:rsid w:val="005C0C26"/>
    <w:rsid w:val="005C0DD6"/>
    <w:rsid w:val="005C0EB4"/>
    <w:rsid w:val="005C0EDE"/>
    <w:rsid w:val="005C1179"/>
    <w:rsid w:val="005C1BAE"/>
    <w:rsid w:val="005C21EE"/>
    <w:rsid w:val="005C2FF4"/>
    <w:rsid w:val="005C3206"/>
    <w:rsid w:val="005C3425"/>
    <w:rsid w:val="005C3674"/>
    <w:rsid w:val="005C3749"/>
    <w:rsid w:val="005C38FB"/>
    <w:rsid w:val="005C3CA2"/>
    <w:rsid w:val="005C4125"/>
    <w:rsid w:val="005C493E"/>
    <w:rsid w:val="005C4E6E"/>
    <w:rsid w:val="005C58F6"/>
    <w:rsid w:val="005C5A50"/>
    <w:rsid w:val="005C5BC2"/>
    <w:rsid w:val="005C5E40"/>
    <w:rsid w:val="005C6374"/>
    <w:rsid w:val="005C6F14"/>
    <w:rsid w:val="005C6FC8"/>
    <w:rsid w:val="005C7B6E"/>
    <w:rsid w:val="005D037C"/>
    <w:rsid w:val="005D0D14"/>
    <w:rsid w:val="005D1294"/>
    <w:rsid w:val="005D1357"/>
    <w:rsid w:val="005D1BBF"/>
    <w:rsid w:val="005D2209"/>
    <w:rsid w:val="005D248F"/>
    <w:rsid w:val="005D2755"/>
    <w:rsid w:val="005D2F45"/>
    <w:rsid w:val="005D3176"/>
    <w:rsid w:val="005D376C"/>
    <w:rsid w:val="005D4119"/>
    <w:rsid w:val="005D4552"/>
    <w:rsid w:val="005D45D9"/>
    <w:rsid w:val="005D4BB3"/>
    <w:rsid w:val="005D5179"/>
    <w:rsid w:val="005D528C"/>
    <w:rsid w:val="005D5512"/>
    <w:rsid w:val="005D60B1"/>
    <w:rsid w:val="005D6A3D"/>
    <w:rsid w:val="005D6FFD"/>
    <w:rsid w:val="005D72B0"/>
    <w:rsid w:val="005E0410"/>
    <w:rsid w:val="005E06B8"/>
    <w:rsid w:val="005E07CE"/>
    <w:rsid w:val="005E0E20"/>
    <w:rsid w:val="005E121E"/>
    <w:rsid w:val="005E1C6B"/>
    <w:rsid w:val="005E1F94"/>
    <w:rsid w:val="005E223E"/>
    <w:rsid w:val="005E2B33"/>
    <w:rsid w:val="005E2B72"/>
    <w:rsid w:val="005E2BCD"/>
    <w:rsid w:val="005E3046"/>
    <w:rsid w:val="005E304A"/>
    <w:rsid w:val="005E34A8"/>
    <w:rsid w:val="005E3F9C"/>
    <w:rsid w:val="005E4030"/>
    <w:rsid w:val="005E41FF"/>
    <w:rsid w:val="005E439C"/>
    <w:rsid w:val="005E4793"/>
    <w:rsid w:val="005E48B2"/>
    <w:rsid w:val="005E4AEE"/>
    <w:rsid w:val="005E509E"/>
    <w:rsid w:val="005E5698"/>
    <w:rsid w:val="005E6764"/>
    <w:rsid w:val="005E6899"/>
    <w:rsid w:val="005E694D"/>
    <w:rsid w:val="005E69D4"/>
    <w:rsid w:val="005E6A2A"/>
    <w:rsid w:val="005E7193"/>
    <w:rsid w:val="005E7984"/>
    <w:rsid w:val="005E7B27"/>
    <w:rsid w:val="005E7D01"/>
    <w:rsid w:val="005E7E8F"/>
    <w:rsid w:val="005F018F"/>
    <w:rsid w:val="005F029A"/>
    <w:rsid w:val="005F0CC1"/>
    <w:rsid w:val="005F0FD9"/>
    <w:rsid w:val="005F11BD"/>
    <w:rsid w:val="005F14EA"/>
    <w:rsid w:val="005F1997"/>
    <w:rsid w:val="005F19BE"/>
    <w:rsid w:val="005F1CB3"/>
    <w:rsid w:val="005F1D47"/>
    <w:rsid w:val="005F20EA"/>
    <w:rsid w:val="005F24E9"/>
    <w:rsid w:val="005F2DCC"/>
    <w:rsid w:val="005F316B"/>
    <w:rsid w:val="005F378E"/>
    <w:rsid w:val="005F45DC"/>
    <w:rsid w:val="005F48EC"/>
    <w:rsid w:val="005F4CF0"/>
    <w:rsid w:val="005F4FA8"/>
    <w:rsid w:val="005F51D0"/>
    <w:rsid w:val="005F5442"/>
    <w:rsid w:val="005F5E6D"/>
    <w:rsid w:val="005F624E"/>
    <w:rsid w:val="005F62F3"/>
    <w:rsid w:val="005F6BF9"/>
    <w:rsid w:val="005F722A"/>
    <w:rsid w:val="005F741D"/>
    <w:rsid w:val="005F7470"/>
    <w:rsid w:val="005F748C"/>
    <w:rsid w:val="005F7574"/>
    <w:rsid w:val="00600ACA"/>
    <w:rsid w:val="006014D9"/>
    <w:rsid w:val="0060192D"/>
    <w:rsid w:val="0060376A"/>
    <w:rsid w:val="00603A48"/>
    <w:rsid w:val="00603DFF"/>
    <w:rsid w:val="00604798"/>
    <w:rsid w:val="0060485E"/>
    <w:rsid w:val="00604AF5"/>
    <w:rsid w:val="00604DFC"/>
    <w:rsid w:val="00604EE6"/>
    <w:rsid w:val="006058D7"/>
    <w:rsid w:val="00605D49"/>
    <w:rsid w:val="00605FDC"/>
    <w:rsid w:val="00606E47"/>
    <w:rsid w:val="00607056"/>
    <w:rsid w:val="006073B2"/>
    <w:rsid w:val="00607618"/>
    <w:rsid w:val="006078DC"/>
    <w:rsid w:val="00607C30"/>
    <w:rsid w:val="006101B3"/>
    <w:rsid w:val="00611408"/>
    <w:rsid w:val="00611472"/>
    <w:rsid w:val="00611EDD"/>
    <w:rsid w:val="00612493"/>
    <w:rsid w:val="00612737"/>
    <w:rsid w:val="00612B5A"/>
    <w:rsid w:val="00613104"/>
    <w:rsid w:val="006136C0"/>
    <w:rsid w:val="0061372D"/>
    <w:rsid w:val="00613B3A"/>
    <w:rsid w:val="00613EFF"/>
    <w:rsid w:val="00613FFD"/>
    <w:rsid w:val="006145DF"/>
    <w:rsid w:val="0061546B"/>
    <w:rsid w:val="00616D06"/>
    <w:rsid w:val="006178EE"/>
    <w:rsid w:val="00621240"/>
    <w:rsid w:val="00621873"/>
    <w:rsid w:val="00621F8F"/>
    <w:rsid w:val="00622078"/>
    <w:rsid w:val="00622199"/>
    <w:rsid w:val="0062224E"/>
    <w:rsid w:val="00622337"/>
    <w:rsid w:val="0062238E"/>
    <w:rsid w:val="0062282E"/>
    <w:rsid w:val="0062300A"/>
    <w:rsid w:val="0062334B"/>
    <w:rsid w:val="00623888"/>
    <w:rsid w:val="00623A5E"/>
    <w:rsid w:val="00624B2C"/>
    <w:rsid w:val="00624D3C"/>
    <w:rsid w:val="006250EA"/>
    <w:rsid w:val="00625557"/>
    <w:rsid w:val="0062580B"/>
    <w:rsid w:val="00626069"/>
    <w:rsid w:val="00626401"/>
    <w:rsid w:val="00626837"/>
    <w:rsid w:val="00627265"/>
    <w:rsid w:val="00627709"/>
    <w:rsid w:val="006304BB"/>
    <w:rsid w:val="006308D1"/>
    <w:rsid w:val="00630900"/>
    <w:rsid w:val="00630E3C"/>
    <w:rsid w:val="00631403"/>
    <w:rsid w:val="0063157B"/>
    <w:rsid w:val="00631E79"/>
    <w:rsid w:val="00632B84"/>
    <w:rsid w:val="00632E48"/>
    <w:rsid w:val="00634107"/>
    <w:rsid w:val="00634ACB"/>
    <w:rsid w:val="00634B28"/>
    <w:rsid w:val="00634D24"/>
    <w:rsid w:val="0063554D"/>
    <w:rsid w:val="00635F4E"/>
    <w:rsid w:val="0063613B"/>
    <w:rsid w:val="00636347"/>
    <w:rsid w:val="00636BEB"/>
    <w:rsid w:val="00637F0D"/>
    <w:rsid w:val="0064056F"/>
    <w:rsid w:val="00640BEE"/>
    <w:rsid w:val="00640D1B"/>
    <w:rsid w:val="00640E26"/>
    <w:rsid w:val="006413A3"/>
    <w:rsid w:val="00641EBD"/>
    <w:rsid w:val="006432F5"/>
    <w:rsid w:val="00643641"/>
    <w:rsid w:val="00643694"/>
    <w:rsid w:val="00644294"/>
    <w:rsid w:val="00644B32"/>
    <w:rsid w:val="00644F4B"/>
    <w:rsid w:val="006453A4"/>
    <w:rsid w:val="00646C49"/>
    <w:rsid w:val="00647042"/>
    <w:rsid w:val="0065049F"/>
    <w:rsid w:val="0065074C"/>
    <w:rsid w:val="00650AF3"/>
    <w:rsid w:val="00650E47"/>
    <w:rsid w:val="006510BA"/>
    <w:rsid w:val="006511B1"/>
    <w:rsid w:val="00651AF0"/>
    <w:rsid w:val="00651B3E"/>
    <w:rsid w:val="00652476"/>
    <w:rsid w:val="00652830"/>
    <w:rsid w:val="00652918"/>
    <w:rsid w:val="00653F38"/>
    <w:rsid w:val="006547A3"/>
    <w:rsid w:val="00654AA3"/>
    <w:rsid w:val="00654BEE"/>
    <w:rsid w:val="00655ACA"/>
    <w:rsid w:val="00656F11"/>
    <w:rsid w:val="006571B8"/>
    <w:rsid w:val="00657B03"/>
    <w:rsid w:val="006600AF"/>
    <w:rsid w:val="00660343"/>
    <w:rsid w:val="00661C8D"/>
    <w:rsid w:val="00661CAF"/>
    <w:rsid w:val="00661D7D"/>
    <w:rsid w:val="00662757"/>
    <w:rsid w:val="00662954"/>
    <w:rsid w:val="00662D87"/>
    <w:rsid w:val="006635E6"/>
    <w:rsid w:val="00663AB0"/>
    <w:rsid w:val="006640A9"/>
    <w:rsid w:val="00664D12"/>
    <w:rsid w:val="00665552"/>
    <w:rsid w:val="006657FF"/>
    <w:rsid w:val="00665FBA"/>
    <w:rsid w:val="00666060"/>
    <w:rsid w:val="00666857"/>
    <w:rsid w:val="00666D5E"/>
    <w:rsid w:val="0066712A"/>
    <w:rsid w:val="006674F4"/>
    <w:rsid w:val="006717C6"/>
    <w:rsid w:val="00671F04"/>
    <w:rsid w:val="00672671"/>
    <w:rsid w:val="0067294A"/>
    <w:rsid w:val="00672BCE"/>
    <w:rsid w:val="00674337"/>
    <w:rsid w:val="00674345"/>
    <w:rsid w:val="006743F1"/>
    <w:rsid w:val="00674429"/>
    <w:rsid w:val="00674736"/>
    <w:rsid w:val="0067498D"/>
    <w:rsid w:val="0067527F"/>
    <w:rsid w:val="00675A70"/>
    <w:rsid w:val="00676932"/>
    <w:rsid w:val="00676BE1"/>
    <w:rsid w:val="006774AD"/>
    <w:rsid w:val="006813FF"/>
    <w:rsid w:val="00681935"/>
    <w:rsid w:val="00682CA6"/>
    <w:rsid w:val="00683353"/>
    <w:rsid w:val="006836B7"/>
    <w:rsid w:val="00684524"/>
    <w:rsid w:val="00684DEA"/>
    <w:rsid w:val="0068549C"/>
    <w:rsid w:val="0068645A"/>
    <w:rsid w:val="006875C2"/>
    <w:rsid w:val="00690221"/>
    <w:rsid w:val="0069070A"/>
    <w:rsid w:val="0069074C"/>
    <w:rsid w:val="0069102F"/>
    <w:rsid w:val="00691710"/>
    <w:rsid w:val="00692720"/>
    <w:rsid w:val="00692807"/>
    <w:rsid w:val="00692C64"/>
    <w:rsid w:val="0069306B"/>
    <w:rsid w:val="0069348A"/>
    <w:rsid w:val="006934D9"/>
    <w:rsid w:val="00693AAA"/>
    <w:rsid w:val="00693B1B"/>
    <w:rsid w:val="006940D3"/>
    <w:rsid w:val="00694118"/>
    <w:rsid w:val="0069487A"/>
    <w:rsid w:val="00694BF5"/>
    <w:rsid w:val="00694FB3"/>
    <w:rsid w:val="006956A5"/>
    <w:rsid w:val="00695D26"/>
    <w:rsid w:val="006966DF"/>
    <w:rsid w:val="00696731"/>
    <w:rsid w:val="0069694E"/>
    <w:rsid w:val="00696FFB"/>
    <w:rsid w:val="00697080"/>
    <w:rsid w:val="006A068D"/>
    <w:rsid w:val="006A0DCD"/>
    <w:rsid w:val="006A0E80"/>
    <w:rsid w:val="006A1B4B"/>
    <w:rsid w:val="006A203B"/>
    <w:rsid w:val="006A2DCD"/>
    <w:rsid w:val="006A30CA"/>
    <w:rsid w:val="006A4589"/>
    <w:rsid w:val="006A46A4"/>
    <w:rsid w:val="006A4909"/>
    <w:rsid w:val="006A5C17"/>
    <w:rsid w:val="006A5EDD"/>
    <w:rsid w:val="006A5F97"/>
    <w:rsid w:val="006A70F9"/>
    <w:rsid w:val="006A7202"/>
    <w:rsid w:val="006A78DF"/>
    <w:rsid w:val="006A7B4C"/>
    <w:rsid w:val="006A7C34"/>
    <w:rsid w:val="006A7DC0"/>
    <w:rsid w:val="006B0313"/>
    <w:rsid w:val="006B0DB6"/>
    <w:rsid w:val="006B1594"/>
    <w:rsid w:val="006B16FD"/>
    <w:rsid w:val="006B181F"/>
    <w:rsid w:val="006B18BB"/>
    <w:rsid w:val="006B19ED"/>
    <w:rsid w:val="006B207D"/>
    <w:rsid w:val="006B221C"/>
    <w:rsid w:val="006B31F8"/>
    <w:rsid w:val="006B338C"/>
    <w:rsid w:val="006B3FA1"/>
    <w:rsid w:val="006B46EF"/>
    <w:rsid w:val="006B4F25"/>
    <w:rsid w:val="006B5308"/>
    <w:rsid w:val="006B5BC9"/>
    <w:rsid w:val="006B62C1"/>
    <w:rsid w:val="006B66DC"/>
    <w:rsid w:val="006B6AEB"/>
    <w:rsid w:val="006B6CC3"/>
    <w:rsid w:val="006B74F7"/>
    <w:rsid w:val="006B78C2"/>
    <w:rsid w:val="006B790E"/>
    <w:rsid w:val="006B7C76"/>
    <w:rsid w:val="006C012D"/>
    <w:rsid w:val="006C0D01"/>
    <w:rsid w:val="006C15EE"/>
    <w:rsid w:val="006C16B6"/>
    <w:rsid w:val="006C1D04"/>
    <w:rsid w:val="006C225A"/>
    <w:rsid w:val="006C2F3D"/>
    <w:rsid w:val="006C2F64"/>
    <w:rsid w:val="006C3762"/>
    <w:rsid w:val="006C3D16"/>
    <w:rsid w:val="006C3F04"/>
    <w:rsid w:val="006C4101"/>
    <w:rsid w:val="006C4A0C"/>
    <w:rsid w:val="006C6C80"/>
    <w:rsid w:val="006C6FCF"/>
    <w:rsid w:val="006D0DD8"/>
    <w:rsid w:val="006D0F71"/>
    <w:rsid w:val="006D1279"/>
    <w:rsid w:val="006D1281"/>
    <w:rsid w:val="006D13B8"/>
    <w:rsid w:val="006D1465"/>
    <w:rsid w:val="006D18A2"/>
    <w:rsid w:val="006D227A"/>
    <w:rsid w:val="006D2412"/>
    <w:rsid w:val="006D3A89"/>
    <w:rsid w:val="006D3F84"/>
    <w:rsid w:val="006D42F5"/>
    <w:rsid w:val="006D478F"/>
    <w:rsid w:val="006D4D5C"/>
    <w:rsid w:val="006D4F8F"/>
    <w:rsid w:val="006D56B7"/>
    <w:rsid w:val="006D5CFF"/>
    <w:rsid w:val="006E0137"/>
    <w:rsid w:val="006E08CB"/>
    <w:rsid w:val="006E0B45"/>
    <w:rsid w:val="006E155E"/>
    <w:rsid w:val="006E217E"/>
    <w:rsid w:val="006E22F7"/>
    <w:rsid w:val="006E2FFC"/>
    <w:rsid w:val="006E361C"/>
    <w:rsid w:val="006E36E6"/>
    <w:rsid w:val="006E43F0"/>
    <w:rsid w:val="006E455B"/>
    <w:rsid w:val="006E472A"/>
    <w:rsid w:val="006E5286"/>
    <w:rsid w:val="006E6594"/>
    <w:rsid w:val="006E65E2"/>
    <w:rsid w:val="006E673A"/>
    <w:rsid w:val="006E68E5"/>
    <w:rsid w:val="006E6ED2"/>
    <w:rsid w:val="006E6FEB"/>
    <w:rsid w:val="006E7957"/>
    <w:rsid w:val="006F0629"/>
    <w:rsid w:val="006F0C87"/>
    <w:rsid w:val="006F0CE2"/>
    <w:rsid w:val="006F0E70"/>
    <w:rsid w:val="006F1494"/>
    <w:rsid w:val="006F18FB"/>
    <w:rsid w:val="006F2868"/>
    <w:rsid w:val="006F2B81"/>
    <w:rsid w:val="006F2F0B"/>
    <w:rsid w:val="006F3C7A"/>
    <w:rsid w:val="006F3CD7"/>
    <w:rsid w:val="006F418F"/>
    <w:rsid w:val="006F5A8A"/>
    <w:rsid w:val="006F657E"/>
    <w:rsid w:val="006F6B0D"/>
    <w:rsid w:val="006F6C47"/>
    <w:rsid w:val="007008E3"/>
    <w:rsid w:val="00700BD5"/>
    <w:rsid w:val="00701180"/>
    <w:rsid w:val="0070129A"/>
    <w:rsid w:val="007014E5"/>
    <w:rsid w:val="00701870"/>
    <w:rsid w:val="00702A92"/>
    <w:rsid w:val="007030EF"/>
    <w:rsid w:val="00703181"/>
    <w:rsid w:val="007031BF"/>
    <w:rsid w:val="0070358A"/>
    <w:rsid w:val="00703593"/>
    <w:rsid w:val="007035FA"/>
    <w:rsid w:val="007036EA"/>
    <w:rsid w:val="0070371C"/>
    <w:rsid w:val="00703897"/>
    <w:rsid w:val="00704242"/>
    <w:rsid w:val="007043B7"/>
    <w:rsid w:val="00704F00"/>
    <w:rsid w:val="0070533C"/>
    <w:rsid w:val="00705787"/>
    <w:rsid w:val="0070595B"/>
    <w:rsid w:val="0070641A"/>
    <w:rsid w:val="007067D3"/>
    <w:rsid w:val="007074D5"/>
    <w:rsid w:val="007079C0"/>
    <w:rsid w:val="00707D05"/>
    <w:rsid w:val="00710183"/>
    <w:rsid w:val="0071052E"/>
    <w:rsid w:val="00710891"/>
    <w:rsid w:val="00710B04"/>
    <w:rsid w:val="00710B1B"/>
    <w:rsid w:val="0071175C"/>
    <w:rsid w:val="00711E66"/>
    <w:rsid w:val="00712154"/>
    <w:rsid w:val="00712423"/>
    <w:rsid w:val="007124EC"/>
    <w:rsid w:val="007129AD"/>
    <w:rsid w:val="007129B1"/>
    <w:rsid w:val="00713C45"/>
    <w:rsid w:val="00714517"/>
    <w:rsid w:val="00714FC7"/>
    <w:rsid w:val="0071516A"/>
    <w:rsid w:val="00715640"/>
    <w:rsid w:val="0071667D"/>
    <w:rsid w:val="00716A0D"/>
    <w:rsid w:val="007171D6"/>
    <w:rsid w:val="007173C8"/>
    <w:rsid w:val="00717D2B"/>
    <w:rsid w:val="00717E0B"/>
    <w:rsid w:val="00720077"/>
    <w:rsid w:val="0072071E"/>
    <w:rsid w:val="007207BF"/>
    <w:rsid w:val="007208C8"/>
    <w:rsid w:val="007217AE"/>
    <w:rsid w:val="00721CA5"/>
    <w:rsid w:val="007221F2"/>
    <w:rsid w:val="00722468"/>
    <w:rsid w:val="0072258C"/>
    <w:rsid w:val="00722595"/>
    <w:rsid w:val="00723074"/>
    <w:rsid w:val="00723CBC"/>
    <w:rsid w:val="00723ED9"/>
    <w:rsid w:val="00724222"/>
    <w:rsid w:val="00724546"/>
    <w:rsid w:val="00724ED0"/>
    <w:rsid w:val="007256BC"/>
    <w:rsid w:val="0072692B"/>
    <w:rsid w:val="00726EAB"/>
    <w:rsid w:val="007308C5"/>
    <w:rsid w:val="00730DA6"/>
    <w:rsid w:val="007320CB"/>
    <w:rsid w:val="007322C1"/>
    <w:rsid w:val="00732A56"/>
    <w:rsid w:val="007337BE"/>
    <w:rsid w:val="00734766"/>
    <w:rsid w:val="00735F3C"/>
    <w:rsid w:val="00736871"/>
    <w:rsid w:val="0073764F"/>
    <w:rsid w:val="00737DC9"/>
    <w:rsid w:val="00737FD8"/>
    <w:rsid w:val="00740062"/>
    <w:rsid w:val="007401BA"/>
    <w:rsid w:val="00740CA0"/>
    <w:rsid w:val="00740CE7"/>
    <w:rsid w:val="0074180F"/>
    <w:rsid w:val="007422C5"/>
    <w:rsid w:val="00743014"/>
    <w:rsid w:val="0074398B"/>
    <w:rsid w:val="00743992"/>
    <w:rsid w:val="00743D06"/>
    <w:rsid w:val="00743F04"/>
    <w:rsid w:val="0074446B"/>
    <w:rsid w:val="007446CC"/>
    <w:rsid w:val="00744BD5"/>
    <w:rsid w:val="00745103"/>
    <w:rsid w:val="00746B16"/>
    <w:rsid w:val="00746E7C"/>
    <w:rsid w:val="007471BF"/>
    <w:rsid w:val="0074738B"/>
    <w:rsid w:val="007473FD"/>
    <w:rsid w:val="0074743E"/>
    <w:rsid w:val="0074780E"/>
    <w:rsid w:val="00750AD9"/>
    <w:rsid w:val="00750FAD"/>
    <w:rsid w:val="00751C8E"/>
    <w:rsid w:val="00752168"/>
    <w:rsid w:val="00752477"/>
    <w:rsid w:val="007525A6"/>
    <w:rsid w:val="00752CC4"/>
    <w:rsid w:val="00752CD2"/>
    <w:rsid w:val="00752D57"/>
    <w:rsid w:val="00753353"/>
    <w:rsid w:val="0075347E"/>
    <w:rsid w:val="00753C40"/>
    <w:rsid w:val="00753DCF"/>
    <w:rsid w:val="007543DB"/>
    <w:rsid w:val="007543FF"/>
    <w:rsid w:val="00754950"/>
    <w:rsid w:val="00754AD0"/>
    <w:rsid w:val="00755B82"/>
    <w:rsid w:val="007560C5"/>
    <w:rsid w:val="00756E03"/>
    <w:rsid w:val="00756E41"/>
    <w:rsid w:val="00756ECC"/>
    <w:rsid w:val="00756FCB"/>
    <w:rsid w:val="007570C9"/>
    <w:rsid w:val="007574D4"/>
    <w:rsid w:val="00757DB2"/>
    <w:rsid w:val="00760072"/>
    <w:rsid w:val="007608A1"/>
    <w:rsid w:val="007613C8"/>
    <w:rsid w:val="00761CD4"/>
    <w:rsid w:val="00761DCD"/>
    <w:rsid w:val="0076287D"/>
    <w:rsid w:val="007636CA"/>
    <w:rsid w:val="007638C5"/>
    <w:rsid w:val="007638DF"/>
    <w:rsid w:val="00763C43"/>
    <w:rsid w:val="007649CC"/>
    <w:rsid w:val="007654B7"/>
    <w:rsid w:val="00765D89"/>
    <w:rsid w:val="0076642B"/>
    <w:rsid w:val="00766B0A"/>
    <w:rsid w:val="00767335"/>
    <w:rsid w:val="00770105"/>
    <w:rsid w:val="00771930"/>
    <w:rsid w:val="00772884"/>
    <w:rsid w:val="00772BD5"/>
    <w:rsid w:val="00772E30"/>
    <w:rsid w:val="0077301D"/>
    <w:rsid w:val="00773124"/>
    <w:rsid w:val="00773ABB"/>
    <w:rsid w:val="00773E5D"/>
    <w:rsid w:val="007745F0"/>
    <w:rsid w:val="00774800"/>
    <w:rsid w:val="007756D9"/>
    <w:rsid w:val="00775DB2"/>
    <w:rsid w:val="007761B7"/>
    <w:rsid w:val="007761F9"/>
    <w:rsid w:val="00776424"/>
    <w:rsid w:val="00776D6B"/>
    <w:rsid w:val="00776DC5"/>
    <w:rsid w:val="007770C2"/>
    <w:rsid w:val="007775D1"/>
    <w:rsid w:val="007776D2"/>
    <w:rsid w:val="007777A4"/>
    <w:rsid w:val="00780657"/>
    <w:rsid w:val="00781836"/>
    <w:rsid w:val="0078190A"/>
    <w:rsid w:val="00781A0F"/>
    <w:rsid w:val="00781F65"/>
    <w:rsid w:val="0078225A"/>
    <w:rsid w:val="00782442"/>
    <w:rsid w:val="00782505"/>
    <w:rsid w:val="007837A0"/>
    <w:rsid w:val="0078580B"/>
    <w:rsid w:val="00786155"/>
    <w:rsid w:val="007869E1"/>
    <w:rsid w:val="00786B94"/>
    <w:rsid w:val="00787A16"/>
    <w:rsid w:val="00790639"/>
    <w:rsid w:val="00790A6D"/>
    <w:rsid w:val="00790BBE"/>
    <w:rsid w:val="00790F9D"/>
    <w:rsid w:val="0079137B"/>
    <w:rsid w:val="007921BD"/>
    <w:rsid w:val="007928E8"/>
    <w:rsid w:val="00792B92"/>
    <w:rsid w:val="00793147"/>
    <w:rsid w:val="007941F7"/>
    <w:rsid w:val="00794474"/>
    <w:rsid w:val="00794691"/>
    <w:rsid w:val="00794DCD"/>
    <w:rsid w:val="007950F7"/>
    <w:rsid w:val="00795C03"/>
    <w:rsid w:val="00795C3C"/>
    <w:rsid w:val="00796032"/>
    <w:rsid w:val="00797129"/>
    <w:rsid w:val="00797603"/>
    <w:rsid w:val="007A0A93"/>
    <w:rsid w:val="007A0AF2"/>
    <w:rsid w:val="007A0C20"/>
    <w:rsid w:val="007A1061"/>
    <w:rsid w:val="007A1948"/>
    <w:rsid w:val="007A1A13"/>
    <w:rsid w:val="007A1E52"/>
    <w:rsid w:val="007A2E14"/>
    <w:rsid w:val="007A31DD"/>
    <w:rsid w:val="007A37E8"/>
    <w:rsid w:val="007A3A29"/>
    <w:rsid w:val="007A3A67"/>
    <w:rsid w:val="007A3C10"/>
    <w:rsid w:val="007A43A2"/>
    <w:rsid w:val="007A5113"/>
    <w:rsid w:val="007A52FE"/>
    <w:rsid w:val="007A5968"/>
    <w:rsid w:val="007A70B8"/>
    <w:rsid w:val="007A7509"/>
    <w:rsid w:val="007B08AA"/>
    <w:rsid w:val="007B11B1"/>
    <w:rsid w:val="007B123F"/>
    <w:rsid w:val="007B15AD"/>
    <w:rsid w:val="007B19F8"/>
    <w:rsid w:val="007B1A70"/>
    <w:rsid w:val="007B2401"/>
    <w:rsid w:val="007B2638"/>
    <w:rsid w:val="007B2A5A"/>
    <w:rsid w:val="007B3B3D"/>
    <w:rsid w:val="007B3BD1"/>
    <w:rsid w:val="007B3C57"/>
    <w:rsid w:val="007B4543"/>
    <w:rsid w:val="007B46BF"/>
    <w:rsid w:val="007B4BAD"/>
    <w:rsid w:val="007B520D"/>
    <w:rsid w:val="007B5321"/>
    <w:rsid w:val="007B5AF2"/>
    <w:rsid w:val="007B5D63"/>
    <w:rsid w:val="007B63F0"/>
    <w:rsid w:val="007B64C9"/>
    <w:rsid w:val="007B65B5"/>
    <w:rsid w:val="007B6A6C"/>
    <w:rsid w:val="007B7A7C"/>
    <w:rsid w:val="007B7E6A"/>
    <w:rsid w:val="007C0D4E"/>
    <w:rsid w:val="007C1DFD"/>
    <w:rsid w:val="007C2110"/>
    <w:rsid w:val="007C24C1"/>
    <w:rsid w:val="007C3094"/>
    <w:rsid w:val="007C3C89"/>
    <w:rsid w:val="007C40E1"/>
    <w:rsid w:val="007C42B1"/>
    <w:rsid w:val="007C468A"/>
    <w:rsid w:val="007C4FEB"/>
    <w:rsid w:val="007C5383"/>
    <w:rsid w:val="007C5779"/>
    <w:rsid w:val="007C6596"/>
    <w:rsid w:val="007C6FF0"/>
    <w:rsid w:val="007C705A"/>
    <w:rsid w:val="007D0427"/>
    <w:rsid w:val="007D0D85"/>
    <w:rsid w:val="007D10DE"/>
    <w:rsid w:val="007D148D"/>
    <w:rsid w:val="007D1680"/>
    <w:rsid w:val="007D19AE"/>
    <w:rsid w:val="007D1C38"/>
    <w:rsid w:val="007D2144"/>
    <w:rsid w:val="007D380F"/>
    <w:rsid w:val="007D473F"/>
    <w:rsid w:val="007D4A0C"/>
    <w:rsid w:val="007D4C6A"/>
    <w:rsid w:val="007D4D5F"/>
    <w:rsid w:val="007D51F3"/>
    <w:rsid w:val="007D5296"/>
    <w:rsid w:val="007D52BB"/>
    <w:rsid w:val="007D55DE"/>
    <w:rsid w:val="007D5735"/>
    <w:rsid w:val="007D5BDA"/>
    <w:rsid w:val="007D6547"/>
    <w:rsid w:val="007D7351"/>
    <w:rsid w:val="007D74ED"/>
    <w:rsid w:val="007E00B5"/>
    <w:rsid w:val="007E0717"/>
    <w:rsid w:val="007E094B"/>
    <w:rsid w:val="007E0A70"/>
    <w:rsid w:val="007E1A98"/>
    <w:rsid w:val="007E1EDB"/>
    <w:rsid w:val="007E1F14"/>
    <w:rsid w:val="007E1F3A"/>
    <w:rsid w:val="007E241D"/>
    <w:rsid w:val="007E2464"/>
    <w:rsid w:val="007E2D9E"/>
    <w:rsid w:val="007E39A6"/>
    <w:rsid w:val="007E3E6B"/>
    <w:rsid w:val="007E3EE0"/>
    <w:rsid w:val="007E42B5"/>
    <w:rsid w:val="007E4A50"/>
    <w:rsid w:val="007E4A85"/>
    <w:rsid w:val="007E5139"/>
    <w:rsid w:val="007E5157"/>
    <w:rsid w:val="007E5400"/>
    <w:rsid w:val="007E5A90"/>
    <w:rsid w:val="007E5B34"/>
    <w:rsid w:val="007E5C8F"/>
    <w:rsid w:val="007E5EDC"/>
    <w:rsid w:val="007E7964"/>
    <w:rsid w:val="007E7D2B"/>
    <w:rsid w:val="007F050E"/>
    <w:rsid w:val="007F1892"/>
    <w:rsid w:val="007F1932"/>
    <w:rsid w:val="007F1C03"/>
    <w:rsid w:val="007F2154"/>
    <w:rsid w:val="007F2435"/>
    <w:rsid w:val="007F29CE"/>
    <w:rsid w:val="007F2B11"/>
    <w:rsid w:val="007F2D7A"/>
    <w:rsid w:val="007F31E3"/>
    <w:rsid w:val="007F342D"/>
    <w:rsid w:val="007F3558"/>
    <w:rsid w:val="007F38B8"/>
    <w:rsid w:val="007F3A57"/>
    <w:rsid w:val="007F4094"/>
    <w:rsid w:val="007F42CD"/>
    <w:rsid w:val="007F4F0B"/>
    <w:rsid w:val="007F52DE"/>
    <w:rsid w:val="007F6837"/>
    <w:rsid w:val="007F6FF5"/>
    <w:rsid w:val="007F71DA"/>
    <w:rsid w:val="007F75AE"/>
    <w:rsid w:val="007F7976"/>
    <w:rsid w:val="007F7B07"/>
    <w:rsid w:val="007F7D35"/>
    <w:rsid w:val="0080080E"/>
    <w:rsid w:val="00800FD2"/>
    <w:rsid w:val="008010A3"/>
    <w:rsid w:val="008011B7"/>
    <w:rsid w:val="00801BEB"/>
    <w:rsid w:val="00801FAE"/>
    <w:rsid w:val="00802245"/>
    <w:rsid w:val="00802341"/>
    <w:rsid w:val="00802BEB"/>
    <w:rsid w:val="008030C3"/>
    <w:rsid w:val="008030F8"/>
    <w:rsid w:val="008039B7"/>
    <w:rsid w:val="00803D0E"/>
    <w:rsid w:val="00803FC5"/>
    <w:rsid w:val="008048E9"/>
    <w:rsid w:val="00804C8D"/>
    <w:rsid w:val="00804DBB"/>
    <w:rsid w:val="008050F3"/>
    <w:rsid w:val="00805324"/>
    <w:rsid w:val="00805477"/>
    <w:rsid w:val="0080654B"/>
    <w:rsid w:val="0080654D"/>
    <w:rsid w:val="00807E64"/>
    <w:rsid w:val="00810016"/>
    <w:rsid w:val="00810160"/>
    <w:rsid w:val="0081019E"/>
    <w:rsid w:val="00811205"/>
    <w:rsid w:val="00811A8C"/>
    <w:rsid w:val="00812116"/>
    <w:rsid w:val="0081272A"/>
    <w:rsid w:val="00812833"/>
    <w:rsid w:val="00812B00"/>
    <w:rsid w:val="00812B1F"/>
    <w:rsid w:val="0081345B"/>
    <w:rsid w:val="00813481"/>
    <w:rsid w:val="00813867"/>
    <w:rsid w:val="00813E5D"/>
    <w:rsid w:val="008141D1"/>
    <w:rsid w:val="00814F5A"/>
    <w:rsid w:val="00815426"/>
    <w:rsid w:val="00815D6A"/>
    <w:rsid w:val="00815E66"/>
    <w:rsid w:val="0081633E"/>
    <w:rsid w:val="0081668A"/>
    <w:rsid w:val="0081693F"/>
    <w:rsid w:val="008177C1"/>
    <w:rsid w:val="008179EC"/>
    <w:rsid w:val="00817A43"/>
    <w:rsid w:val="00820380"/>
    <w:rsid w:val="00820480"/>
    <w:rsid w:val="008204A8"/>
    <w:rsid w:val="0082077A"/>
    <w:rsid w:val="00820824"/>
    <w:rsid w:val="00821500"/>
    <w:rsid w:val="00821983"/>
    <w:rsid w:val="00821FA7"/>
    <w:rsid w:val="00821FBE"/>
    <w:rsid w:val="00822119"/>
    <w:rsid w:val="008225AD"/>
    <w:rsid w:val="00823D83"/>
    <w:rsid w:val="0082416C"/>
    <w:rsid w:val="008241A1"/>
    <w:rsid w:val="0082487D"/>
    <w:rsid w:val="008248DD"/>
    <w:rsid w:val="00824F11"/>
    <w:rsid w:val="0082552F"/>
    <w:rsid w:val="00825D34"/>
    <w:rsid w:val="00826AB8"/>
    <w:rsid w:val="008271ED"/>
    <w:rsid w:val="00827426"/>
    <w:rsid w:val="00827484"/>
    <w:rsid w:val="008276BD"/>
    <w:rsid w:val="00827B7E"/>
    <w:rsid w:val="00827DEC"/>
    <w:rsid w:val="00827FCE"/>
    <w:rsid w:val="00830259"/>
    <w:rsid w:val="008303DB"/>
    <w:rsid w:val="00831108"/>
    <w:rsid w:val="008321DF"/>
    <w:rsid w:val="00832AAA"/>
    <w:rsid w:val="00833032"/>
    <w:rsid w:val="008331E3"/>
    <w:rsid w:val="0083416D"/>
    <w:rsid w:val="0083464D"/>
    <w:rsid w:val="008360D8"/>
    <w:rsid w:val="00836685"/>
    <w:rsid w:val="008367BA"/>
    <w:rsid w:val="00836FB4"/>
    <w:rsid w:val="008373B9"/>
    <w:rsid w:val="008378BF"/>
    <w:rsid w:val="00837EDD"/>
    <w:rsid w:val="0084036E"/>
    <w:rsid w:val="008409F1"/>
    <w:rsid w:val="00841221"/>
    <w:rsid w:val="0084175E"/>
    <w:rsid w:val="0084195D"/>
    <w:rsid w:val="00841FFB"/>
    <w:rsid w:val="00842007"/>
    <w:rsid w:val="00842F08"/>
    <w:rsid w:val="00843825"/>
    <w:rsid w:val="00843AC8"/>
    <w:rsid w:val="00844E04"/>
    <w:rsid w:val="00845761"/>
    <w:rsid w:val="00845B59"/>
    <w:rsid w:val="00846111"/>
    <w:rsid w:val="00846357"/>
    <w:rsid w:val="008467C1"/>
    <w:rsid w:val="00846E39"/>
    <w:rsid w:val="0084706D"/>
    <w:rsid w:val="00847D8B"/>
    <w:rsid w:val="00850699"/>
    <w:rsid w:val="00850956"/>
    <w:rsid w:val="00850B5A"/>
    <w:rsid w:val="00851BBB"/>
    <w:rsid w:val="00851CC9"/>
    <w:rsid w:val="00852668"/>
    <w:rsid w:val="0085302B"/>
    <w:rsid w:val="008532F6"/>
    <w:rsid w:val="00853CF9"/>
    <w:rsid w:val="008544E9"/>
    <w:rsid w:val="008547D2"/>
    <w:rsid w:val="00854853"/>
    <w:rsid w:val="00855373"/>
    <w:rsid w:val="008558B8"/>
    <w:rsid w:val="00855B79"/>
    <w:rsid w:val="00856592"/>
    <w:rsid w:val="00856639"/>
    <w:rsid w:val="00856720"/>
    <w:rsid w:val="00856938"/>
    <w:rsid w:val="00856C36"/>
    <w:rsid w:val="00856F8F"/>
    <w:rsid w:val="008573EA"/>
    <w:rsid w:val="0086007C"/>
    <w:rsid w:val="00860096"/>
    <w:rsid w:val="00860F16"/>
    <w:rsid w:val="008616B7"/>
    <w:rsid w:val="0086412F"/>
    <w:rsid w:val="008643C5"/>
    <w:rsid w:val="00864D1C"/>
    <w:rsid w:val="00864F9E"/>
    <w:rsid w:val="008652BF"/>
    <w:rsid w:val="00865786"/>
    <w:rsid w:val="00865A22"/>
    <w:rsid w:val="00865B76"/>
    <w:rsid w:val="00865CA3"/>
    <w:rsid w:val="00866293"/>
    <w:rsid w:val="008662F4"/>
    <w:rsid w:val="0086708A"/>
    <w:rsid w:val="008675FC"/>
    <w:rsid w:val="008678FC"/>
    <w:rsid w:val="00870000"/>
    <w:rsid w:val="00870153"/>
    <w:rsid w:val="00873ED2"/>
    <w:rsid w:val="00874253"/>
    <w:rsid w:val="00874FA8"/>
    <w:rsid w:val="00874FF1"/>
    <w:rsid w:val="0087519B"/>
    <w:rsid w:val="00875320"/>
    <w:rsid w:val="008755AC"/>
    <w:rsid w:val="00875776"/>
    <w:rsid w:val="00875AFF"/>
    <w:rsid w:val="00875DA4"/>
    <w:rsid w:val="00875FAB"/>
    <w:rsid w:val="00876105"/>
    <w:rsid w:val="0087647A"/>
    <w:rsid w:val="008765B5"/>
    <w:rsid w:val="0087689A"/>
    <w:rsid w:val="0087691F"/>
    <w:rsid w:val="00877636"/>
    <w:rsid w:val="00880081"/>
    <w:rsid w:val="008802CE"/>
    <w:rsid w:val="0088066B"/>
    <w:rsid w:val="008808D9"/>
    <w:rsid w:val="00880DBC"/>
    <w:rsid w:val="008816F3"/>
    <w:rsid w:val="00881841"/>
    <w:rsid w:val="0088184D"/>
    <w:rsid w:val="00881B3B"/>
    <w:rsid w:val="00883107"/>
    <w:rsid w:val="00884625"/>
    <w:rsid w:val="00884823"/>
    <w:rsid w:val="00885A40"/>
    <w:rsid w:val="00886230"/>
    <w:rsid w:val="008862A3"/>
    <w:rsid w:val="00886611"/>
    <w:rsid w:val="008872CE"/>
    <w:rsid w:val="0088763E"/>
    <w:rsid w:val="008877F6"/>
    <w:rsid w:val="008879FF"/>
    <w:rsid w:val="00887DB3"/>
    <w:rsid w:val="00890454"/>
    <w:rsid w:val="008906FE"/>
    <w:rsid w:val="00891D85"/>
    <w:rsid w:val="00892B7C"/>
    <w:rsid w:val="0089318E"/>
    <w:rsid w:val="0089319B"/>
    <w:rsid w:val="008945A2"/>
    <w:rsid w:val="008948D3"/>
    <w:rsid w:val="00894BFC"/>
    <w:rsid w:val="00894C12"/>
    <w:rsid w:val="00894D49"/>
    <w:rsid w:val="00894E86"/>
    <w:rsid w:val="008951ED"/>
    <w:rsid w:val="008957E2"/>
    <w:rsid w:val="00896210"/>
    <w:rsid w:val="00896476"/>
    <w:rsid w:val="008970A8"/>
    <w:rsid w:val="00897298"/>
    <w:rsid w:val="008977C4"/>
    <w:rsid w:val="008A016D"/>
    <w:rsid w:val="008A01B3"/>
    <w:rsid w:val="008A0698"/>
    <w:rsid w:val="008A0CC7"/>
    <w:rsid w:val="008A0EB2"/>
    <w:rsid w:val="008A125C"/>
    <w:rsid w:val="008A135F"/>
    <w:rsid w:val="008A1616"/>
    <w:rsid w:val="008A182C"/>
    <w:rsid w:val="008A19B8"/>
    <w:rsid w:val="008A289C"/>
    <w:rsid w:val="008A2AED"/>
    <w:rsid w:val="008A34BC"/>
    <w:rsid w:val="008A3553"/>
    <w:rsid w:val="008A35A5"/>
    <w:rsid w:val="008A43EA"/>
    <w:rsid w:val="008A4A66"/>
    <w:rsid w:val="008A4BEF"/>
    <w:rsid w:val="008A5A88"/>
    <w:rsid w:val="008A6FDB"/>
    <w:rsid w:val="008A726C"/>
    <w:rsid w:val="008B082E"/>
    <w:rsid w:val="008B0A3C"/>
    <w:rsid w:val="008B0B8D"/>
    <w:rsid w:val="008B0C4A"/>
    <w:rsid w:val="008B16FD"/>
    <w:rsid w:val="008B1C74"/>
    <w:rsid w:val="008B1DFF"/>
    <w:rsid w:val="008B297E"/>
    <w:rsid w:val="008B2A64"/>
    <w:rsid w:val="008B2C07"/>
    <w:rsid w:val="008B3652"/>
    <w:rsid w:val="008B3D5D"/>
    <w:rsid w:val="008B46EE"/>
    <w:rsid w:val="008B47E3"/>
    <w:rsid w:val="008B4C7F"/>
    <w:rsid w:val="008B50C8"/>
    <w:rsid w:val="008B5545"/>
    <w:rsid w:val="008B55D1"/>
    <w:rsid w:val="008B59BD"/>
    <w:rsid w:val="008B5B54"/>
    <w:rsid w:val="008B5D7E"/>
    <w:rsid w:val="008B5F75"/>
    <w:rsid w:val="008B618B"/>
    <w:rsid w:val="008B6465"/>
    <w:rsid w:val="008B65C8"/>
    <w:rsid w:val="008B6C31"/>
    <w:rsid w:val="008B6FEA"/>
    <w:rsid w:val="008B7649"/>
    <w:rsid w:val="008B7818"/>
    <w:rsid w:val="008C0327"/>
    <w:rsid w:val="008C06C2"/>
    <w:rsid w:val="008C0D18"/>
    <w:rsid w:val="008C15CB"/>
    <w:rsid w:val="008C15DF"/>
    <w:rsid w:val="008C18D3"/>
    <w:rsid w:val="008C1A61"/>
    <w:rsid w:val="008C1CCB"/>
    <w:rsid w:val="008C1E99"/>
    <w:rsid w:val="008C3124"/>
    <w:rsid w:val="008C3569"/>
    <w:rsid w:val="008C3653"/>
    <w:rsid w:val="008C3A2D"/>
    <w:rsid w:val="008C3E60"/>
    <w:rsid w:val="008C4B1D"/>
    <w:rsid w:val="008C4F56"/>
    <w:rsid w:val="008C53E9"/>
    <w:rsid w:val="008C5A01"/>
    <w:rsid w:val="008C6469"/>
    <w:rsid w:val="008C66B3"/>
    <w:rsid w:val="008C67D2"/>
    <w:rsid w:val="008D048F"/>
    <w:rsid w:val="008D05E9"/>
    <w:rsid w:val="008D17E3"/>
    <w:rsid w:val="008D1955"/>
    <w:rsid w:val="008D2BEB"/>
    <w:rsid w:val="008D2E17"/>
    <w:rsid w:val="008D3451"/>
    <w:rsid w:val="008D3989"/>
    <w:rsid w:val="008D3B6E"/>
    <w:rsid w:val="008D4230"/>
    <w:rsid w:val="008D474C"/>
    <w:rsid w:val="008D6D91"/>
    <w:rsid w:val="008D706E"/>
    <w:rsid w:val="008D7DEB"/>
    <w:rsid w:val="008E0C87"/>
    <w:rsid w:val="008E1162"/>
    <w:rsid w:val="008E1468"/>
    <w:rsid w:val="008E1F02"/>
    <w:rsid w:val="008E20B0"/>
    <w:rsid w:val="008E2221"/>
    <w:rsid w:val="008E242A"/>
    <w:rsid w:val="008E30B7"/>
    <w:rsid w:val="008E3680"/>
    <w:rsid w:val="008E3743"/>
    <w:rsid w:val="008E3A3F"/>
    <w:rsid w:val="008E3C9D"/>
    <w:rsid w:val="008E4749"/>
    <w:rsid w:val="008E5050"/>
    <w:rsid w:val="008E54D1"/>
    <w:rsid w:val="008E5C99"/>
    <w:rsid w:val="008E70D5"/>
    <w:rsid w:val="008E78F8"/>
    <w:rsid w:val="008E78FF"/>
    <w:rsid w:val="008F0165"/>
    <w:rsid w:val="008F1359"/>
    <w:rsid w:val="008F170F"/>
    <w:rsid w:val="008F1EB1"/>
    <w:rsid w:val="008F2857"/>
    <w:rsid w:val="008F2860"/>
    <w:rsid w:val="008F30A7"/>
    <w:rsid w:val="008F4014"/>
    <w:rsid w:val="008F416A"/>
    <w:rsid w:val="008F475D"/>
    <w:rsid w:val="008F5232"/>
    <w:rsid w:val="008F5624"/>
    <w:rsid w:val="008F5951"/>
    <w:rsid w:val="008F6B7A"/>
    <w:rsid w:val="008F70E8"/>
    <w:rsid w:val="008F7639"/>
    <w:rsid w:val="008F767D"/>
    <w:rsid w:val="008F7EC9"/>
    <w:rsid w:val="009001BE"/>
    <w:rsid w:val="0090048D"/>
    <w:rsid w:val="00900F65"/>
    <w:rsid w:val="00901FDB"/>
    <w:rsid w:val="0090246A"/>
    <w:rsid w:val="0090279E"/>
    <w:rsid w:val="009028DE"/>
    <w:rsid w:val="00902A8A"/>
    <w:rsid w:val="009032A1"/>
    <w:rsid w:val="009037E7"/>
    <w:rsid w:val="00903B29"/>
    <w:rsid w:val="00903D5F"/>
    <w:rsid w:val="009049C6"/>
    <w:rsid w:val="00904D02"/>
    <w:rsid w:val="009057CF"/>
    <w:rsid w:val="009057D4"/>
    <w:rsid w:val="00906536"/>
    <w:rsid w:val="00910147"/>
    <w:rsid w:val="009109B9"/>
    <w:rsid w:val="00910C5F"/>
    <w:rsid w:val="0091151C"/>
    <w:rsid w:val="00911735"/>
    <w:rsid w:val="009118FF"/>
    <w:rsid w:val="00911E3E"/>
    <w:rsid w:val="00912B15"/>
    <w:rsid w:val="00913058"/>
    <w:rsid w:val="00913598"/>
    <w:rsid w:val="00913D84"/>
    <w:rsid w:val="0091458A"/>
    <w:rsid w:val="00914B3A"/>
    <w:rsid w:val="00914F44"/>
    <w:rsid w:val="0091527F"/>
    <w:rsid w:val="00916F19"/>
    <w:rsid w:val="00916FC7"/>
    <w:rsid w:val="00917737"/>
    <w:rsid w:val="009206F1"/>
    <w:rsid w:val="00920935"/>
    <w:rsid w:val="009218FA"/>
    <w:rsid w:val="00921CAD"/>
    <w:rsid w:val="00921F6C"/>
    <w:rsid w:val="0092211F"/>
    <w:rsid w:val="0092253F"/>
    <w:rsid w:val="009229CC"/>
    <w:rsid w:val="00922CDE"/>
    <w:rsid w:val="00922F2B"/>
    <w:rsid w:val="00923EA1"/>
    <w:rsid w:val="00924C0E"/>
    <w:rsid w:val="00925AE8"/>
    <w:rsid w:val="00926C0D"/>
    <w:rsid w:val="00927329"/>
    <w:rsid w:val="00927369"/>
    <w:rsid w:val="00927A32"/>
    <w:rsid w:val="00927B41"/>
    <w:rsid w:val="009301C8"/>
    <w:rsid w:val="009305D3"/>
    <w:rsid w:val="009309A3"/>
    <w:rsid w:val="00930E14"/>
    <w:rsid w:val="00930EC7"/>
    <w:rsid w:val="00931355"/>
    <w:rsid w:val="00931E1A"/>
    <w:rsid w:val="0093228F"/>
    <w:rsid w:val="009326A6"/>
    <w:rsid w:val="00932ACD"/>
    <w:rsid w:val="00932D3D"/>
    <w:rsid w:val="00933289"/>
    <w:rsid w:val="00933923"/>
    <w:rsid w:val="0093408E"/>
    <w:rsid w:val="009341DB"/>
    <w:rsid w:val="0093426B"/>
    <w:rsid w:val="009344B9"/>
    <w:rsid w:val="0093465B"/>
    <w:rsid w:val="0093497A"/>
    <w:rsid w:val="00934A07"/>
    <w:rsid w:val="00934D3E"/>
    <w:rsid w:val="0093535C"/>
    <w:rsid w:val="009355CA"/>
    <w:rsid w:val="009355F2"/>
    <w:rsid w:val="00935927"/>
    <w:rsid w:val="00935CC4"/>
    <w:rsid w:val="00936229"/>
    <w:rsid w:val="0094063C"/>
    <w:rsid w:val="009413AF"/>
    <w:rsid w:val="00941676"/>
    <w:rsid w:val="00941C84"/>
    <w:rsid w:val="009427F9"/>
    <w:rsid w:val="0094296E"/>
    <w:rsid w:val="00942E0B"/>
    <w:rsid w:val="00942F48"/>
    <w:rsid w:val="00943136"/>
    <w:rsid w:val="00943768"/>
    <w:rsid w:val="009439D6"/>
    <w:rsid w:val="00943E78"/>
    <w:rsid w:val="00943FE1"/>
    <w:rsid w:val="00944332"/>
    <w:rsid w:val="00944E9D"/>
    <w:rsid w:val="00944F88"/>
    <w:rsid w:val="00945045"/>
    <w:rsid w:val="009458F5"/>
    <w:rsid w:val="00945FE1"/>
    <w:rsid w:val="00946872"/>
    <w:rsid w:val="009469B0"/>
    <w:rsid w:val="00946DFE"/>
    <w:rsid w:val="00947426"/>
    <w:rsid w:val="009478AB"/>
    <w:rsid w:val="00947C66"/>
    <w:rsid w:val="00947E5A"/>
    <w:rsid w:val="009507E7"/>
    <w:rsid w:val="00950AF9"/>
    <w:rsid w:val="00951E7B"/>
    <w:rsid w:val="00952053"/>
    <w:rsid w:val="0095283F"/>
    <w:rsid w:val="0095292F"/>
    <w:rsid w:val="0095320A"/>
    <w:rsid w:val="0095346D"/>
    <w:rsid w:val="0095481B"/>
    <w:rsid w:val="0095499D"/>
    <w:rsid w:val="009549DC"/>
    <w:rsid w:val="0095511E"/>
    <w:rsid w:val="00955A50"/>
    <w:rsid w:val="00955F3C"/>
    <w:rsid w:val="0095671E"/>
    <w:rsid w:val="009569CF"/>
    <w:rsid w:val="00956A13"/>
    <w:rsid w:val="00956C05"/>
    <w:rsid w:val="00956DE5"/>
    <w:rsid w:val="0095701B"/>
    <w:rsid w:val="009571F7"/>
    <w:rsid w:val="0095759D"/>
    <w:rsid w:val="00957DC9"/>
    <w:rsid w:val="0096073C"/>
    <w:rsid w:val="009613A4"/>
    <w:rsid w:val="00962068"/>
    <w:rsid w:val="00962659"/>
    <w:rsid w:val="00963937"/>
    <w:rsid w:val="00963DC6"/>
    <w:rsid w:val="00964004"/>
    <w:rsid w:val="00964168"/>
    <w:rsid w:val="00964897"/>
    <w:rsid w:val="00964D0C"/>
    <w:rsid w:val="0096581A"/>
    <w:rsid w:val="00965C7D"/>
    <w:rsid w:val="009662A7"/>
    <w:rsid w:val="00966393"/>
    <w:rsid w:val="009670C6"/>
    <w:rsid w:val="00967D1C"/>
    <w:rsid w:val="00970A12"/>
    <w:rsid w:val="00970B61"/>
    <w:rsid w:val="009710A7"/>
    <w:rsid w:val="00971541"/>
    <w:rsid w:val="0097171F"/>
    <w:rsid w:val="00971AE9"/>
    <w:rsid w:val="009720FE"/>
    <w:rsid w:val="009721A8"/>
    <w:rsid w:val="00972B6E"/>
    <w:rsid w:val="00973811"/>
    <w:rsid w:val="00973C74"/>
    <w:rsid w:val="0097431A"/>
    <w:rsid w:val="0097489F"/>
    <w:rsid w:val="00974D07"/>
    <w:rsid w:val="00975057"/>
    <w:rsid w:val="00975D97"/>
    <w:rsid w:val="00975FDD"/>
    <w:rsid w:val="009761DF"/>
    <w:rsid w:val="0097661B"/>
    <w:rsid w:val="00976622"/>
    <w:rsid w:val="00976E9E"/>
    <w:rsid w:val="0097783F"/>
    <w:rsid w:val="00977D86"/>
    <w:rsid w:val="00980739"/>
    <w:rsid w:val="009808AE"/>
    <w:rsid w:val="00980CA7"/>
    <w:rsid w:val="009811C1"/>
    <w:rsid w:val="00981DAB"/>
    <w:rsid w:val="009824E1"/>
    <w:rsid w:val="00983F25"/>
    <w:rsid w:val="00984616"/>
    <w:rsid w:val="00984700"/>
    <w:rsid w:val="00984775"/>
    <w:rsid w:val="0098529E"/>
    <w:rsid w:val="00985EB2"/>
    <w:rsid w:val="00985F9F"/>
    <w:rsid w:val="00986FA9"/>
    <w:rsid w:val="00987244"/>
    <w:rsid w:val="00987C7A"/>
    <w:rsid w:val="00991B1F"/>
    <w:rsid w:val="00991E92"/>
    <w:rsid w:val="00991F0C"/>
    <w:rsid w:val="009928CC"/>
    <w:rsid w:val="00993549"/>
    <w:rsid w:val="009938BF"/>
    <w:rsid w:val="00994032"/>
    <w:rsid w:val="0099502D"/>
    <w:rsid w:val="0099639F"/>
    <w:rsid w:val="00996F80"/>
    <w:rsid w:val="009970CF"/>
    <w:rsid w:val="009976CF"/>
    <w:rsid w:val="009A02F6"/>
    <w:rsid w:val="009A06BB"/>
    <w:rsid w:val="009A0802"/>
    <w:rsid w:val="009A135C"/>
    <w:rsid w:val="009A17AE"/>
    <w:rsid w:val="009A1E45"/>
    <w:rsid w:val="009A22D7"/>
    <w:rsid w:val="009A26A5"/>
    <w:rsid w:val="009A26BE"/>
    <w:rsid w:val="009A2E1F"/>
    <w:rsid w:val="009A2F05"/>
    <w:rsid w:val="009A319F"/>
    <w:rsid w:val="009A31C7"/>
    <w:rsid w:val="009A3491"/>
    <w:rsid w:val="009A37AF"/>
    <w:rsid w:val="009A38B6"/>
    <w:rsid w:val="009A3F91"/>
    <w:rsid w:val="009A3FD8"/>
    <w:rsid w:val="009A422F"/>
    <w:rsid w:val="009A4CD3"/>
    <w:rsid w:val="009A5149"/>
    <w:rsid w:val="009A53AA"/>
    <w:rsid w:val="009A5F9E"/>
    <w:rsid w:val="009A657E"/>
    <w:rsid w:val="009A66D0"/>
    <w:rsid w:val="009A66EF"/>
    <w:rsid w:val="009A6BF0"/>
    <w:rsid w:val="009A6F49"/>
    <w:rsid w:val="009A6F8E"/>
    <w:rsid w:val="009A7048"/>
    <w:rsid w:val="009A73C5"/>
    <w:rsid w:val="009A78D3"/>
    <w:rsid w:val="009A796A"/>
    <w:rsid w:val="009B0E1F"/>
    <w:rsid w:val="009B135A"/>
    <w:rsid w:val="009B1B73"/>
    <w:rsid w:val="009B291C"/>
    <w:rsid w:val="009B2AB7"/>
    <w:rsid w:val="009B2C70"/>
    <w:rsid w:val="009B3C86"/>
    <w:rsid w:val="009B3CB7"/>
    <w:rsid w:val="009B49BE"/>
    <w:rsid w:val="009B4C26"/>
    <w:rsid w:val="009B4C96"/>
    <w:rsid w:val="009B5964"/>
    <w:rsid w:val="009B59F8"/>
    <w:rsid w:val="009B615C"/>
    <w:rsid w:val="009B6AA0"/>
    <w:rsid w:val="009B6EE0"/>
    <w:rsid w:val="009B7B2C"/>
    <w:rsid w:val="009C02EF"/>
    <w:rsid w:val="009C03AD"/>
    <w:rsid w:val="009C10DF"/>
    <w:rsid w:val="009C146A"/>
    <w:rsid w:val="009C14A7"/>
    <w:rsid w:val="009C1CF7"/>
    <w:rsid w:val="009C1F38"/>
    <w:rsid w:val="009C2513"/>
    <w:rsid w:val="009C268D"/>
    <w:rsid w:val="009C2A8B"/>
    <w:rsid w:val="009C2B25"/>
    <w:rsid w:val="009C37D6"/>
    <w:rsid w:val="009C3A5B"/>
    <w:rsid w:val="009C4468"/>
    <w:rsid w:val="009C4FA8"/>
    <w:rsid w:val="009C502A"/>
    <w:rsid w:val="009C53E2"/>
    <w:rsid w:val="009D0241"/>
    <w:rsid w:val="009D0446"/>
    <w:rsid w:val="009D09EF"/>
    <w:rsid w:val="009D0A48"/>
    <w:rsid w:val="009D0DA1"/>
    <w:rsid w:val="009D0F24"/>
    <w:rsid w:val="009D0F9C"/>
    <w:rsid w:val="009D0FCD"/>
    <w:rsid w:val="009D0FF5"/>
    <w:rsid w:val="009D28AC"/>
    <w:rsid w:val="009D2C58"/>
    <w:rsid w:val="009D2E20"/>
    <w:rsid w:val="009D3457"/>
    <w:rsid w:val="009D36FE"/>
    <w:rsid w:val="009D3890"/>
    <w:rsid w:val="009D3ED2"/>
    <w:rsid w:val="009D51CC"/>
    <w:rsid w:val="009D55E0"/>
    <w:rsid w:val="009D63C3"/>
    <w:rsid w:val="009D780B"/>
    <w:rsid w:val="009D7D7D"/>
    <w:rsid w:val="009D7FDF"/>
    <w:rsid w:val="009E055B"/>
    <w:rsid w:val="009E2048"/>
    <w:rsid w:val="009E2792"/>
    <w:rsid w:val="009E2B4B"/>
    <w:rsid w:val="009E38D1"/>
    <w:rsid w:val="009E43FC"/>
    <w:rsid w:val="009E48A3"/>
    <w:rsid w:val="009E4D15"/>
    <w:rsid w:val="009E52A9"/>
    <w:rsid w:val="009E53A2"/>
    <w:rsid w:val="009E589F"/>
    <w:rsid w:val="009E5CF0"/>
    <w:rsid w:val="009E5F4E"/>
    <w:rsid w:val="009E614A"/>
    <w:rsid w:val="009E61F8"/>
    <w:rsid w:val="009E64A1"/>
    <w:rsid w:val="009E755D"/>
    <w:rsid w:val="009E7868"/>
    <w:rsid w:val="009E78B4"/>
    <w:rsid w:val="009E7B35"/>
    <w:rsid w:val="009F0772"/>
    <w:rsid w:val="009F0DED"/>
    <w:rsid w:val="009F21DB"/>
    <w:rsid w:val="009F2E03"/>
    <w:rsid w:val="009F3857"/>
    <w:rsid w:val="009F402F"/>
    <w:rsid w:val="009F41DF"/>
    <w:rsid w:val="009F4561"/>
    <w:rsid w:val="009F48C8"/>
    <w:rsid w:val="009F5017"/>
    <w:rsid w:val="009F5334"/>
    <w:rsid w:val="009F5606"/>
    <w:rsid w:val="009F65FD"/>
    <w:rsid w:val="009F69BC"/>
    <w:rsid w:val="009F6C33"/>
    <w:rsid w:val="00A0001D"/>
    <w:rsid w:val="00A00603"/>
    <w:rsid w:val="00A013CC"/>
    <w:rsid w:val="00A01C44"/>
    <w:rsid w:val="00A01FA2"/>
    <w:rsid w:val="00A030F2"/>
    <w:rsid w:val="00A0319B"/>
    <w:rsid w:val="00A035E8"/>
    <w:rsid w:val="00A0384B"/>
    <w:rsid w:val="00A03DFE"/>
    <w:rsid w:val="00A0410E"/>
    <w:rsid w:val="00A0481C"/>
    <w:rsid w:val="00A04995"/>
    <w:rsid w:val="00A05952"/>
    <w:rsid w:val="00A05C90"/>
    <w:rsid w:val="00A06CC1"/>
    <w:rsid w:val="00A07134"/>
    <w:rsid w:val="00A0747A"/>
    <w:rsid w:val="00A07E0F"/>
    <w:rsid w:val="00A100D9"/>
    <w:rsid w:val="00A104C6"/>
    <w:rsid w:val="00A10501"/>
    <w:rsid w:val="00A10A15"/>
    <w:rsid w:val="00A10D54"/>
    <w:rsid w:val="00A10F1B"/>
    <w:rsid w:val="00A11005"/>
    <w:rsid w:val="00A11363"/>
    <w:rsid w:val="00A11CA8"/>
    <w:rsid w:val="00A121C9"/>
    <w:rsid w:val="00A12D00"/>
    <w:rsid w:val="00A136D7"/>
    <w:rsid w:val="00A1419F"/>
    <w:rsid w:val="00A14367"/>
    <w:rsid w:val="00A14C0D"/>
    <w:rsid w:val="00A14ED1"/>
    <w:rsid w:val="00A1520B"/>
    <w:rsid w:val="00A15530"/>
    <w:rsid w:val="00A15CD4"/>
    <w:rsid w:val="00A15D56"/>
    <w:rsid w:val="00A15DAC"/>
    <w:rsid w:val="00A16016"/>
    <w:rsid w:val="00A165B3"/>
    <w:rsid w:val="00A170FF"/>
    <w:rsid w:val="00A1797C"/>
    <w:rsid w:val="00A17C92"/>
    <w:rsid w:val="00A17DF8"/>
    <w:rsid w:val="00A20F01"/>
    <w:rsid w:val="00A211B7"/>
    <w:rsid w:val="00A21271"/>
    <w:rsid w:val="00A216BE"/>
    <w:rsid w:val="00A2197B"/>
    <w:rsid w:val="00A21A0C"/>
    <w:rsid w:val="00A23007"/>
    <w:rsid w:val="00A242C7"/>
    <w:rsid w:val="00A245F4"/>
    <w:rsid w:val="00A2460C"/>
    <w:rsid w:val="00A247BF"/>
    <w:rsid w:val="00A24E81"/>
    <w:rsid w:val="00A24E89"/>
    <w:rsid w:val="00A24EC6"/>
    <w:rsid w:val="00A25023"/>
    <w:rsid w:val="00A2646D"/>
    <w:rsid w:val="00A26F3A"/>
    <w:rsid w:val="00A2740E"/>
    <w:rsid w:val="00A2783F"/>
    <w:rsid w:val="00A3014B"/>
    <w:rsid w:val="00A30203"/>
    <w:rsid w:val="00A30288"/>
    <w:rsid w:val="00A3181A"/>
    <w:rsid w:val="00A31C48"/>
    <w:rsid w:val="00A31D0F"/>
    <w:rsid w:val="00A32DA0"/>
    <w:rsid w:val="00A32F0B"/>
    <w:rsid w:val="00A33021"/>
    <w:rsid w:val="00A33CE3"/>
    <w:rsid w:val="00A34071"/>
    <w:rsid w:val="00A34F86"/>
    <w:rsid w:val="00A361C9"/>
    <w:rsid w:val="00A3679E"/>
    <w:rsid w:val="00A37294"/>
    <w:rsid w:val="00A375E1"/>
    <w:rsid w:val="00A376CF"/>
    <w:rsid w:val="00A37A17"/>
    <w:rsid w:val="00A40386"/>
    <w:rsid w:val="00A4038C"/>
    <w:rsid w:val="00A418B6"/>
    <w:rsid w:val="00A41DD2"/>
    <w:rsid w:val="00A42881"/>
    <w:rsid w:val="00A43414"/>
    <w:rsid w:val="00A435C6"/>
    <w:rsid w:val="00A435D7"/>
    <w:rsid w:val="00A4360D"/>
    <w:rsid w:val="00A436DD"/>
    <w:rsid w:val="00A43741"/>
    <w:rsid w:val="00A43999"/>
    <w:rsid w:val="00A43A9E"/>
    <w:rsid w:val="00A43B77"/>
    <w:rsid w:val="00A441F9"/>
    <w:rsid w:val="00A447A2"/>
    <w:rsid w:val="00A448EF"/>
    <w:rsid w:val="00A45996"/>
    <w:rsid w:val="00A459C5"/>
    <w:rsid w:val="00A4649A"/>
    <w:rsid w:val="00A46DA1"/>
    <w:rsid w:val="00A475DF"/>
    <w:rsid w:val="00A500D8"/>
    <w:rsid w:val="00A5071D"/>
    <w:rsid w:val="00A50CAB"/>
    <w:rsid w:val="00A516BA"/>
    <w:rsid w:val="00A52451"/>
    <w:rsid w:val="00A528F0"/>
    <w:rsid w:val="00A52D0D"/>
    <w:rsid w:val="00A53167"/>
    <w:rsid w:val="00A5317F"/>
    <w:rsid w:val="00A54F1F"/>
    <w:rsid w:val="00A55ABB"/>
    <w:rsid w:val="00A55BA3"/>
    <w:rsid w:val="00A56441"/>
    <w:rsid w:val="00A57747"/>
    <w:rsid w:val="00A60148"/>
    <w:rsid w:val="00A6086B"/>
    <w:rsid w:val="00A60D26"/>
    <w:rsid w:val="00A6180F"/>
    <w:rsid w:val="00A61917"/>
    <w:rsid w:val="00A623CC"/>
    <w:rsid w:val="00A62F19"/>
    <w:rsid w:val="00A63451"/>
    <w:rsid w:val="00A639CB"/>
    <w:rsid w:val="00A64D50"/>
    <w:rsid w:val="00A64D96"/>
    <w:rsid w:val="00A655A9"/>
    <w:rsid w:val="00A6569C"/>
    <w:rsid w:val="00A65EF0"/>
    <w:rsid w:val="00A65F3E"/>
    <w:rsid w:val="00A663B6"/>
    <w:rsid w:val="00A663DC"/>
    <w:rsid w:val="00A66725"/>
    <w:rsid w:val="00A66BD7"/>
    <w:rsid w:val="00A670D8"/>
    <w:rsid w:val="00A67599"/>
    <w:rsid w:val="00A6777C"/>
    <w:rsid w:val="00A67999"/>
    <w:rsid w:val="00A67D25"/>
    <w:rsid w:val="00A70A84"/>
    <w:rsid w:val="00A70E9F"/>
    <w:rsid w:val="00A71180"/>
    <w:rsid w:val="00A716B3"/>
    <w:rsid w:val="00A71714"/>
    <w:rsid w:val="00A71D92"/>
    <w:rsid w:val="00A72293"/>
    <w:rsid w:val="00A726CA"/>
    <w:rsid w:val="00A726CE"/>
    <w:rsid w:val="00A73A83"/>
    <w:rsid w:val="00A73AEC"/>
    <w:rsid w:val="00A742C0"/>
    <w:rsid w:val="00A742C8"/>
    <w:rsid w:val="00A7462A"/>
    <w:rsid w:val="00A74854"/>
    <w:rsid w:val="00A74E63"/>
    <w:rsid w:val="00A7543C"/>
    <w:rsid w:val="00A75CA0"/>
    <w:rsid w:val="00A75F3C"/>
    <w:rsid w:val="00A7652B"/>
    <w:rsid w:val="00A76A5D"/>
    <w:rsid w:val="00A77BBC"/>
    <w:rsid w:val="00A802DC"/>
    <w:rsid w:val="00A806F5"/>
    <w:rsid w:val="00A81261"/>
    <w:rsid w:val="00A82595"/>
    <w:rsid w:val="00A82F71"/>
    <w:rsid w:val="00A836CA"/>
    <w:rsid w:val="00A84C95"/>
    <w:rsid w:val="00A8553C"/>
    <w:rsid w:val="00A85603"/>
    <w:rsid w:val="00A8579F"/>
    <w:rsid w:val="00A8629D"/>
    <w:rsid w:val="00A869D2"/>
    <w:rsid w:val="00A86AF1"/>
    <w:rsid w:val="00A87A3C"/>
    <w:rsid w:val="00A87CCF"/>
    <w:rsid w:val="00A87FBA"/>
    <w:rsid w:val="00A9061C"/>
    <w:rsid w:val="00A90EE5"/>
    <w:rsid w:val="00A9163C"/>
    <w:rsid w:val="00A91923"/>
    <w:rsid w:val="00A91C45"/>
    <w:rsid w:val="00A91CFE"/>
    <w:rsid w:val="00A922C3"/>
    <w:rsid w:val="00A9276D"/>
    <w:rsid w:val="00A92DAD"/>
    <w:rsid w:val="00A938A4"/>
    <w:rsid w:val="00A93EF3"/>
    <w:rsid w:val="00A94213"/>
    <w:rsid w:val="00A9462E"/>
    <w:rsid w:val="00A94B4D"/>
    <w:rsid w:val="00A95B7E"/>
    <w:rsid w:val="00A96988"/>
    <w:rsid w:val="00A96BF4"/>
    <w:rsid w:val="00A97151"/>
    <w:rsid w:val="00A973BA"/>
    <w:rsid w:val="00A97572"/>
    <w:rsid w:val="00AA02E8"/>
    <w:rsid w:val="00AA0DAD"/>
    <w:rsid w:val="00AA0FF2"/>
    <w:rsid w:val="00AA166B"/>
    <w:rsid w:val="00AA199D"/>
    <w:rsid w:val="00AA1F0E"/>
    <w:rsid w:val="00AA23DA"/>
    <w:rsid w:val="00AA24C4"/>
    <w:rsid w:val="00AA2AC2"/>
    <w:rsid w:val="00AA4021"/>
    <w:rsid w:val="00AA4077"/>
    <w:rsid w:val="00AA46C6"/>
    <w:rsid w:val="00AA56D2"/>
    <w:rsid w:val="00AA648F"/>
    <w:rsid w:val="00AA6984"/>
    <w:rsid w:val="00AA6A99"/>
    <w:rsid w:val="00AA772E"/>
    <w:rsid w:val="00AB0316"/>
    <w:rsid w:val="00AB0488"/>
    <w:rsid w:val="00AB0938"/>
    <w:rsid w:val="00AB0AE4"/>
    <w:rsid w:val="00AB12D4"/>
    <w:rsid w:val="00AB13B2"/>
    <w:rsid w:val="00AB18B0"/>
    <w:rsid w:val="00AB1FBE"/>
    <w:rsid w:val="00AB20F5"/>
    <w:rsid w:val="00AB2122"/>
    <w:rsid w:val="00AB24A0"/>
    <w:rsid w:val="00AB2FBE"/>
    <w:rsid w:val="00AB3377"/>
    <w:rsid w:val="00AB3EF4"/>
    <w:rsid w:val="00AB4346"/>
    <w:rsid w:val="00AB540B"/>
    <w:rsid w:val="00AB5ABA"/>
    <w:rsid w:val="00AB5AF3"/>
    <w:rsid w:val="00AB5F8D"/>
    <w:rsid w:val="00AB7E5B"/>
    <w:rsid w:val="00AC0F1B"/>
    <w:rsid w:val="00AC1B71"/>
    <w:rsid w:val="00AC270E"/>
    <w:rsid w:val="00AC273C"/>
    <w:rsid w:val="00AC27C9"/>
    <w:rsid w:val="00AC2B3F"/>
    <w:rsid w:val="00AC3772"/>
    <w:rsid w:val="00AC3D81"/>
    <w:rsid w:val="00AC3F63"/>
    <w:rsid w:val="00AC43AB"/>
    <w:rsid w:val="00AC477D"/>
    <w:rsid w:val="00AC49F8"/>
    <w:rsid w:val="00AC5555"/>
    <w:rsid w:val="00AC5694"/>
    <w:rsid w:val="00AC57CA"/>
    <w:rsid w:val="00AC6013"/>
    <w:rsid w:val="00AC62CF"/>
    <w:rsid w:val="00AC696B"/>
    <w:rsid w:val="00AC74AD"/>
    <w:rsid w:val="00AC7F9A"/>
    <w:rsid w:val="00AD04AA"/>
    <w:rsid w:val="00AD08EB"/>
    <w:rsid w:val="00AD0B3B"/>
    <w:rsid w:val="00AD1079"/>
    <w:rsid w:val="00AD11C7"/>
    <w:rsid w:val="00AD1D53"/>
    <w:rsid w:val="00AD20E1"/>
    <w:rsid w:val="00AD25F0"/>
    <w:rsid w:val="00AD2A43"/>
    <w:rsid w:val="00AD4DA0"/>
    <w:rsid w:val="00AD6374"/>
    <w:rsid w:val="00AD6630"/>
    <w:rsid w:val="00AD6D0F"/>
    <w:rsid w:val="00AE013B"/>
    <w:rsid w:val="00AE03B9"/>
    <w:rsid w:val="00AE0C06"/>
    <w:rsid w:val="00AE19E8"/>
    <w:rsid w:val="00AE27AB"/>
    <w:rsid w:val="00AE32FD"/>
    <w:rsid w:val="00AE386C"/>
    <w:rsid w:val="00AE38E0"/>
    <w:rsid w:val="00AE3C2F"/>
    <w:rsid w:val="00AE3C53"/>
    <w:rsid w:val="00AE3D1C"/>
    <w:rsid w:val="00AE44AB"/>
    <w:rsid w:val="00AE4519"/>
    <w:rsid w:val="00AE47AA"/>
    <w:rsid w:val="00AE5BA4"/>
    <w:rsid w:val="00AE6134"/>
    <w:rsid w:val="00AE6572"/>
    <w:rsid w:val="00AE712C"/>
    <w:rsid w:val="00AE7157"/>
    <w:rsid w:val="00AE7684"/>
    <w:rsid w:val="00AE792C"/>
    <w:rsid w:val="00AF03EE"/>
    <w:rsid w:val="00AF087D"/>
    <w:rsid w:val="00AF1326"/>
    <w:rsid w:val="00AF1B1F"/>
    <w:rsid w:val="00AF1F58"/>
    <w:rsid w:val="00AF1FD2"/>
    <w:rsid w:val="00AF222D"/>
    <w:rsid w:val="00AF2AB3"/>
    <w:rsid w:val="00AF2B66"/>
    <w:rsid w:val="00AF2CA4"/>
    <w:rsid w:val="00AF30FE"/>
    <w:rsid w:val="00AF3573"/>
    <w:rsid w:val="00AF3C43"/>
    <w:rsid w:val="00AF46AC"/>
    <w:rsid w:val="00AF4A4A"/>
    <w:rsid w:val="00AF4EC8"/>
    <w:rsid w:val="00AF53AD"/>
    <w:rsid w:val="00AF5FE1"/>
    <w:rsid w:val="00AF665F"/>
    <w:rsid w:val="00AF6AB0"/>
    <w:rsid w:val="00AF6D04"/>
    <w:rsid w:val="00AF7036"/>
    <w:rsid w:val="00AF703F"/>
    <w:rsid w:val="00AF7296"/>
    <w:rsid w:val="00AF775A"/>
    <w:rsid w:val="00AF7B45"/>
    <w:rsid w:val="00AF7E94"/>
    <w:rsid w:val="00B006B8"/>
    <w:rsid w:val="00B00895"/>
    <w:rsid w:val="00B00CBD"/>
    <w:rsid w:val="00B00D06"/>
    <w:rsid w:val="00B01185"/>
    <w:rsid w:val="00B02803"/>
    <w:rsid w:val="00B05289"/>
    <w:rsid w:val="00B05751"/>
    <w:rsid w:val="00B05A1B"/>
    <w:rsid w:val="00B05C5E"/>
    <w:rsid w:val="00B05E90"/>
    <w:rsid w:val="00B05FEC"/>
    <w:rsid w:val="00B066A2"/>
    <w:rsid w:val="00B06F28"/>
    <w:rsid w:val="00B07195"/>
    <w:rsid w:val="00B07660"/>
    <w:rsid w:val="00B07FB9"/>
    <w:rsid w:val="00B10749"/>
    <w:rsid w:val="00B10E01"/>
    <w:rsid w:val="00B1104B"/>
    <w:rsid w:val="00B11450"/>
    <w:rsid w:val="00B11A21"/>
    <w:rsid w:val="00B123DD"/>
    <w:rsid w:val="00B1286B"/>
    <w:rsid w:val="00B12BBB"/>
    <w:rsid w:val="00B138C5"/>
    <w:rsid w:val="00B13CC8"/>
    <w:rsid w:val="00B1432F"/>
    <w:rsid w:val="00B14393"/>
    <w:rsid w:val="00B14AF5"/>
    <w:rsid w:val="00B15359"/>
    <w:rsid w:val="00B155C5"/>
    <w:rsid w:val="00B15818"/>
    <w:rsid w:val="00B1598D"/>
    <w:rsid w:val="00B16932"/>
    <w:rsid w:val="00B16CF4"/>
    <w:rsid w:val="00B17435"/>
    <w:rsid w:val="00B20081"/>
    <w:rsid w:val="00B20301"/>
    <w:rsid w:val="00B206CA"/>
    <w:rsid w:val="00B213EA"/>
    <w:rsid w:val="00B21491"/>
    <w:rsid w:val="00B214BD"/>
    <w:rsid w:val="00B21517"/>
    <w:rsid w:val="00B21D3C"/>
    <w:rsid w:val="00B21E01"/>
    <w:rsid w:val="00B21EBD"/>
    <w:rsid w:val="00B21F80"/>
    <w:rsid w:val="00B22157"/>
    <w:rsid w:val="00B2286C"/>
    <w:rsid w:val="00B22BA1"/>
    <w:rsid w:val="00B230EB"/>
    <w:rsid w:val="00B2316C"/>
    <w:rsid w:val="00B23350"/>
    <w:rsid w:val="00B23C59"/>
    <w:rsid w:val="00B23DD8"/>
    <w:rsid w:val="00B2419F"/>
    <w:rsid w:val="00B244F3"/>
    <w:rsid w:val="00B24CF6"/>
    <w:rsid w:val="00B24F7C"/>
    <w:rsid w:val="00B25625"/>
    <w:rsid w:val="00B259C7"/>
    <w:rsid w:val="00B26010"/>
    <w:rsid w:val="00B2626B"/>
    <w:rsid w:val="00B2641C"/>
    <w:rsid w:val="00B26788"/>
    <w:rsid w:val="00B27520"/>
    <w:rsid w:val="00B27C58"/>
    <w:rsid w:val="00B27C89"/>
    <w:rsid w:val="00B30315"/>
    <w:rsid w:val="00B316C1"/>
    <w:rsid w:val="00B32030"/>
    <w:rsid w:val="00B32935"/>
    <w:rsid w:val="00B33738"/>
    <w:rsid w:val="00B33DAF"/>
    <w:rsid w:val="00B33EDA"/>
    <w:rsid w:val="00B34064"/>
    <w:rsid w:val="00B340C9"/>
    <w:rsid w:val="00B34623"/>
    <w:rsid w:val="00B34DAA"/>
    <w:rsid w:val="00B363A1"/>
    <w:rsid w:val="00B3689E"/>
    <w:rsid w:val="00B370C0"/>
    <w:rsid w:val="00B40238"/>
    <w:rsid w:val="00B4042A"/>
    <w:rsid w:val="00B40728"/>
    <w:rsid w:val="00B40810"/>
    <w:rsid w:val="00B40FB1"/>
    <w:rsid w:val="00B41278"/>
    <w:rsid w:val="00B41A2B"/>
    <w:rsid w:val="00B41C97"/>
    <w:rsid w:val="00B42A90"/>
    <w:rsid w:val="00B42BEE"/>
    <w:rsid w:val="00B434C0"/>
    <w:rsid w:val="00B4385B"/>
    <w:rsid w:val="00B43910"/>
    <w:rsid w:val="00B448D3"/>
    <w:rsid w:val="00B45150"/>
    <w:rsid w:val="00B45E09"/>
    <w:rsid w:val="00B46811"/>
    <w:rsid w:val="00B469C4"/>
    <w:rsid w:val="00B47196"/>
    <w:rsid w:val="00B47425"/>
    <w:rsid w:val="00B4746F"/>
    <w:rsid w:val="00B47FF6"/>
    <w:rsid w:val="00B50773"/>
    <w:rsid w:val="00B50A9D"/>
    <w:rsid w:val="00B50E4D"/>
    <w:rsid w:val="00B50E9C"/>
    <w:rsid w:val="00B51104"/>
    <w:rsid w:val="00B514D0"/>
    <w:rsid w:val="00B51F52"/>
    <w:rsid w:val="00B53EF7"/>
    <w:rsid w:val="00B54122"/>
    <w:rsid w:val="00B54796"/>
    <w:rsid w:val="00B54C00"/>
    <w:rsid w:val="00B54D19"/>
    <w:rsid w:val="00B551AA"/>
    <w:rsid w:val="00B556B5"/>
    <w:rsid w:val="00B55851"/>
    <w:rsid w:val="00B55A4B"/>
    <w:rsid w:val="00B55AB5"/>
    <w:rsid w:val="00B56736"/>
    <w:rsid w:val="00B56AC4"/>
    <w:rsid w:val="00B57193"/>
    <w:rsid w:val="00B57BB7"/>
    <w:rsid w:val="00B57CED"/>
    <w:rsid w:val="00B57F56"/>
    <w:rsid w:val="00B602F4"/>
    <w:rsid w:val="00B60863"/>
    <w:rsid w:val="00B60B51"/>
    <w:rsid w:val="00B612EA"/>
    <w:rsid w:val="00B619BB"/>
    <w:rsid w:val="00B61B80"/>
    <w:rsid w:val="00B61FB4"/>
    <w:rsid w:val="00B6204A"/>
    <w:rsid w:val="00B6206A"/>
    <w:rsid w:val="00B624E5"/>
    <w:rsid w:val="00B628F5"/>
    <w:rsid w:val="00B62952"/>
    <w:rsid w:val="00B62C4A"/>
    <w:rsid w:val="00B64510"/>
    <w:rsid w:val="00B649D3"/>
    <w:rsid w:val="00B64AE8"/>
    <w:rsid w:val="00B64B51"/>
    <w:rsid w:val="00B64D50"/>
    <w:rsid w:val="00B650C9"/>
    <w:rsid w:val="00B6547E"/>
    <w:rsid w:val="00B655A0"/>
    <w:rsid w:val="00B66102"/>
    <w:rsid w:val="00B661F2"/>
    <w:rsid w:val="00B6636C"/>
    <w:rsid w:val="00B66DED"/>
    <w:rsid w:val="00B670A1"/>
    <w:rsid w:val="00B6799F"/>
    <w:rsid w:val="00B700DC"/>
    <w:rsid w:val="00B70401"/>
    <w:rsid w:val="00B71211"/>
    <w:rsid w:val="00B71B2E"/>
    <w:rsid w:val="00B71D07"/>
    <w:rsid w:val="00B71E1F"/>
    <w:rsid w:val="00B727C4"/>
    <w:rsid w:val="00B727CB"/>
    <w:rsid w:val="00B7330B"/>
    <w:rsid w:val="00B74299"/>
    <w:rsid w:val="00B7434D"/>
    <w:rsid w:val="00B7451F"/>
    <w:rsid w:val="00B74C37"/>
    <w:rsid w:val="00B75C5F"/>
    <w:rsid w:val="00B76574"/>
    <w:rsid w:val="00B76BDF"/>
    <w:rsid w:val="00B771C6"/>
    <w:rsid w:val="00B80346"/>
    <w:rsid w:val="00B80672"/>
    <w:rsid w:val="00B81068"/>
    <w:rsid w:val="00B81252"/>
    <w:rsid w:val="00B812CB"/>
    <w:rsid w:val="00B8193D"/>
    <w:rsid w:val="00B83435"/>
    <w:rsid w:val="00B83E55"/>
    <w:rsid w:val="00B845FB"/>
    <w:rsid w:val="00B84B54"/>
    <w:rsid w:val="00B85AEE"/>
    <w:rsid w:val="00B85C55"/>
    <w:rsid w:val="00B86031"/>
    <w:rsid w:val="00B86BBF"/>
    <w:rsid w:val="00B86D03"/>
    <w:rsid w:val="00B87398"/>
    <w:rsid w:val="00B87FE6"/>
    <w:rsid w:val="00B90432"/>
    <w:rsid w:val="00B91139"/>
    <w:rsid w:val="00B916C1"/>
    <w:rsid w:val="00B92777"/>
    <w:rsid w:val="00B92BD0"/>
    <w:rsid w:val="00B933B4"/>
    <w:rsid w:val="00B93706"/>
    <w:rsid w:val="00B93FD3"/>
    <w:rsid w:val="00B95169"/>
    <w:rsid w:val="00B9584C"/>
    <w:rsid w:val="00B95C59"/>
    <w:rsid w:val="00B96324"/>
    <w:rsid w:val="00B96D86"/>
    <w:rsid w:val="00B97370"/>
    <w:rsid w:val="00B97D42"/>
    <w:rsid w:val="00B97DBE"/>
    <w:rsid w:val="00BA0033"/>
    <w:rsid w:val="00BA07B4"/>
    <w:rsid w:val="00BA0DC4"/>
    <w:rsid w:val="00BA10DE"/>
    <w:rsid w:val="00BA1BAC"/>
    <w:rsid w:val="00BA2178"/>
    <w:rsid w:val="00BA22EA"/>
    <w:rsid w:val="00BA25E5"/>
    <w:rsid w:val="00BA2689"/>
    <w:rsid w:val="00BA277A"/>
    <w:rsid w:val="00BA2D96"/>
    <w:rsid w:val="00BA3410"/>
    <w:rsid w:val="00BA390D"/>
    <w:rsid w:val="00BA3DA4"/>
    <w:rsid w:val="00BA4442"/>
    <w:rsid w:val="00BA4E96"/>
    <w:rsid w:val="00BA5072"/>
    <w:rsid w:val="00BA53CC"/>
    <w:rsid w:val="00BA53E8"/>
    <w:rsid w:val="00BA5513"/>
    <w:rsid w:val="00BA5ADD"/>
    <w:rsid w:val="00BA5B6B"/>
    <w:rsid w:val="00BA6234"/>
    <w:rsid w:val="00BA67F9"/>
    <w:rsid w:val="00BA6F7D"/>
    <w:rsid w:val="00BA72AC"/>
    <w:rsid w:val="00BA78D9"/>
    <w:rsid w:val="00BA7D4D"/>
    <w:rsid w:val="00BB03FC"/>
    <w:rsid w:val="00BB05F4"/>
    <w:rsid w:val="00BB0889"/>
    <w:rsid w:val="00BB1697"/>
    <w:rsid w:val="00BB1778"/>
    <w:rsid w:val="00BB178C"/>
    <w:rsid w:val="00BB2326"/>
    <w:rsid w:val="00BB287F"/>
    <w:rsid w:val="00BB2B6A"/>
    <w:rsid w:val="00BB2E95"/>
    <w:rsid w:val="00BB3143"/>
    <w:rsid w:val="00BB3309"/>
    <w:rsid w:val="00BB43CE"/>
    <w:rsid w:val="00BB442E"/>
    <w:rsid w:val="00BB520B"/>
    <w:rsid w:val="00BB5B6F"/>
    <w:rsid w:val="00BB5C88"/>
    <w:rsid w:val="00BB5E8D"/>
    <w:rsid w:val="00BB6FD2"/>
    <w:rsid w:val="00BB7AD6"/>
    <w:rsid w:val="00BB7EED"/>
    <w:rsid w:val="00BC145F"/>
    <w:rsid w:val="00BC1E38"/>
    <w:rsid w:val="00BC1EB1"/>
    <w:rsid w:val="00BC2092"/>
    <w:rsid w:val="00BC22D8"/>
    <w:rsid w:val="00BC24BC"/>
    <w:rsid w:val="00BC2E53"/>
    <w:rsid w:val="00BC2FD3"/>
    <w:rsid w:val="00BC3750"/>
    <w:rsid w:val="00BC37A1"/>
    <w:rsid w:val="00BC3DC1"/>
    <w:rsid w:val="00BC3F18"/>
    <w:rsid w:val="00BC3FA8"/>
    <w:rsid w:val="00BC40E9"/>
    <w:rsid w:val="00BC41D4"/>
    <w:rsid w:val="00BC42F6"/>
    <w:rsid w:val="00BC4BF7"/>
    <w:rsid w:val="00BC5327"/>
    <w:rsid w:val="00BC5406"/>
    <w:rsid w:val="00BC647A"/>
    <w:rsid w:val="00BC67B2"/>
    <w:rsid w:val="00BC716B"/>
    <w:rsid w:val="00BC732E"/>
    <w:rsid w:val="00BC7DDC"/>
    <w:rsid w:val="00BC7F93"/>
    <w:rsid w:val="00BD09E4"/>
    <w:rsid w:val="00BD1D95"/>
    <w:rsid w:val="00BD205E"/>
    <w:rsid w:val="00BD2198"/>
    <w:rsid w:val="00BD25EA"/>
    <w:rsid w:val="00BD261A"/>
    <w:rsid w:val="00BD287D"/>
    <w:rsid w:val="00BD2CA9"/>
    <w:rsid w:val="00BD3892"/>
    <w:rsid w:val="00BD3A62"/>
    <w:rsid w:val="00BD481F"/>
    <w:rsid w:val="00BD5780"/>
    <w:rsid w:val="00BD584D"/>
    <w:rsid w:val="00BD5925"/>
    <w:rsid w:val="00BD5C08"/>
    <w:rsid w:val="00BD5D07"/>
    <w:rsid w:val="00BD622A"/>
    <w:rsid w:val="00BD68B7"/>
    <w:rsid w:val="00BD6AEA"/>
    <w:rsid w:val="00BD6C86"/>
    <w:rsid w:val="00BD6F87"/>
    <w:rsid w:val="00BD79DE"/>
    <w:rsid w:val="00BD7C8A"/>
    <w:rsid w:val="00BE0093"/>
    <w:rsid w:val="00BE0152"/>
    <w:rsid w:val="00BE070E"/>
    <w:rsid w:val="00BE124A"/>
    <w:rsid w:val="00BE1258"/>
    <w:rsid w:val="00BE2745"/>
    <w:rsid w:val="00BE2790"/>
    <w:rsid w:val="00BE2DAE"/>
    <w:rsid w:val="00BE3C27"/>
    <w:rsid w:val="00BE3DBB"/>
    <w:rsid w:val="00BE46CD"/>
    <w:rsid w:val="00BE47A4"/>
    <w:rsid w:val="00BE4AD3"/>
    <w:rsid w:val="00BE5347"/>
    <w:rsid w:val="00BE56BE"/>
    <w:rsid w:val="00BE59D4"/>
    <w:rsid w:val="00BE5EEF"/>
    <w:rsid w:val="00BE64DD"/>
    <w:rsid w:val="00BE6716"/>
    <w:rsid w:val="00BE7091"/>
    <w:rsid w:val="00BE7654"/>
    <w:rsid w:val="00BE7A11"/>
    <w:rsid w:val="00BF01FC"/>
    <w:rsid w:val="00BF04B5"/>
    <w:rsid w:val="00BF0849"/>
    <w:rsid w:val="00BF1783"/>
    <w:rsid w:val="00BF1ACA"/>
    <w:rsid w:val="00BF2735"/>
    <w:rsid w:val="00BF2B4E"/>
    <w:rsid w:val="00BF38FF"/>
    <w:rsid w:val="00BF3E28"/>
    <w:rsid w:val="00BF3F13"/>
    <w:rsid w:val="00BF4086"/>
    <w:rsid w:val="00BF414D"/>
    <w:rsid w:val="00BF5611"/>
    <w:rsid w:val="00BF603F"/>
    <w:rsid w:val="00BF6B83"/>
    <w:rsid w:val="00BF6CBC"/>
    <w:rsid w:val="00BF715D"/>
    <w:rsid w:val="00BF71FC"/>
    <w:rsid w:val="00BF7B29"/>
    <w:rsid w:val="00BF7F22"/>
    <w:rsid w:val="00C00025"/>
    <w:rsid w:val="00C002D0"/>
    <w:rsid w:val="00C003AE"/>
    <w:rsid w:val="00C00AD8"/>
    <w:rsid w:val="00C011C2"/>
    <w:rsid w:val="00C0171E"/>
    <w:rsid w:val="00C01AC6"/>
    <w:rsid w:val="00C02462"/>
    <w:rsid w:val="00C03064"/>
    <w:rsid w:val="00C030BE"/>
    <w:rsid w:val="00C03742"/>
    <w:rsid w:val="00C03A19"/>
    <w:rsid w:val="00C03D0E"/>
    <w:rsid w:val="00C045A7"/>
    <w:rsid w:val="00C04EB0"/>
    <w:rsid w:val="00C04FC0"/>
    <w:rsid w:val="00C05062"/>
    <w:rsid w:val="00C0588F"/>
    <w:rsid w:val="00C05BCE"/>
    <w:rsid w:val="00C06AEC"/>
    <w:rsid w:val="00C06B7A"/>
    <w:rsid w:val="00C07167"/>
    <w:rsid w:val="00C0726D"/>
    <w:rsid w:val="00C076F8"/>
    <w:rsid w:val="00C1008E"/>
    <w:rsid w:val="00C10200"/>
    <w:rsid w:val="00C1068E"/>
    <w:rsid w:val="00C107CF"/>
    <w:rsid w:val="00C10A78"/>
    <w:rsid w:val="00C10FD2"/>
    <w:rsid w:val="00C1144C"/>
    <w:rsid w:val="00C11973"/>
    <w:rsid w:val="00C11B21"/>
    <w:rsid w:val="00C125D0"/>
    <w:rsid w:val="00C12807"/>
    <w:rsid w:val="00C130AA"/>
    <w:rsid w:val="00C130C4"/>
    <w:rsid w:val="00C14670"/>
    <w:rsid w:val="00C1497C"/>
    <w:rsid w:val="00C149A4"/>
    <w:rsid w:val="00C1524F"/>
    <w:rsid w:val="00C162A0"/>
    <w:rsid w:val="00C169F8"/>
    <w:rsid w:val="00C16D8E"/>
    <w:rsid w:val="00C1743B"/>
    <w:rsid w:val="00C17995"/>
    <w:rsid w:val="00C20638"/>
    <w:rsid w:val="00C20719"/>
    <w:rsid w:val="00C20DC7"/>
    <w:rsid w:val="00C21F98"/>
    <w:rsid w:val="00C22004"/>
    <w:rsid w:val="00C2202A"/>
    <w:rsid w:val="00C22188"/>
    <w:rsid w:val="00C23B79"/>
    <w:rsid w:val="00C23BBC"/>
    <w:rsid w:val="00C23CAE"/>
    <w:rsid w:val="00C24412"/>
    <w:rsid w:val="00C24741"/>
    <w:rsid w:val="00C24B5D"/>
    <w:rsid w:val="00C2505C"/>
    <w:rsid w:val="00C26F80"/>
    <w:rsid w:val="00C271DA"/>
    <w:rsid w:val="00C2727C"/>
    <w:rsid w:val="00C27B4C"/>
    <w:rsid w:val="00C27C7C"/>
    <w:rsid w:val="00C306C4"/>
    <w:rsid w:val="00C30B5A"/>
    <w:rsid w:val="00C317D7"/>
    <w:rsid w:val="00C317D9"/>
    <w:rsid w:val="00C329C5"/>
    <w:rsid w:val="00C32BA9"/>
    <w:rsid w:val="00C33E75"/>
    <w:rsid w:val="00C33F18"/>
    <w:rsid w:val="00C34243"/>
    <w:rsid w:val="00C3536E"/>
    <w:rsid w:val="00C3558A"/>
    <w:rsid w:val="00C355D9"/>
    <w:rsid w:val="00C36178"/>
    <w:rsid w:val="00C371EB"/>
    <w:rsid w:val="00C379CF"/>
    <w:rsid w:val="00C37DF9"/>
    <w:rsid w:val="00C4006E"/>
    <w:rsid w:val="00C4046B"/>
    <w:rsid w:val="00C406CD"/>
    <w:rsid w:val="00C407BE"/>
    <w:rsid w:val="00C40B01"/>
    <w:rsid w:val="00C40B75"/>
    <w:rsid w:val="00C40C69"/>
    <w:rsid w:val="00C40EAD"/>
    <w:rsid w:val="00C41ADF"/>
    <w:rsid w:val="00C428C9"/>
    <w:rsid w:val="00C429F6"/>
    <w:rsid w:val="00C43104"/>
    <w:rsid w:val="00C43621"/>
    <w:rsid w:val="00C436B3"/>
    <w:rsid w:val="00C43883"/>
    <w:rsid w:val="00C44A93"/>
    <w:rsid w:val="00C44EEA"/>
    <w:rsid w:val="00C45289"/>
    <w:rsid w:val="00C4536E"/>
    <w:rsid w:val="00C45424"/>
    <w:rsid w:val="00C46610"/>
    <w:rsid w:val="00C46D81"/>
    <w:rsid w:val="00C47248"/>
    <w:rsid w:val="00C501D2"/>
    <w:rsid w:val="00C515F6"/>
    <w:rsid w:val="00C51BFD"/>
    <w:rsid w:val="00C51C53"/>
    <w:rsid w:val="00C521F7"/>
    <w:rsid w:val="00C525B3"/>
    <w:rsid w:val="00C52FB0"/>
    <w:rsid w:val="00C536C6"/>
    <w:rsid w:val="00C53A53"/>
    <w:rsid w:val="00C54116"/>
    <w:rsid w:val="00C54841"/>
    <w:rsid w:val="00C54A38"/>
    <w:rsid w:val="00C54DE3"/>
    <w:rsid w:val="00C550FC"/>
    <w:rsid w:val="00C556D3"/>
    <w:rsid w:val="00C5594A"/>
    <w:rsid w:val="00C5605B"/>
    <w:rsid w:val="00C56A24"/>
    <w:rsid w:val="00C57463"/>
    <w:rsid w:val="00C57F41"/>
    <w:rsid w:val="00C603A5"/>
    <w:rsid w:val="00C613EC"/>
    <w:rsid w:val="00C61968"/>
    <w:rsid w:val="00C62787"/>
    <w:rsid w:val="00C62850"/>
    <w:rsid w:val="00C62A10"/>
    <w:rsid w:val="00C62B7F"/>
    <w:rsid w:val="00C63839"/>
    <w:rsid w:val="00C63B80"/>
    <w:rsid w:val="00C63DFF"/>
    <w:rsid w:val="00C644BA"/>
    <w:rsid w:val="00C654C2"/>
    <w:rsid w:val="00C6576D"/>
    <w:rsid w:val="00C65B60"/>
    <w:rsid w:val="00C65C47"/>
    <w:rsid w:val="00C65CC8"/>
    <w:rsid w:val="00C65DD7"/>
    <w:rsid w:val="00C65F26"/>
    <w:rsid w:val="00C660FD"/>
    <w:rsid w:val="00C66623"/>
    <w:rsid w:val="00C667C0"/>
    <w:rsid w:val="00C66D5D"/>
    <w:rsid w:val="00C67152"/>
    <w:rsid w:val="00C67246"/>
    <w:rsid w:val="00C67289"/>
    <w:rsid w:val="00C67D2C"/>
    <w:rsid w:val="00C701BA"/>
    <w:rsid w:val="00C70318"/>
    <w:rsid w:val="00C7077C"/>
    <w:rsid w:val="00C709FE"/>
    <w:rsid w:val="00C70A59"/>
    <w:rsid w:val="00C70DFE"/>
    <w:rsid w:val="00C71B1A"/>
    <w:rsid w:val="00C71DB7"/>
    <w:rsid w:val="00C72878"/>
    <w:rsid w:val="00C728F5"/>
    <w:rsid w:val="00C73850"/>
    <w:rsid w:val="00C73DE9"/>
    <w:rsid w:val="00C73E5F"/>
    <w:rsid w:val="00C74C0B"/>
    <w:rsid w:val="00C75761"/>
    <w:rsid w:val="00C757F4"/>
    <w:rsid w:val="00C75BBA"/>
    <w:rsid w:val="00C77DB3"/>
    <w:rsid w:val="00C80517"/>
    <w:rsid w:val="00C8068A"/>
    <w:rsid w:val="00C80720"/>
    <w:rsid w:val="00C81553"/>
    <w:rsid w:val="00C8182C"/>
    <w:rsid w:val="00C81BE5"/>
    <w:rsid w:val="00C82DBC"/>
    <w:rsid w:val="00C83379"/>
    <w:rsid w:val="00C83ABB"/>
    <w:rsid w:val="00C83F06"/>
    <w:rsid w:val="00C840D5"/>
    <w:rsid w:val="00C84155"/>
    <w:rsid w:val="00C85B4D"/>
    <w:rsid w:val="00C85FF6"/>
    <w:rsid w:val="00C867B1"/>
    <w:rsid w:val="00C86BB0"/>
    <w:rsid w:val="00C86DBD"/>
    <w:rsid w:val="00C86FE1"/>
    <w:rsid w:val="00C8707B"/>
    <w:rsid w:val="00C87086"/>
    <w:rsid w:val="00C872E7"/>
    <w:rsid w:val="00C87588"/>
    <w:rsid w:val="00C90081"/>
    <w:rsid w:val="00C90606"/>
    <w:rsid w:val="00C90EE8"/>
    <w:rsid w:val="00C91253"/>
    <w:rsid w:val="00C915EF"/>
    <w:rsid w:val="00C91773"/>
    <w:rsid w:val="00C925C1"/>
    <w:rsid w:val="00C939EE"/>
    <w:rsid w:val="00C93DBD"/>
    <w:rsid w:val="00C94C69"/>
    <w:rsid w:val="00C95912"/>
    <w:rsid w:val="00C95ADF"/>
    <w:rsid w:val="00C95FEE"/>
    <w:rsid w:val="00C97011"/>
    <w:rsid w:val="00C971F3"/>
    <w:rsid w:val="00C974AD"/>
    <w:rsid w:val="00C97B18"/>
    <w:rsid w:val="00CA0B98"/>
    <w:rsid w:val="00CA0D30"/>
    <w:rsid w:val="00CA208C"/>
    <w:rsid w:val="00CA2E6B"/>
    <w:rsid w:val="00CA312D"/>
    <w:rsid w:val="00CA3425"/>
    <w:rsid w:val="00CA3EA9"/>
    <w:rsid w:val="00CA3ECF"/>
    <w:rsid w:val="00CA4866"/>
    <w:rsid w:val="00CA4C50"/>
    <w:rsid w:val="00CA515C"/>
    <w:rsid w:val="00CA51DF"/>
    <w:rsid w:val="00CA5E08"/>
    <w:rsid w:val="00CA64D1"/>
    <w:rsid w:val="00CA6710"/>
    <w:rsid w:val="00CA6806"/>
    <w:rsid w:val="00CA7749"/>
    <w:rsid w:val="00CB031C"/>
    <w:rsid w:val="00CB0623"/>
    <w:rsid w:val="00CB064A"/>
    <w:rsid w:val="00CB0DB5"/>
    <w:rsid w:val="00CB0FA1"/>
    <w:rsid w:val="00CB1161"/>
    <w:rsid w:val="00CB1420"/>
    <w:rsid w:val="00CB1836"/>
    <w:rsid w:val="00CB1C73"/>
    <w:rsid w:val="00CB1E89"/>
    <w:rsid w:val="00CB25CF"/>
    <w:rsid w:val="00CB3281"/>
    <w:rsid w:val="00CB3725"/>
    <w:rsid w:val="00CB3B61"/>
    <w:rsid w:val="00CB3C00"/>
    <w:rsid w:val="00CB4186"/>
    <w:rsid w:val="00CB49EF"/>
    <w:rsid w:val="00CB49F9"/>
    <w:rsid w:val="00CB50DA"/>
    <w:rsid w:val="00CB5209"/>
    <w:rsid w:val="00CB5255"/>
    <w:rsid w:val="00CB5525"/>
    <w:rsid w:val="00CB63FC"/>
    <w:rsid w:val="00CB675D"/>
    <w:rsid w:val="00CB6C9E"/>
    <w:rsid w:val="00CB73B2"/>
    <w:rsid w:val="00CC0501"/>
    <w:rsid w:val="00CC0F66"/>
    <w:rsid w:val="00CC145B"/>
    <w:rsid w:val="00CC20FC"/>
    <w:rsid w:val="00CC378F"/>
    <w:rsid w:val="00CC3C35"/>
    <w:rsid w:val="00CC3C75"/>
    <w:rsid w:val="00CC43C4"/>
    <w:rsid w:val="00CC4BED"/>
    <w:rsid w:val="00CC4EAF"/>
    <w:rsid w:val="00CC57AB"/>
    <w:rsid w:val="00CC5E4D"/>
    <w:rsid w:val="00CC6134"/>
    <w:rsid w:val="00CC6145"/>
    <w:rsid w:val="00CC61B3"/>
    <w:rsid w:val="00CC71CF"/>
    <w:rsid w:val="00CC76C6"/>
    <w:rsid w:val="00CC7B39"/>
    <w:rsid w:val="00CD09BB"/>
    <w:rsid w:val="00CD0D46"/>
    <w:rsid w:val="00CD0F4D"/>
    <w:rsid w:val="00CD1DF6"/>
    <w:rsid w:val="00CD2796"/>
    <w:rsid w:val="00CD2CB6"/>
    <w:rsid w:val="00CD2F4F"/>
    <w:rsid w:val="00CD2FAF"/>
    <w:rsid w:val="00CD34F2"/>
    <w:rsid w:val="00CD35C9"/>
    <w:rsid w:val="00CD3B07"/>
    <w:rsid w:val="00CD3D7B"/>
    <w:rsid w:val="00CD4055"/>
    <w:rsid w:val="00CD417D"/>
    <w:rsid w:val="00CD488A"/>
    <w:rsid w:val="00CD4896"/>
    <w:rsid w:val="00CD4A3D"/>
    <w:rsid w:val="00CD5248"/>
    <w:rsid w:val="00CD5D48"/>
    <w:rsid w:val="00CD6864"/>
    <w:rsid w:val="00CD77A7"/>
    <w:rsid w:val="00CD77AC"/>
    <w:rsid w:val="00CD7831"/>
    <w:rsid w:val="00CE01D2"/>
    <w:rsid w:val="00CE01E4"/>
    <w:rsid w:val="00CE04F9"/>
    <w:rsid w:val="00CE0626"/>
    <w:rsid w:val="00CE08A2"/>
    <w:rsid w:val="00CE1554"/>
    <w:rsid w:val="00CE1D0E"/>
    <w:rsid w:val="00CE1D85"/>
    <w:rsid w:val="00CE24F3"/>
    <w:rsid w:val="00CE2E66"/>
    <w:rsid w:val="00CE2F7B"/>
    <w:rsid w:val="00CE34F1"/>
    <w:rsid w:val="00CE361C"/>
    <w:rsid w:val="00CE37A5"/>
    <w:rsid w:val="00CE49EE"/>
    <w:rsid w:val="00CE4F76"/>
    <w:rsid w:val="00CE528C"/>
    <w:rsid w:val="00CE599D"/>
    <w:rsid w:val="00CE657B"/>
    <w:rsid w:val="00CE6D7D"/>
    <w:rsid w:val="00CE7644"/>
    <w:rsid w:val="00CE7765"/>
    <w:rsid w:val="00CE786F"/>
    <w:rsid w:val="00CE7936"/>
    <w:rsid w:val="00CF02EA"/>
    <w:rsid w:val="00CF0613"/>
    <w:rsid w:val="00CF0979"/>
    <w:rsid w:val="00CF1140"/>
    <w:rsid w:val="00CF1906"/>
    <w:rsid w:val="00CF20EA"/>
    <w:rsid w:val="00CF2154"/>
    <w:rsid w:val="00CF282F"/>
    <w:rsid w:val="00CF2E8C"/>
    <w:rsid w:val="00CF3101"/>
    <w:rsid w:val="00CF3209"/>
    <w:rsid w:val="00CF3464"/>
    <w:rsid w:val="00CF348D"/>
    <w:rsid w:val="00CF3FC9"/>
    <w:rsid w:val="00CF4464"/>
    <w:rsid w:val="00CF4FE0"/>
    <w:rsid w:val="00CF5C4E"/>
    <w:rsid w:val="00CF652B"/>
    <w:rsid w:val="00CF6602"/>
    <w:rsid w:val="00CF6746"/>
    <w:rsid w:val="00CF69A7"/>
    <w:rsid w:val="00CF6FC8"/>
    <w:rsid w:val="00CF7810"/>
    <w:rsid w:val="00D00A1F"/>
    <w:rsid w:val="00D015BC"/>
    <w:rsid w:val="00D0162D"/>
    <w:rsid w:val="00D024F1"/>
    <w:rsid w:val="00D0275C"/>
    <w:rsid w:val="00D02BB8"/>
    <w:rsid w:val="00D02DF1"/>
    <w:rsid w:val="00D032CC"/>
    <w:rsid w:val="00D0370C"/>
    <w:rsid w:val="00D041C0"/>
    <w:rsid w:val="00D051A0"/>
    <w:rsid w:val="00D05F44"/>
    <w:rsid w:val="00D069D4"/>
    <w:rsid w:val="00D070B9"/>
    <w:rsid w:val="00D107E2"/>
    <w:rsid w:val="00D10B18"/>
    <w:rsid w:val="00D11181"/>
    <w:rsid w:val="00D1177F"/>
    <w:rsid w:val="00D11F29"/>
    <w:rsid w:val="00D11F60"/>
    <w:rsid w:val="00D1221F"/>
    <w:rsid w:val="00D130D1"/>
    <w:rsid w:val="00D134E4"/>
    <w:rsid w:val="00D136C3"/>
    <w:rsid w:val="00D13823"/>
    <w:rsid w:val="00D13977"/>
    <w:rsid w:val="00D139F9"/>
    <w:rsid w:val="00D13EC4"/>
    <w:rsid w:val="00D13F27"/>
    <w:rsid w:val="00D13FBD"/>
    <w:rsid w:val="00D15019"/>
    <w:rsid w:val="00D1558C"/>
    <w:rsid w:val="00D16407"/>
    <w:rsid w:val="00D16D71"/>
    <w:rsid w:val="00D16F07"/>
    <w:rsid w:val="00D16FE5"/>
    <w:rsid w:val="00D1737F"/>
    <w:rsid w:val="00D2072A"/>
    <w:rsid w:val="00D20E94"/>
    <w:rsid w:val="00D210E0"/>
    <w:rsid w:val="00D21A3A"/>
    <w:rsid w:val="00D21B18"/>
    <w:rsid w:val="00D23112"/>
    <w:rsid w:val="00D23962"/>
    <w:rsid w:val="00D23B4F"/>
    <w:rsid w:val="00D241BB"/>
    <w:rsid w:val="00D2453C"/>
    <w:rsid w:val="00D24D0E"/>
    <w:rsid w:val="00D24E81"/>
    <w:rsid w:val="00D24F1F"/>
    <w:rsid w:val="00D268B9"/>
    <w:rsid w:val="00D273E7"/>
    <w:rsid w:val="00D27957"/>
    <w:rsid w:val="00D27BBB"/>
    <w:rsid w:val="00D27F35"/>
    <w:rsid w:val="00D27F43"/>
    <w:rsid w:val="00D301F8"/>
    <w:rsid w:val="00D3033A"/>
    <w:rsid w:val="00D31B11"/>
    <w:rsid w:val="00D31FBE"/>
    <w:rsid w:val="00D321B4"/>
    <w:rsid w:val="00D32722"/>
    <w:rsid w:val="00D32732"/>
    <w:rsid w:val="00D335D1"/>
    <w:rsid w:val="00D336A5"/>
    <w:rsid w:val="00D33855"/>
    <w:rsid w:val="00D341EA"/>
    <w:rsid w:val="00D36527"/>
    <w:rsid w:val="00D36671"/>
    <w:rsid w:val="00D4082D"/>
    <w:rsid w:val="00D41825"/>
    <w:rsid w:val="00D41B26"/>
    <w:rsid w:val="00D42002"/>
    <w:rsid w:val="00D43420"/>
    <w:rsid w:val="00D43E34"/>
    <w:rsid w:val="00D4481E"/>
    <w:rsid w:val="00D44924"/>
    <w:rsid w:val="00D4515B"/>
    <w:rsid w:val="00D45388"/>
    <w:rsid w:val="00D4582F"/>
    <w:rsid w:val="00D45A17"/>
    <w:rsid w:val="00D45CC6"/>
    <w:rsid w:val="00D47E00"/>
    <w:rsid w:val="00D50C3E"/>
    <w:rsid w:val="00D51087"/>
    <w:rsid w:val="00D5152B"/>
    <w:rsid w:val="00D51A78"/>
    <w:rsid w:val="00D522AE"/>
    <w:rsid w:val="00D52406"/>
    <w:rsid w:val="00D52512"/>
    <w:rsid w:val="00D525CD"/>
    <w:rsid w:val="00D52A47"/>
    <w:rsid w:val="00D535B5"/>
    <w:rsid w:val="00D5374A"/>
    <w:rsid w:val="00D55336"/>
    <w:rsid w:val="00D5578A"/>
    <w:rsid w:val="00D5585F"/>
    <w:rsid w:val="00D55900"/>
    <w:rsid w:val="00D56167"/>
    <w:rsid w:val="00D56562"/>
    <w:rsid w:val="00D56CD8"/>
    <w:rsid w:val="00D57E87"/>
    <w:rsid w:val="00D60242"/>
    <w:rsid w:val="00D61133"/>
    <w:rsid w:val="00D613DD"/>
    <w:rsid w:val="00D615CA"/>
    <w:rsid w:val="00D61E49"/>
    <w:rsid w:val="00D63F8E"/>
    <w:rsid w:val="00D64A3D"/>
    <w:rsid w:val="00D652BF"/>
    <w:rsid w:val="00D65E1B"/>
    <w:rsid w:val="00D65EB5"/>
    <w:rsid w:val="00D66029"/>
    <w:rsid w:val="00D66902"/>
    <w:rsid w:val="00D66B43"/>
    <w:rsid w:val="00D66E5C"/>
    <w:rsid w:val="00D6732C"/>
    <w:rsid w:val="00D70233"/>
    <w:rsid w:val="00D703FF"/>
    <w:rsid w:val="00D71300"/>
    <w:rsid w:val="00D71626"/>
    <w:rsid w:val="00D71BBF"/>
    <w:rsid w:val="00D724ED"/>
    <w:rsid w:val="00D72823"/>
    <w:rsid w:val="00D7296A"/>
    <w:rsid w:val="00D72CAE"/>
    <w:rsid w:val="00D72CCF"/>
    <w:rsid w:val="00D72EE7"/>
    <w:rsid w:val="00D73300"/>
    <w:rsid w:val="00D73708"/>
    <w:rsid w:val="00D7389D"/>
    <w:rsid w:val="00D73EEE"/>
    <w:rsid w:val="00D741E5"/>
    <w:rsid w:val="00D75809"/>
    <w:rsid w:val="00D758FC"/>
    <w:rsid w:val="00D759FB"/>
    <w:rsid w:val="00D75AC9"/>
    <w:rsid w:val="00D7641B"/>
    <w:rsid w:val="00D76664"/>
    <w:rsid w:val="00D77A35"/>
    <w:rsid w:val="00D8122D"/>
    <w:rsid w:val="00D81B90"/>
    <w:rsid w:val="00D81EDB"/>
    <w:rsid w:val="00D81EEA"/>
    <w:rsid w:val="00D8214C"/>
    <w:rsid w:val="00D821A4"/>
    <w:rsid w:val="00D827A1"/>
    <w:rsid w:val="00D82E39"/>
    <w:rsid w:val="00D83072"/>
    <w:rsid w:val="00D83C8B"/>
    <w:rsid w:val="00D8424C"/>
    <w:rsid w:val="00D844C1"/>
    <w:rsid w:val="00D8492C"/>
    <w:rsid w:val="00D84EC4"/>
    <w:rsid w:val="00D8540E"/>
    <w:rsid w:val="00D85970"/>
    <w:rsid w:val="00D85ED8"/>
    <w:rsid w:val="00D8646B"/>
    <w:rsid w:val="00D90842"/>
    <w:rsid w:val="00D90B30"/>
    <w:rsid w:val="00D90BE2"/>
    <w:rsid w:val="00D918FC"/>
    <w:rsid w:val="00D91D2D"/>
    <w:rsid w:val="00D91FF0"/>
    <w:rsid w:val="00D92B09"/>
    <w:rsid w:val="00D940AF"/>
    <w:rsid w:val="00D94186"/>
    <w:rsid w:val="00D944D8"/>
    <w:rsid w:val="00D948B4"/>
    <w:rsid w:val="00D94E47"/>
    <w:rsid w:val="00D950D9"/>
    <w:rsid w:val="00D952CE"/>
    <w:rsid w:val="00D95354"/>
    <w:rsid w:val="00D956C0"/>
    <w:rsid w:val="00D959BD"/>
    <w:rsid w:val="00D9612A"/>
    <w:rsid w:val="00D963F2"/>
    <w:rsid w:val="00D96645"/>
    <w:rsid w:val="00D96704"/>
    <w:rsid w:val="00D96962"/>
    <w:rsid w:val="00D96D27"/>
    <w:rsid w:val="00D96DC0"/>
    <w:rsid w:val="00D971C4"/>
    <w:rsid w:val="00D97980"/>
    <w:rsid w:val="00D97B34"/>
    <w:rsid w:val="00D97B98"/>
    <w:rsid w:val="00DA07CF"/>
    <w:rsid w:val="00DA08EE"/>
    <w:rsid w:val="00DA09EA"/>
    <w:rsid w:val="00DA12C9"/>
    <w:rsid w:val="00DA1954"/>
    <w:rsid w:val="00DA1DD4"/>
    <w:rsid w:val="00DA2C1B"/>
    <w:rsid w:val="00DA3564"/>
    <w:rsid w:val="00DA3D3F"/>
    <w:rsid w:val="00DA48A8"/>
    <w:rsid w:val="00DA5077"/>
    <w:rsid w:val="00DA5209"/>
    <w:rsid w:val="00DA5D15"/>
    <w:rsid w:val="00DA5D96"/>
    <w:rsid w:val="00DA60CF"/>
    <w:rsid w:val="00DA7A81"/>
    <w:rsid w:val="00DA7D56"/>
    <w:rsid w:val="00DB0735"/>
    <w:rsid w:val="00DB0DAE"/>
    <w:rsid w:val="00DB10D1"/>
    <w:rsid w:val="00DB12C2"/>
    <w:rsid w:val="00DB1701"/>
    <w:rsid w:val="00DB188E"/>
    <w:rsid w:val="00DB19E4"/>
    <w:rsid w:val="00DB45F9"/>
    <w:rsid w:val="00DB480B"/>
    <w:rsid w:val="00DB49A7"/>
    <w:rsid w:val="00DB49B2"/>
    <w:rsid w:val="00DB4B9E"/>
    <w:rsid w:val="00DB5AB4"/>
    <w:rsid w:val="00DB5E14"/>
    <w:rsid w:val="00DB6B5D"/>
    <w:rsid w:val="00DB6C57"/>
    <w:rsid w:val="00DB6D1E"/>
    <w:rsid w:val="00DB73B4"/>
    <w:rsid w:val="00DB7402"/>
    <w:rsid w:val="00DB7656"/>
    <w:rsid w:val="00DB7AAA"/>
    <w:rsid w:val="00DB7B69"/>
    <w:rsid w:val="00DB7D3A"/>
    <w:rsid w:val="00DB7D8F"/>
    <w:rsid w:val="00DC04B2"/>
    <w:rsid w:val="00DC0D48"/>
    <w:rsid w:val="00DC0E40"/>
    <w:rsid w:val="00DC2004"/>
    <w:rsid w:val="00DC2297"/>
    <w:rsid w:val="00DC245A"/>
    <w:rsid w:val="00DC2956"/>
    <w:rsid w:val="00DC2A61"/>
    <w:rsid w:val="00DC2DFE"/>
    <w:rsid w:val="00DC31D9"/>
    <w:rsid w:val="00DC342D"/>
    <w:rsid w:val="00DC3C1A"/>
    <w:rsid w:val="00DC3C1D"/>
    <w:rsid w:val="00DC3F1F"/>
    <w:rsid w:val="00DC435A"/>
    <w:rsid w:val="00DC4E3E"/>
    <w:rsid w:val="00DC5939"/>
    <w:rsid w:val="00DC6659"/>
    <w:rsid w:val="00DD03A5"/>
    <w:rsid w:val="00DD13CA"/>
    <w:rsid w:val="00DD16A3"/>
    <w:rsid w:val="00DD16CE"/>
    <w:rsid w:val="00DD18FB"/>
    <w:rsid w:val="00DD1D3E"/>
    <w:rsid w:val="00DD24C2"/>
    <w:rsid w:val="00DD2992"/>
    <w:rsid w:val="00DD30B3"/>
    <w:rsid w:val="00DD3DF7"/>
    <w:rsid w:val="00DD4415"/>
    <w:rsid w:val="00DD45ED"/>
    <w:rsid w:val="00DD49D8"/>
    <w:rsid w:val="00DD57E6"/>
    <w:rsid w:val="00DD58E4"/>
    <w:rsid w:val="00DD61FC"/>
    <w:rsid w:val="00DD698C"/>
    <w:rsid w:val="00DD77D3"/>
    <w:rsid w:val="00DD7816"/>
    <w:rsid w:val="00DD7897"/>
    <w:rsid w:val="00DD7906"/>
    <w:rsid w:val="00DE0822"/>
    <w:rsid w:val="00DE1111"/>
    <w:rsid w:val="00DE151B"/>
    <w:rsid w:val="00DE15E0"/>
    <w:rsid w:val="00DE1808"/>
    <w:rsid w:val="00DE1D6F"/>
    <w:rsid w:val="00DE1E5C"/>
    <w:rsid w:val="00DE25A0"/>
    <w:rsid w:val="00DE2664"/>
    <w:rsid w:val="00DE2E94"/>
    <w:rsid w:val="00DE3099"/>
    <w:rsid w:val="00DE3398"/>
    <w:rsid w:val="00DE36A2"/>
    <w:rsid w:val="00DE3C80"/>
    <w:rsid w:val="00DE4303"/>
    <w:rsid w:val="00DE4319"/>
    <w:rsid w:val="00DE45E1"/>
    <w:rsid w:val="00DE4868"/>
    <w:rsid w:val="00DE49FA"/>
    <w:rsid w:val="00DE52A1"/>
    <w:rsid w:val="00DE52A7"/>
    <w:rsid w:val="00DE5300"/>
    <w:rsid w:val="00DE55DD"/>
    <w:rsid w:val="00DE5856"/>
    <w:rsid w:val="00DE5974"/>
    <w:rsid w:val="00DE5C43"/>
    <w:rsid w:val="00DE6A5F"/>
    <w:rsid w:val="00DE6C13"/>
    <w:rsid w:val="00DF02FC"/>
    <w:rsid w:val="00DF0A14"/>
    <w:rsid w:val="00DF0AF2"/>
    <w:rsid w:val="00DF1320"/>
    <w:rsid w:val="00DF144E"/>
    <w:rsid w:val="00DF1CF7"/>
    <w:rsid w:val="00DF1E7C"/>
    <w:rsid w:val="00DF2B7E"/>
    <w:rsid w:val="00DF3347"/>
    <w:rsid w:val="00DF33DA"/>
    <w:rsid w:val="00DF37A3"/>
    <w:rsid w:val="00DF3968"/>
    <w:rsid w:val="00DF4153"/>
    <w:rsid w:val="00DF47BA"/>
    <w:rsid w:val="00DF4E63"/>
    <w:rsid w:val="00DF50C9"/>
    <w:rsid w:val="00DF5CD7"/>
    <w:rsid w:val="00DF63E7"/>
    <w:rsid w:val="00DF6A93"/>
    <w:rsid w:val="00DF6E25"/>
    <w:rsid w:val="00DF725F"/>
    <w:rsid w:val="00DF77AD"/>
    <w:rsid w:val="00DF7970"/>
    <w:rsid w:val="00E00014"/>
    <w:rsid w:val="00E00046"/>
    <w:rsid w:val="00E00641"/>
    <w:rsid w:val="00E00904"/>
    <w:rsid w:val="00E00D56"/>
    <w:rsid w:val="00E00DE8"/>
    <w:rsid w:val="00E00E88"/>
    <w:rsid w:val="00E0133B"/>
    <w:rsid w:val="00E01B95"/>
    <w:rsid w:val="00E02765"/>
    <w:rsid w:val="00E02F1E"/>
    <w:rsid w:val="00E03620"/>
    <w:rsid w:val="00E038AD"/>
    <w:rsid w:val="00E043F1"/>
    <w:rsid w:val="00E047B3"/>
    <w:rsid w:val="00E0544C"/>
    <w:rsid w:val="00E05DE6"/>
    <w:rsid w:val="00E0641F"/>
    <w:rsid w:val="00E071FB"/>
    <w:rsid w:val="00E0746E"/>
    <w:rsid w:val="00E07529"/>
    <w:rsid w:val="00E077AE"/>
    <w:rsid w:val="00E07C61"/>
    <w:rsid w:val="00E10091"/>
    <w:rsid w:val="00E104B4"/>
    <w:rsid w:val="00E111D8"/>
    <w:rsid w:val="00E11745"/>
    <w:rsid w:val="00E12196"/>
    <w:rsid w:val="00E12627"/>
    <w:rsid w:val="00E129C5"/>
    <w:rsid w:val="00E134BD"/>
    <w:rsid w:val="00E13927"/>
    <w:rsid w:val="00E13B10"/>
    <w:rsid w:val="00E1429D"/>
    <w:rsid w:val="00E14626"/>
    <w:rsid w:val="00E14689"/>
    <w:rsid w:val="00E1488C"/>
    <w:rsid w:val="00E14EC9"/>
    <w:rsid w:val="00E151F2"/>
    <w:rsid w:val="00E1521C"/>
    <w:rsid w:val="00E15B0E"/>
    <w:rsid w:val="00E16503"/>
    <w:rsid w:val="00E1665B"/>
    <w:rsid w:val="00E16B28"/>
    <w:rsid w:val="00E16B57"/>
    <w:rsid w:val="00E16C5C"/>
    <w:rsid w:val="00E17047"/>
    <w:rsid w:val="00E17BCD"/>
    <w:rsid w:val="00E2091A"/>
    <w:rsid w:val="00E20A77"/>
    <w:rsid w:val="00E22018"/>
    <w:rsid w:val="00E2225C"/>
    <w:rsid w:val="00E22737"/>
    <w:rsid w:val="00E22B16"/>
    <w:rsid w:val="00E23005"/>
    <w:rsid w:val="00E2370C"/>
    <w:rsid w:val="00E237CC"/>
    <w:rsid w:val="00E2411C"/>
    <w:rsid w:val="00E2437F"/>
    <w:rsid w:val="00E246BE"/>
    <w:rsid w:val="00E247FB"/>
    <w:rsid w:val="00E24B35"/>
    <w:rsid w:val="00E250D2"/>
    <w:rsid w:val="00E2538B"/>
    <w:rsid w:val="00E263BF"/>
    <w:rsid w:val="00E26AC6"/>
    <w:rsid w:val="00E26FB7"/>
    <w:rsid w:val="00E2728D"/>
    <w:rsid w:val="00E3085C"/>
    <w:rsid w:val="00E30B50"/>
    <w:rsid w:val="00E312CD"/>
    <w:rsid w:val="00E3130A"/>
    <w:rsid w:val="00E31AB0"/>
    <w:rsid w:val="00E326C7"/>
    <w:rsid w:val="00E327D2"/>
    <w:rsid w:val="00E32A9E"/>
    <w:rsid w:val="00E340E2"/>
    <w:rsid w:val="00E341A8"/>
    <w:rsid w:val="00E344C1"/>
    <w:rsid w:val="00E349EA"/>
    <w:rsid w:val="00E356E0"/>
    <w:rsid w:val="00E35989"/>
    <w:rsid w:val="00E35EBC"/>
    <w:rsid w:val="00E36038"/>
    <w:rsid w:val="00E363E4"/>
    <w:rsid w:val="00E364B6"/>
    <w:rsid w:val="00E36BE8"/>
    <w:rsid w:val="00E36CD2"/>
    <w:rsid w:val="00E36D36"/>
    <w:rsid w:val="00E37104"/>
    <w:rsid w:val="00E37810"/>
    <w:rsid w:val="00E403AE"/>
    <w:rsid w:val="00E40A1F"/>
    <w:rsid w:val="00E40A9E"/>
    <w:rsid w:val="00E40E42"/>
    <w:rsid w:val="00E415B9"/>
    <w:rsid w:val="00E417D1"/>
    <w:rsid w:val="00E4321B"/>
    <w:rsid w:val="00E438A1"/>
    <w:rsid w:val="00E43E60"/>
    <w:rsid w:val="00E44498"/>
    <w:rsid w:val="00E449D9"/>
    <w:rsid w:val="00E455A4"/>
    <w:rsid w:val="00E47219"/>
    <w:rsid w:val="00E47887"/>
    <w:rsid w:val="00E47C31"/>
    <w:rsid w:val="00E502E2"/>
    <w:rsid w:val="00E50535"/>
    <w:rsid w:val="00E5139F"/>
    <w:rsid w:val="00E51679"/>
    <w:rsid w:val="00E516DE"/>
    <w:rsid w:val="00E51AE8"/>
    <w:rsid w:val="00E52D94"/>
    <w:rsid w:val="00E543D3"/>
    <w:rsid w:val="00E54F7B"/>
    <w:rsid w:val="00E57003"/>
    <w:rsid w:val="00E57383"/>
    <w:rsid w:val="00E57698"/>
    <w:rsid w:val="00E57E41"/>
    <w:rsid w:val="00E600B3"/>
    <w:rsid w:val="00E60347"/>
    <w:rsid w:val="00E60EF5"/>
    <w:rsid w:val="00E6110B"/>
    <w:rsid w:val="00E61608"/>
    <w:rsid w:val="00E62463"/>
    <w:rsid w:val="00E6251C"/>
    <w:rsid w:val="00E627D2"/>
    <w:rsid w:val="00E62F64"/>
    <w:rsid w:val="00E6326F"/>
    <w:rsid w:val="00E632F5"/>
    <w:rsid w:val="00E640D6"/>
    <w:rsid w:val="00E640E8"/>
    <w:rsid w:val="00E64112"/>
    <w:rsid w:val="00E64B2C"/>
    <w:rsid w:val="00E650A4"/>
    <w:rsid w:val="00E650D0"/>
    <w:rsid w:val="00E65FB1"/>
    <w:rsid w:val="00E665D2"/>
    <w:rsid w:val="00E6727A"/>
    <w:rsid w:val="00E67F94"/>
    <w:rsid w:val="00E703A9"/>
    <w:rsid w:val="00E70764"/>
    <w:rsid w:val="00E70D04"/>
    <w:rsid w:val="00E72376"/>
    <w:rsid w:val="00E723BE"/>
    <w:rsid w:val="00E72491"/>
    <w:rsid w:val="00E72AD1"/>
    <w:rsid w:val="00E72B4D"/>
    <w:rsid w:val="00E72B81"/>
    <w:rsid w:val="00E734B3"/>
    <w:rsid w:val="00E7359C"/>
    <w:rsid w:val="00E736E3"/>
    <w:rsid w:val="00E739AD"/>
    <w:rsid w:val="00E753F3"/>
    <w:rsid w:val="00E756FC"/>
    <w:rsid w:val="00E76F4F"/>
    <w:rsid w:val="00E77269"/>
    <w:rsid w:val="00E7748C"/>
    <w:rsid w:val="00E775FA"/>
    <w:rsid w:val="00E775FE"/>
    <w:rsid w:val="00E77AA4"/>
    <w:rsid w:val="00E80895"/>
    <w:rsid w:val="00E80D02"/>
    <w:rsid w:val="00E80F54"/>
    <w:rsid w:val="00E80FA7"/>
    <w:rsid w:val="00E825CC"/>
    <w:rsid w:val="00E8278C"/>
    <w:rsid w:val="00E82A81"/>
    <w:rsid w:val="00E82DAB"/>
    <w:rsid w:val="00E8308C"/>
    <w:rsid w:val="00E832BC"/>
    <w:rsid w:val="00E83785"/>
    <w:rsid w:val="00E83ACE"/>
    <w:rsid w:val="00E83B2F"/>
    <w:rsid w:val="00E84113"/>
    <w:rsid w:val="00E84306"/>
    <w:rsid w:val="00E84A82"/>
    <w:rsid w:val="00E858F9"/>
    <w:rsid w:val="00E86024"/>
    <w:rsid w:val="00E860EE"/>
    <w:rsid w:val="00E86432"/>
    <w:rsid w:val="00E86553"/>
    <w:rsid w:val="00E86D1F"/>
    <w:rsid w:val="00E8727F"/>
    <w:rsid w:val="00E87507"/>
    <w:rsid w:val="00E87AD8"/>
    <w:rsid w:val="00E87C25"/>
    <w:rsid w:val="00E87DF0"/>
    <w:rsid w:val="00E87E62"/>
    <w:rsid w:val="00E90171"/>
    <w:rsid w:val="00E9019D"/>
    <w:rsid w:val="00E908C5"/>
    <w:rsid w:val="00E9099D"/>
    <w:rsid w:val="00E9258D"/>
    <w:rsid w:val="00E925FC"/>
    <w:rsid w:val="00E93CFE"/>
    <w:rsid w:val="00E93DEE"/>
    <w:rsid w:val="00E943CC"/>
    <w:rsid w:val="00E94442"/>
    <w:rsid w:val="00E94574"/>
    <w:rsid w:val="00E94C6A"/>
    <w:rsid w:val="00E95971"/>
    <w:rsid w:val="00E959D1"/>
    <w:rsid w:val="00E95E16"/>
    <w:rsid w:val="00E95F20"/>
    <w:rsid w:val="00E965B3"/>
    <w:rsid w:val="00E9680E"/>
    <w:rsid w:val="00E96B18"/>
    <w:rsid w:val="00E96D4E"/>
    <w:rsid w:val="00E97572"/>
    <w:rsid w:val="00E97EE5"/>
    <w:rsid w:val="00EA054F"/>
    <w:rsid w:val="00EA0945"/>
    <w:rsid w:val="00EA0F04"/>
    <w:rsid w:val="00EA1222"/>
    <w:rsid w:val="00EA2281"/>
    <w:rsid w:val="00EA25F3"/>
    <w:rsid w:val="00EA2765"/>
    <w:rsid w:val="00EA34B3"/>
    <w:rsid w:val="00EA377D"/>
    <w:rsid w:val="00EA4098"/>
    <w:rsid w:val="00EA44FE"/>
    <w:rsid w:val="00EA49A9"/>
    <w:rsid w:val="00EA49F8"/>
    <w:rsid w:val="00EA4A48"/>
    <w:rsid w:val="00EA4B8D"/>
    <w:rsid w:val="00EA53A6"/>
    <w:rsid w:val="00EA57DE"/>
    <w:rsid w:val="00EA5C8C"/>
    <w:rsid w:val="00EA5E25"/>
    <w:rsid w:val="00EA64BB"/>
    <w:rsid w:val="00EA70B6"/>
    <w:rsid w:val="00EA71F6"/>
    <w:rsid w:val="00EA75B9"/>
    <w:rsid w:val="00EB0AE6"/>
    <w:rsid w:val="00EB0DEB"/>
    <w:rsid w:val="00EB0E9B"/>
    <w:rsid w:val="00EB121F"/>
    <w:rsid w:val="00EB12C1"/>
    <w:rsid w:val="00EB1CEE"/>
    <w:rsid w:val="00EB1F32"/>
    <w:rsid w:val="00EB2298"/>
    <w:rsid w:val="00EB2EFF"/>
    <w:rsid w:val="00EB30BE"/>
    <w:rsid w:val="00EB439D"/>
    <w:rsid w:val="00EB4744"/>
    <w:rsid w:val="00EB4DE1"/>
    <w:rsid w:val="00EB4EE4"/>
    <w:rsid w:val="00EB51C9"/>
    <w:rsid w:val="00EB568E"/>
    <w:rsid w:val="00EB57B8"/>
    <w:rsid w:val="00EB6538"/>
    <w:rsid w:val="00EB6BFB"/>
    <w:rsid w:val="00EB6D5D"/>
    <w:rsid w:val="00EB7406"/>
    <w:rsid w:val="00EB77DF"/>
    <w:rsid w:val="00EC0B88"/>
    <w:rsid w:val="00EC282D"/>
    <w:rsid w:val="00EC2F98"/>
    <w:rsid w:val="00EC39AC"/>
    <w:rsid w:val="00EC3F3E"/>
    <w:rsid w:val="00EC4365"/>
    <w:rsid w:val="00EC4517"/>
    <w:rsid w:val="00EC4985"/>
    <w:rsid w:val="00EC4D30"/>
    <w:rsid w:val="00EC5E17"/>
    <w:rsid w:val="00EC5E55"/>
    <w:rsid w:val="00EC63FD"/>
    <w:rsid w:val="00EC6824"/>
    <w:rsid w:val="00EC6A33"/>
    <w:rsid w:val="00EC70A8"/>
    <w:rsid w:val="00EC7366"/>
    <w:rsid w:val="00EC737C"/>
    <w:rsid w:val="00EC7489"/>
    <w:rsid w:val="00EC751C"/>
    <w:rsid w:val="00EC763E"/>
    <w:rsid w:val="00EC7BB1"/>
    <w:rsid w:val="00EC7DAC"/>
    <w:rsid w:val="00ED074E"/>
    <w:rsid w:val="00ED0B89"/>
    <w:rsid w:val="00ED1AE6"/>
    <w:rsid w:val="00ED3A0D"/>
    <w:rsid w:val="00ED46E7"/>
    <w:rsid w:val="00ED5029"/>
    <w:rsid w:val="00ED5183"/>
    <w:rsid w:val="00ED58E1"/>
    <w:rsid w:val="00ED62B3"/>
    <w:rsid w:val="00ED6429"/>
    <w:rsid w:val="00ED77DD"/>
    <w:rsid w:val="00ED7FFD"/>
    <w:rsid w:val="00EE0246"/>
    <w:rsid w:val="00EE0309"/>
    <w:rsid w:val="00EE0582"/>
    <w:rsid w:val="00EE0DD5"/>
    <w:rsid w:val="00EE128C"/>
    <w:rsid w:val="00EE12A5"/>
    <w:rsid w:val="00EE1559"/>
    <w:rsid w:val="00EE160E"/>
    <w:rsid w:val="00EE1C80"/>
    <w:rsid w:val="00EE1D39"/>
    <w:rsid w:val="00EE34B7"/>
    <w:rsid w:val="00EE3990"/>
    <w:rsid w:val="00EE5EA5"/>
    <w:rsid w:val="00EE6344"/>
    <w:rsid w:val="00EE7997"/>
    <w:rsid w:val="00EE7BFD"/>
    <w:rsid w:val="00EE7C57"/>
    <w:rsid w:val="00EF04D3"/>
    <w:rsid w:val="00EF096B"/>
    <w:rsid w:val="00EF0AEE"/>
    <w:rsid w:val="00EF0B8C"/>
    <w:rsid w:val="00EF1537"/>
    <w:rsid w:val="00EF1599"/>
    <w:rsid w:val="00EF1ACA"/>
    <w:rsid w:val="00EF1CFE"/>
    <w:rsid w:val="00EF20BB"/>
    <w:rsid w:val="00EF28AE"/>
    <w:rsid w:val="00EF3184"/>
    <w:rsid w:val="00EF3862"/>
    <w:rsid w:val="00EF38EA"/>
    <w:rsid w:val="00EF42A9"/>
    <w:rsid w:val="00EF452A"/>
    <w:rsid w:val="00EF454F"/>
    <w:rsid w:val="00EF4E44"/>
    <w:rsid w:val="00EF4F4E"/>
    <w:rsid w:val="00EF4FFA"/>
    <w:rsid w:val="00EF6F3D"/>
    <w:rsid w:val="00EF7482"/>
    <w:rsid w:val="00EF75F6"/>
    <w:rsid w:val="00EF7C9B"/>
    <w:rsid w:val="00EF7E1B"/>
    <w:rsid w:val="00F00418"/>
    <w:rsid w:val="00F006E2"/>
    <w:rsid w:val="00F00752"/>
    <w:rsid w:val="00F0086A"/>
    <w:rsid w:val="00F00D68"/>
    <w:rsid w:val="00F00E93"/>
    <w:rsid w:val="00F00EB1"/>
    <w:rsid w:val="00F01107"/>
    <w:rsid w:val="00F02400"/>
    <w:rsid w:val="00F02443"/>
    <w:rsid w:val="00F02CB2"/>
    <w:rsid w:val="00F02D8E"/>
    <w:rsid w:val="00F03388"/>
    <w:rsid w:val="00F03F3C"/>
    <w:rsid w:val="00F04F80"/>
    <w:rsid w:val="00F05B37"/>
    <w:rsid w:val="00F05B3C"/>
    <w:rsid w:val="00F05DE5"/>
    <w:rsid w:val="00F068D2"/>
    <w:rsid w:val="00F06ABF"/>
    <w:rsid w:val="00F07022"/>
    <w:rsid w:val="00F072C1"/>
    <w:rsid w:val="00F072DD"/>
    <w:rsid w:val="00F07CA1"/>
    <w:rsid w:val="00F10075"/>
    <w:rsid w:val="00F102A5"/>
    <w:rsid w:val="00F10DCA"/>
    <w:rsid w:val="00F112AA"/>
    <w:rsid w:val="00F115F9"/>
    <w:rsid w:val="00F11876"/>
    <w:rsid w:val="00F11905"/>
    <w:rsid w:val="00F11F6D"/>
    <w:rsid w:val="00F1256D"/>
    <w:rsid w:val="00F12641"/>
    <w:rsid w:val="00F1264F"/>
    <w:rsid w:val="00F131D8"/>
    <w:rsid w:val="00F139C0"/>
    <w:rsid w:val="00F14768"/>
    <w:rsid w:val="00F147F6"/>
    <w:rsid w:val="00F15319"/>
    <w:rsid w:val="00F15E7B"/>
    <w:rsid w:val="00F162E1"/>
    <w:rsid w:val="00F16372"/>
    <w:rsid w:val="00F163C5"/>
    <w:rsid w:val="00F16D66"/>
    <w:rsid w:val="00F17019"/>
    <w:rsid w:val="00F174B3"/>
    <w:rsid w:val="00F17E14"/>
    <w:rsid w:val="00F2006D"/>
    <w:rsid w:val="00F211E0"/>
    <w:rsid w:val="00F2132C"/>
    <w:rsid w:val="00F21D11"/>
    <w:rsid w:val="00F2240A"/>
    <w:rsid w:val="00F22A8F"/>
    <w:rsid w:val="00F232F7"/>
    <w:rsid w:val="00F2370A"/>
    <w:rsid w:val="00F24004"/>
    <w:rsid w:val="00F24F38"/>
    <w:rsid w:val="00F2517E"/>
    <w:rsid w:val="00F256AD"/>
    <w:rsid w:val="00F257D7"/>
    <w:rsid w:val="00F2729C"/>
    <w:rsid w:val="00F27371"/>
    <w:rsid w:val="00F30208"/>
    <w:rsid w:val="00F3025E"/>
    <w:rsid w:val="00F30320"/>
    <w:rsid w:val="00F306F2"/>
    <w:rsid w:val="00F308DF"/>
    <w:rsid w:val="00F32B31"/>
    <w:rsid w:val="00F3316F"/>
    <w:rsid w:val="00F34162"/>
    <w:rsid w:val="00F34545"/>
    <w:rsid w:val="00F34631"/>
    <w:rsid w:val="00F34B33"/>
    <w:rsid w:val="00F34DC4"/>
    <w:rsid w:val="00F35298"/>
    <w:rsid w:val="00F352AC"/>
    <w:rsid w:val="00F354CE"/>
    <w:rsid w:val="00F3621D"/>
    <w:rsid w:val="00F367ED"/>
    <w:rsid w:val="00F36A4C"/>
    <w:rsid w:val="00F36FAB"/>
    <w:rsid w:val="00F37A46"/>
    <w:rsid w:val="00F37CD8"/>
    <w:rsid w:val="00F402C5"/>
    <w:rsid w:val="00F4078B"/>
    <w:rsid w:val="00F408F8"/>
    <w:rsid w:val="00F40910"/>
    <w:rsid w:val="00F40CAD"/>
    <w:rsid w:val="00F41591"/>
    <w:rsid w:val="00F415A6"/>
    <w:rsid w:val="00F41FA2"/>
    <w:rsid w:val="00F42943"/>
    <w:rsid w:val="00F433B3"/>
    <w:rsid w:val="00F437C3"/>
    <w:rsid w:val="00F443A3"/>
    <w:rsid w:val="00F447BD"/>
    <w:rsid w:val="00F44C0D"/>
    <w:rsid w:val="00F44CF8"/>
    <w:rsid w:val="00F4594A"/>
    <w:rsid w:val="00F461DA"/>
    <w:rsid w:val="00F474EA"/>
    <w:rsid w:val="00F47638"/>
    <w:rsid w:val="00F476E1"/>
    <w:rsid w:val="00F501E5"/>
    <w:rsid w:val="00F50871"/>
    <w:rsid w:val="00F50B1F"/>
    <w:rsid w:val="00F5137C"/>
    <w:rsid w:val="00F51560"/>
    <w:rsid w:val="00F52189"/>
    <w:rsid w:val="00F5231B"/>
    <w:rsid w:val="00F52479"/>
    <w:rsid w:val="00F53136"/>
    <w:rsid w:val="00F53357"/>
    <w:rsid w:val="00F53420"/>
    <w:rsid w:val="00F539D5"/>
    <w:rsid w:val="00F54288"/>
    <w:rsid w:val="00F542B2"/>
    <w:rsid w:val="00F551AB"/>
    <w:rsid w:val="00F55401"/>
    <w:rsid w:val="00F558E5"/>
    <w:rsid w:val="00F55C7D"/>
    <w:rsid w:val="00F56773"/>
    <w:rsid w:val="00F57444"/>
    <w:rsid w:val="00F57473"/>
    <w:rsid w:val="00F57F73"/>
    <w:rsid w:val="00F61A90"/>
    <w:rsid w:val="00F63BC7"/>
    <w:rsid w:val="00F64A48"/>
    <w:rsid w:val="00F651D8"/>
    <w:rsid w:val="00F656A7"/>
    <w:rsid w:val="00F65EA2"/>
    <w:rsid w:val="00F65F17"/>
    <w:rsid w:val="00F65FCA"/>
    <w:rsid w:val="00F6680A"/>
    <w:rsid w:val="00F66C85"/>
    <w:rsid w:val="00F66F4D"/>
    <w:rsid w:val="00F66FA1"/>
    <w:rsid w:val="00F677F4"/>
    <w:rsid w:val="00F70D1B"/>
    <w:rsid w:val="00F711BA"/>
    <w:rsid w:val="00F71C2F"/>
    <w:rsid w:val="00F72198"/>
    <w:rsid w:val="00F72BFB"/>
    <w:rsid w:val="00F72F66"/>
    <w:rsid w:val="00F72F8A"/>
    <w:rsid w:val="00F7444F"/>
    <w:rsid w:val="00F750AE"/>
    <w:rsid w:val="00F75238"/>
    <w:rsid w:val="00F760D9"/>
    <w:rsid w:val="00F762EF"/>
    <w:rsid w:val="00F76508"/>
    <w:rsid w:val="00F76580"/>
    <w:rsid w:val="00F767C6"/>
    <w:rsid w:val="00F76A74"/>
    <w:rsid w:val="00F76B9B"/>
    <w:rsid w:val="00F76BEE"/>
    <w:rsid w:val="00F7715A"/>
    <w:rsid w:val="00F77337"/>
    <w:rsid w:val="00F779F9"/>
    <w:rsid w:val="00F80772"/>
    <w:rsid w:val="00F81525"/>
    <w:rsid w:val="00F81AB0"/>
    <w:rsid w:val="00F81FC8"/>
    <w:rsid w:val="00F826B3"/>
    <w:rsid w:val="00F826CE"/>
    <w:rsid w:val="00F82861"/>
    <w:rsid w:val="00F8377F"/>
    <w:rsid w:val="00F8378A"/>
    <w:rsid w:val="00F83884"/>
    <w:rsid w:val="00F83928"/>
    <w:rsid w:val="00F83961"/>
    <w:rsid w:val="00F8396F"/>
    <w:rsid w:val="00F83D83"/>
    <w:rsid w:val="00F83DAD"/>
    <w:rsid w:val="00F83F74"/>
    <w:rsid w:val="00F84039"/>
    <w:rsid w:val="00F8458A"/>
    <w:rsid w:val="00F84937"/>
    <w:rsid w:val="00F84E9D"/>
    <w:rsid w:val="00F8517D"/>
    <w:rsid w:val="00F862A0"/>
    <w:rsid w:val="00F863A3"/>
    <w:rsid w:val="00F8665E"/>
    <w:rsid w:val="00F86E13"/>
    <w:rsid w:val="00F86F46"/>
    <w:rsid w:val="00F87000"/>
    <w:rsid w:val="00F87B5A"/>
    <w:rsid w:val="00F87BA9"/>
    <w:rsid w:val="00F87BCB"/>
    <w:rsid w:val="00F87CF0"/>
    <w:rsid w:val="00F87E4C"/>
    <w:rsid w:val="00F9002B"/>
    <w:rsid w:val="00F9060C"/>
    <w:rsid w:val="00F90705"/>
    <w:rsid w:val="00F90CC0"/>
    <w:rsid w:val="00F90ECD"/>
    <w:rsid w:val="00F916D3"/>
    <w:rsid w:val="00F91A14"/>
    <w:rsid w:val="00F92137"/>
    <w:rsid w:val="00F9297D"/>
    <w:rsid w:val="00F92EF1"/>
    <w:rsid w:val="00F93213"/>
    <w:rsid w:val="00F93270"/>
    <w:rsid w:val="00F93669"/>
    <w:rsid w:val="00F936C8"/>
    <w:rsid w:val="00F938C1"/>
    <w:rsid w:val="00F9423E"/>
    <w:rsid w:val="00F94355"/>
    <w:rsid w:val="00F94D86"/>
    <w:rsid w:val="00F9599B"/>
    <w:rsid w:val="00F96372"/>
    <w:rsid w:val="00F968F8"/>
    <w:rsid w:val="00F96B80"/>
    <w:rsid w:val="00F97730"/>
    <w:rsid w:val="00FA052F"/>
    <w:rsid w:val="00FA10A8"/>
    <w:rsid w:val="00FA1200"/>
    <w:rsid w:val="00FA150F"/>
    <w:rsid w:val="00FA219E"/>
    <w:rsid w:val="00FA25C3"/>
    <w:rsid w:val="00FA3FA6"/>
    <w:rsid w:val="00FA49D8"/>
    <w:rsid w:val="00FA5007"/>
    <w:rsid w:val="00FA55CC"/>
    <w:rsid w:val="00FA5D4F"/>
    <w:rsid w:val="00FA61D8"/>
    <w:rsid w:val="00FA6206"/>
    <w:rsid w:val="00FA66A4"/>
    <w:rsid w:val="00FA671B"/>
    <w:rsid w:val="00FA77AA"/>
    <w:rsid w:val="00FB02A6"/>
    <w:rsid w:val="00FB09AA"/>
    <w:rsid w:val="00FB1760"/>
    <w:rsid w:val="00FB1E33"/>
    <w:rsid w:val="00FB21BD"/>
    <w:rsid w:val="00FB23E6"/>
    <w:rsid w:val="00FB27C7"/>
    <w:rsid w:val="00FB325C"/>
    <w:rsid w:val="00FB344C"/>
    <w:rsid w:val="00FB38F2"/>
    <w:rsid w:val="00FB3EB3"/>
    <w:rsid w:val="00FB45A1"/>
    <w:rsid w:val="00FB45AD"/>
    <w:rsid w:val="00FB464A"/>
    <w:rsid w:val="00FB48B3"/>
    <w:rsid w:val="00FB4F85"/>
    <w:rsid w:val="00FB5AB0"/>
    <w:rsid w:val="00FB5FA8"/>
    <w:rsid w:val="00FB6076"/>
    <w:rsid w:val="00FB60B5"/>
    <w:rsid w:val="00FB6CB1"/>
    <w:rsid w:val="00FB6CC2"/>
    <w:rsid w:val="00FB743B"/>
    <w:rsid w:val="00FB7442"/>
    <w:rsid w:val="00FB7666"/>
    <w:rsid w:val="00FB7B4C"/>
    <w:rsid w:val="00FB7CA2"/>
    <w:rsid w:val="00FC0037"/>
    <w:rsid w:val="00FC0291"/>
    <w:rsid w:val="00FC0642"/>
    <w:rsid w:val="00FC0A05"/>
    <w:rsid w:val="00FC0A45"/>
    <w:rsid w:val="00FC1229"/>
    <w:rsid w:val="00FC122F"/>
    <w:rsid w:val="00FC1606"/>
    <w:rsid w:val="00FC1673"/>
    <w:rsid w:val="00FC16C2"/>
    <w:rsid w:val="00FC2316"/>
    <w:rsid w:val="00FC2372"/>
    <w:rsid w:val="00FC342A"/>
    <w:rsid w:val="00FC3A33"/>
    <w:rsid w:val="00FC3C17"/>
    <w:rsid w:val="00FC3C71"/>
    <w:rsid w:val="00FC42AA"/>
    <w:rsid w:val="00FC4939"/>
    <w:rsid w:val="00FC4977"/>
    <w:rsid w:val="00FC517F"/>
    <w:rsid w:val="00FC5307"/>
    <w:rsid w:val="00FC6B60"/>
    <w:rsid w:val="00FC6E00"/>
    <w:rsid w:val="00FC6FCD"/>
    <w:rsid w:val="00FC7D19"/>
    <w:rsid w:val="00FD0974"/>
    <w:rsid w:val="00FD0FF2"/>
    <w:rsid w:val="00FD14EE"/>
    <w:rsid w:val="00FD1F36"/>
    <w:rsid w:val="00FD22C6"/>
    <w:rsid w:val="00FD2468"/>
    <w:rsid w:val="00FD253B"/>
    <w:rsid w:val="00FD2BD6"/>
    <w:rsid w:val="00FD32F7"/>
    <w:rsid w:val="00FD4012"/>
    <w:rsid w:val="00FD431A"/>
    <w:rsid w:val="00FD4EB2"/>
    <w:rsid w:val="00FD5307"/>
    <w:rsid w:val="00FD57DE"/>
    <w:rsid w:val="00FD6140"/>
    <w:rsid w:val="00FD7231"/>
    <w:rsid w:val="00FD7366"/>
    <w:rsid w:val="00FE0389"/>
    <w:rsid w:val="00FE0481"/>
    <w:rsid w:val="00FE0B08"/>
    <w:rsid w:val="00FE1207"/>
    <w:rsid w:val="00FE1468"/>
    <w:rsid w:val="00FE1766"/>
    <w:rsid w:val="00FE2213"/>
    <w:rsid w:val="00FE23B7"/>
    <w:rsid w:val="00FE293C"/>
    <w:rsid w:val="00FE2AF6"/>
    <w:rsid w:val="00FE3076"/>
    <w:rsid w:val="00FE3C5E"/>
    <w:rsid w:val="00FE3E1B"/>
    <w:rsid w:val="00FE3F9F"/>
    <w:rsid w:val="00FE432D"/>
    <w:rsid w:val="00FE46E3"/>
    <w:rsid w:val="00FE48C6"/>
    <w:rsid w:val="00FE4DB2"/>
    <w:rsid w:val="00FE4E98"/>
    <w:rsid w:val="00FE54B2"/>
    <w:rsid w:val="00FE5683"/>
    <w:rsid w:val="00FE5D34"/>
    <w:rsid w:val="00FE5FDD"/>
    <w:rsid w:val="00FE76C6"/>
    <w:rsid w:val="00FF0039"/>
    <w:rsid w:val="00FF21BB"/>
    <w:rsid w:val="00FF246C"/>
    <w:rsid w:val="00FF2B3D"/>
    <w:rsid w:val="00FF2DF0"/>
    <w:rsid w:val="00FF410E"/>
    <w:rsid w:val="00FF47B7"/>
    <w:rsid w:val="00FF48FA"/>
    <w:rsid w:val="00FF4BD8"/>
    <w:rsid w:val="00FF4C2F"/>
    <w:rsid w:val="00FF5195"/>
    <w:rsid w:val="00FF5A0F"/>
    <w:rsid w:val="00FF5B62"/>
    <w:rsid w:val="00FF5B76"/>
    <w:rsid w:val="00FF6911"/>
    <w:rsid w:val="00FF6BD0"/>
    <w:rsid w:val="00FF6F78"/>
    <w:rsid w:val="00FF787C"/>
    <w:rsid w:val="00FF7B47"/>
  </w:rsids>
  <m:mathPr>
    <m:mathFont m:val="Cambria Math"/>
    <m:brkBin m:val="before"/>
    <m:brkBinSub m:val="--"/>
    <m:smallFrac/>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5403709"/>
  <w15:docId w15:val="{E8DBF4F4-E05E-4406-9880-1A6A3A198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sz w:val="24"/>
        <w:szCs w:val="22"/>
        <w:lang w:val="de-DE" w:eastAsia="de-DE"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C743F"/>
  </w:style>
  <w:style w:type="paragraph" w:styleId="berschrift1">
    <w:name w:val="heading 1"/>
    <w:basedOn w:val="Standard"/>
    <w:next w:val="Standard"/>
    <w:link w:val="berschrift1Zchn"/>
    <w:autoRedefine/>
    <w:uiPriority w:val="9"/>
    <w:qFormat/>
    <w:rsid w:val="004C743F"/>
    <w:pPr>
      <w:keepNext/>
      <w:pageBreakBefore/>
      <w:numPr>
        <w:numId w:val="27"/>
      </w:numPr>
      <w:tabs>
        <w:tab w:val="left" w:pos="567"/>
      </w:tabs>
      <w:spacing w:before="120" w:after="240"/>
      <w:ind w:left="431" w:right="709" w:hanging="431"/>
      <w:outlineLvl w:val="0"/>
    </w:pPr>
    <w:rPr>
      <w:rFonts w:eastAsia="MS Gothic"/>
      <w:b/>
      <w:bCs/>
      <w:kern w:val="32"/>
      <w:sz w:val="28"/>
      <w:szCs w:val="24"/>
    </w:rPr>
  </w:style>
  <w:style w:type="paragraph" w:styleId="berschrift2">
    <w:name w:val="heading 2"/>
    <w:basedOn w:val="Standard"/>
    <w:next w:val="Standard"/>
    <w:link w:val="berschrift2Zchn"/>
    <w:autoRedefine/>
    <w:uiPriority w:val="9"/>
    <w:qFormat/>
    <w:rsid w:val="004C743F"/>
    <w:pPr>
      <w:keepNext/>
      <w:numPr>
        <w:ilvl w:val="1"/>
        <w:numId w:val="27"/>
      </w:numPr>
      <w:tabs>
        <w:tab w:val="left" w:pos="567"/>
      </w:tabs>
      <w:spacing w:before="360" w:after="180"/>
      <w:ind w:left="578" w:hanging="578"/>
      <w:outlineLvl w:val="1"/>
    </w:pPr>
    <w:rPr>
      <w:rFonts w:eastAsia="MS Gothic"/>
      <w:b/>
      <w:bCs/>
      <w:i/>
      <w:sz w:val="26"/>
      <w:szCs w:val="26"/>
    </w:rPr>
  </w:style>
  <w:style w:type="paragraph" w:styleId="berschrift3">
    <w:name w:val="heading 3"/>
    <w:basedOn w:val="Standard"/>
    <w:next w:val="Standard"/>
    <w:link w:val="berschrift3Zchn"/>
    <w:autoRedefine/>
    <w:uiPriority w:val="9"/>
    <w:qFormat/>
    <w:rsid w:val="0093228F"/>
    <w:pPr>
      <w:keepNext/>
      <w:numPr>
        <w:ilvl w:val="2"/>
        <w:numId w:val="27"/>
      </w:numPr>
      <w:spacing w:before="240"/>
      <w:outlineLvl w:val="2"/>
    </w:pPr>
    <w:rPr>
      <w:rFonts w:eastAsia="MS Gothic"/>
      <w:b/>
      <w:bCs/>
      <w:szCs w:val="26"/>
    </w:rPr>
  </w:style>
  <w:style w:type="paragraph" w:styleId="berschrift4">
    <w:name w:val="heading 4"/>
    <w:basedOn w:val="berschrift3"/>
    <w:next w:val="Standard"/>
    <w:link w:val="berschrift4Zchn"/>
    <w:uiPriority w:val="9"/>
    <w:qFormat/>
    <w:rsid w:val="003F2CD1"/>
    <w:pPr>
      <w:numPr>
        <w:ilvl w:val="3"/>
      </w:numPr>
      <w:spacing w:after="60"/>
      <w:outlineLvl w:val="3"/>
    </w:pPr>
    <w:rPr>
      <w:b w:val="0"/>
      <w:bCs w:val="0"/>
    </w:rPr>
  </w:style>
  <w:style w:type="paragraph" w:styleId="berschrift5">
    <w:name w:val="heading 5"/>
    <w:basedOn w:val="Standard"/>
    <w:next w:val="Standard"/>
    <w:link w:val="berschrift5Zchn"/>
    <w:uiPriority w:val="9"/>
    <w:qFormat/>
    <w:rsid w:val="007F4094"/>
    <w:pPr>
      <w:numPr>
        <w:ilvl w:val="4"/>
        <w:numId w:val="27"/>
      </w:numPr>
      <w:spacing w:before="240" w:after="60"/>
      <w:outlineLvl w:val="4"/>
    </w:pPr>
    <w:rPr>
      <w:rFonts w:ascii="Cambria" w:hAnsi="Cambria"/>
      <w:b/>
      <w:bCs/>
      <w:i/>
      <w:iCs/>
      <w:sz w:val="26"/>
      <w:szCs w:val="26"/>
    </w:rPr>
  </w:style>
  <w:style w:type="paragraph" w:styleId="berschrift6">
    <w:name w:val="heading 6"/>
    <w:basedOn w:val="Standard"/>
    <w:next w:val="Standard"/>
    <w:link w:val="berschrift6Zchn"/>
    <w:uiPriority w:val="9"/>
    <w:qFormat/>
    <w:rsid w:val="007F4094"/>
    <w:pPr>
      <w:numPr>
        <w:ilvl w:val="5"/>
        <w:numId w:val="27"/>
      </w:numPr>
      <w:spacing w:before="240" w:after="60"/>
      <w:outlineLvl w:val="5"/>
    </w:pPr>
    <w:rPr>
      <w:rFonts w:ascii="Cambria" w:hAnsi="Cambria"/>
      <w:b/>
      <w:bCs/>
    </w:rPr>
  </w:style>
  <w:style w:type="paragraph" w:styleId="berschrift7">
    <w:name w:val="heading 7"/>
    <w:basedOn w:val="Standard"/>
    <w:next w:val="Standard"/>
    <w:link w:val="berschrift7Zchn"/>
    <w:uiPriority w:val="9"/>
    <w:qFormat/>
    <w:rsid w:val="007F4094"/>
    <w:pPr>
      <w:numPr>
        <w:ilvl w:val="6"/>
        <w:numId w:val="27"/>
      </w:numPr>
      <w:spacing w:before="240" w:after="60"/>
      <w:outlineLvl w:val="6"/>
    </w:pPr>
    <w:rPr>
      <w:rFonts w:ascii="Cambria" w:hAnsi="Cambria"/>
      <w:szCs w:val="24"/>
    </w:rPr>
  </w:style>
  <w:style w:type="paragraph" w:styleId="berschrift8">
    <w:name w:val="heading 8"/>
    <w:basedOn w:val="Standard"/>
    <w:next w:val="Standard"/>
    <w:link w:val="berschrift8Zchn"/>
    <w:uiPriority w:val="9"/>
    <w:qFormat/>
    <w:rsid w:val="007F4094"/>
    <w:pPr>
      <w:numPr>
        <w:ilvl w:val="7"/>
        <w:numId w:val="27"/>
      </w:numPr>
      <w:spacing w:before="240" w:after="60"/>
      <w:outlineLvl w:val="7"/>
    </w:pPr>
    <w:rPr>
      <w:rFonts w:ascii="Cambria" w:hAnsi="Cambria"/>
      <w:i/>
      <w:iCs/>
      <w:szCs w:val="24"/>
    </w:rPr>
  </w:style>
  <w:style w:type="paragraph" w:styleId="berschrift9">
    <w:name w:val="heading 9"/>
    <w:basedOn w:val="Standard"/>
    <w:next w:val="Standard"/>
    <w:link w:val="berschrift9Zchn"/>
    <w:uiPriority w:val="9"/>
    <w:qFormat/>
    <w:rsid w:val="007F4094"/>
    <w:pPr>
      <w:numPr>
        <w:ilvl w:val="8"/>
        <w:numId w:val="27"/>
      </w:numPr>
      <w:spacing w:before="240" w:after="60"/>
      <w:outlineLvl w:val="8"/>
    </w:pPr>
    <w:rPr>
      <w:rFonts w:ascii="Calibri" w:eastAsia="MS Gothic" w:hAnsi="Calibri"/>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uiPriority w:val="99"/>
    <w:unhideWhenUsed/>
    <w:rsid w:val="0046122A"/>
    <w:pPr>
      <w:tabs>
        <w:tab w:val="center" w:pos="4536"/>
        <w:tab w:val="right" w:pos="9072"/>
      </w:tabs>
    </w:pPr>
    <w:rPr>
      <w:rFonts w:ascii="Cambria" w:hAnsi="Cambria"/>
      <w:lang w:eastAsia="en-US"/>
    </w:rPr>
  </w:style>
  <w:style w:type="character" w:customStyle="1" w:styleId="FuzeileZchn">
    <w:name w:val="Fußzeile Zchn"/>
    <w:link w:val="Fuzeile"/>
    <w:uiPriority w:val="99"/>
    <w:rsid w:val="0046122A"/>
    <w:rPr>
      <w:rFonts w:ascii="Cambria" w:eastAsia="MS Mincho" w:hAnsi="Cambria" w:cs="Times New Roman"/>
      <w:sz w:val="22"/>
      <w:szCs w:val="22"/>
      <w:lang w:eastAsia="en-US"/>
    </w:rPr>
  </w:style>
  <w:style w:type="paragraph" w:styleId="Titel">
    <w:name w:val="Title"/>
    <w:basedOn w:val="Mareike"/>
    <w:next w:val="Inhaltsverzeichnisberschrift"/>
    <w:link w:val="TitelZchn"/>
    <w:autoRedefine/>
    <w:uiPriority w:val="10"/>
    <w:qFormat/>
    <w:rsid w:val="00CA3ADC"/>
    <w:pPr>
      <w:spacing w:before="240" w:after="120"/>
    </w:pPr>
    <w:rPr>
      <w:rFonts w:eastAsia="MS Gothic"/>
      <w:b/>
      <w:color w:val="343434"/>
    </w:rPr>
  </w:style>
  <w:style w:type="character" w:customStyle="1" w:styleId="TitelZchn">
    <w:name w:val="Titel Zchn"/>
    <w:link w:val="Titel"/>
    <w:uiPriority w:val="10"/>
    <w:rsid w:val="00CA3ADC"/>
    <w:rPr>
      <w:rFonts w:ascii="Arial" w:eastAsia="MS Gothic" w:hAnsi="Arial" w:cs="Arial"/>
      <w:b/>
      <w:color w:val="343434"/>
      <w:sz w:val="32"/>
      <w:szCs w:val="24"/>
    </w:rPr>
  </w:style>
  <w:style w:type="paragraph" w:styleId="Untertitel">
    <w:name w:val="Subtitle"/>
    <w:basedOn w:val="Mareike"/>
    <w:next w:val="Mareike"/>
    <w:link w:val="UntertitelZchn"/>
    <w:autoRedefine/>
    <w:uiPriority w:val="11"/>
    <w:qFormat/>
    <w:rsid w:val="00DC2297"/>
    <w:pPr>
      <w:numPr>
        <w:ilvl w:val="1"/>
      </w:numPr>
      <w:spacing w:after="100" w:afterAutospacing="1"/>
    </w:pPr>
    <w:rPr>
      <w:rFonts w:eastAsia="MS Gothic"/>
      <w:bCs/>
      <w:sz w:val="28"/>
      <w:szCs w:val="30"/>
    </w:rPr>
  </w:style>
  <w:style w:type="character" w:customStyle="1" w:styleId="UntertitelZchn">
    <w:name w:val="Untertitel Zchn"/>
    <w:link w:val="Untertitel"/>
    <w:uiPriority w:val="11"/>
    <w:rsid w:val="00DC2297"/>
    <w:rPr>
      <w:rFonts w:ascii="Arial" w:eastAsia="MS Gothic" w:hAnsi="Arial"/>
      <w:bCs/>
      <w:sz w:val="28"/>
      <w:szCs w:val="30"/>
    </w:rPr>
  </w:style>
  <w:style w:type="character" w:styleId="Seitenzahl">
    <w:name w:val="page number"/>
    <w:uiPriority w:val="99"/>
    <w:semiHidden/>
    <w:unhideWhenUsed/>
    <w:rsid w:val="0046122A"/>
  </w:style>
  <w:style w:type="character" w:customStyle="1" w:styleId="berschrift1Zchn">
    <w:name w:val="Überschrift 1 Zchn"/>
    <w:link w:val="berschrift1"/>
    <w:uiPriority w:val="9"/>
    <w:rsid w:val="004C743F"/>
    <w:rPr>
      <w:rFonts w:ascii="Arial" w:eastAsia="MS Gothic" w:hAnsi="Arial"/>
      <w:b/>
      <w:bCs/>
      <w:kern w:val="32"/>
      <w:sz w:val="28"/>
    </w:rPr>
  </w:style>
  <w:style w:type="character" w:styleId="Hyperlink">
    <w:name w:val="Hyperlink"/>
    <w:uiPriority w:val="99"/>
    <w:unhideWhenUsed/>
    <w:rsid w:val="00CD6927"/>
    <w:rPr>
      <w:color w:val="0000FF"/>
      <w:u w:val="single"/>
    </w:rPr>
  </w:style>
  <w:style w:type="paragraph" w:styleId="KeinLeerraum">
    <w:name w:val="No Spacing"/>
    <w:uiPriority w:val="1"/>
    <w:qFormat/>
    <w:rsid w:val="00991092"/>
    <w:rPr>
      <w:sz w:val="22"/>
    </w:rPr>
  </w:style>
  <w:style w:type="character" w:styleId="IntensiverVerweis">
    <w:name w:val="Intense Reference"/>
    <w:uiPriority w:val="32"/>
    <w:qFormat/>
    <w:rsid w:val="00CD6927"/>
    <w:rPr>
      <w:b/>
      <w:bCs/>
      <w:smallCaps/>
      <w:color w:val="DA1F28"/>
      <w:spacing w:val="5"/>
      <w:u w:val="single"/>
    </w:rPr>
  </w:style>
  <w:style w:type="character" w:customStyle="1" w:styleId="FarbigesRaster-Akzent1Zeichen">
    <w:name w:val="Farbiges Raster - Akzent 1 Zeichen"/>
    <w:link w:val="FarbigeListe-Akzent3"/>
    <w:uiPriority w:val="29"/>
    <w:rsid w:val="00CD6927"/>
    <w:rPr>
      <w:i/>
      <w:iCs/>
      <w:color w:val="000000"/>
      <w:sz w:val="22"/>
      <w:szCs w:val="22"/>
    </w:rPr>
  </w:style>
  <w:style w:type="table" w:styleId="FarbigeListe-Akzent3">
    <w:name w:val="Colorful List Accent 3"/>
    <w:basedOn w:val="NormaleTabelle"/>
    <w:link w:val="FarbigesRaster-Akzent1Zeichen"/>
    <w:uiPriority w:val="29"/>
    <w:rsid w:val="00CD6927"/>
    <w:rPr>
      <w:i/>
      <w:iCs/>
      <w:color w:val="000000"/>
      <w:sz w:val="22"/>
    </w:rPr>
    <w:tblPr>
      <w:tblStyleRowBandSize w:val="1"/>
      <w:tblStyleColBandSize w:val="1"/>
      <w:tblBorders>
        <w:insideH w:val="single" w:sz="4" w:space="0" w:color="FFFFFF"/>
      </w:tblBorders>
    </w:tblPr>
    <w:tcPr>
      <w:shd w:val="clear" w:color="auto" w:fill="DBE5F1"/>
    </w:tcPr>
    <w:tblStylePr w:type="firstRow">
      <w:tblPr/>
      <w:tcPr>
        <w:shd w:val="clear" w:color="auto" w:fill="B8CCE4"/>
      </w:tcPr>
    </w:tblStylePr>
    <w:tblStylePr w:type="lastRow">
      <w:tblPr/>
      <w:tcPr>
        <w:shd w:val="clear" w:color="auto" w:fill="B8CCE4"/>
      </w:tcPr>
    </w:tblStylePr>
    <w:tblStylePr w:type="firstCol">
      <w:tblPr/>
      <w:tcPr>
        <w:shd w:val="clear" w:color="auto" w:fill="365F91"/>
      </w:tcPr>
    </w:tblStylePr>
    <w:tblStylePr w:type="lastCol">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character" w:customStyle="1" w:styleId="Funotenzeichen1">
    <w:name w:val="Fußnotenzeichen1"/>
    <w:rsid w:val="00337461"/>
  </w:style>
  <w:style w:type="character" w:styleId="Funotenzeichen">
    <w:name w:val="footnote reference"/>
    <w:uiPriority w:val="99"/>
    <w:rsid w:val="00337461"/>
    <w:rPr>
      <w:vertAlign w:val="superscript"/>
    </w:rPr>
  </w:style>
  <w:style w:type="paragraph" w:styleId="Funotentext">
    <w:name w:val="footnote text"/>
    <w:aliases w:val="FußnotentextMareike"/>
    <w:basedOn w:val="Mareike"/>
    <w:link w:val="FunotentextZchn"/>
    <w:autoRedefine/>
    <w:uiPriority w:val="99"/>
    <w:qFormat/>
    <w:rsid w:val="0070129A"/>
    <w:pPr>
      <w:widowControl w:val="0"/>
      <w:suppressLineNumbers/>
      <w:suppressAutoHyphens/>
      <w:spacing w:after="0"/>
      <w:ind w:left="284" w:hanging="283"/>
      <w:jc w:val="left"/>
    </w:pPr>
    <w:rPr>
      <w:rFonts w:eastAsia="SimSun" w:cs="Lucida Sans"/>
      <w:kern w:val="1"/>
      <w:sz w:val="18"/>
      <w:szCs w:val="20"/>
      <w:lang w:eastAsia="hi-IN" w:bidi="hi-IN"/>
    </w:rPr>
  </w:style>
  <w:style w:type="character" w:customStyle="1" w:styleId="FunotentextZchn">
    <w:name w:val="Fußnotentext Zchn"/>
    <w:aliases w:val="FußnotentextMareike Zchn"/>
    <w:link w:val="Funotentext"/>
    <w:uiPriority w:val="99"/>
    <w:rsid w:val="0070129A"/>
    <w:rPr>
      <w:rFonts w:ascii="Arial" w:eastAsia="SimSun" w:hAnsi="Arial" w:cs="Lucida Sans"/>
      <w:kern w:val="1"/>
      <w:sz w:val="18"/>
      <w:szCs w:val="20"/>
      <w:lang w:val="en-AU" w:eastAsia="hi-IN" w:bidi="hi-IN"/>
    </w:rPr>
  </w:style>
  <w:style w:type="character" w:styleId="Kommentarzeichen">
    <w:name w:val="annotation reference"/>
    <w:uiPriority w:val="99"/>
    <w:semiHidden/>
    <w:unhideWhenUsed/>
    <w:rsid w:val="00150616"/>
    <w:rPr>
      <w:sz w:val="18"/>
      <w:szCs w:val="18"/>
    </w:rPr>
  </w:style>
  <w:style w:type="paragraph" w:styleId="Kommentartext">
    <w:name w:val="annotation text"/>
    <w:basedOn w:val="Standard"/>
    <w:link w:val="KommentartextZchn1"/>
    <w:uiPriority w:val="99"/>
    <w:unhideWhenUsed/>
    <w:rsid w:val="008E4EAF"/>
    <w:pPr>
      <w:widowControl w:val="0"/>
      <w:suppressAutoHyphens/>
      <w:spacing w:line="240" w:lineRule="auto"/>
    </w:pPr>
    <w:rPr>
      <w:rFonts w:ascii="Cambria" w:eastAsia="SimSun" w:hAnsi="Cambria" w:cs="Lucida Sans"/>
      <w:kern w:val="1"/>
      <w:szCs w:val="24"/>
      <w:lang w:eastAsia="hi-IN" w:bidi="hi-IN"/>
    </w:rPr>
  </w:style>
  <w:style w:type="character" w:customStyle="1" w:styleId="KommentartextZchn1">
    <w:name w:val="Kommentartext Zchn1"/>
    <w:link w:val="Kommentartext"/>
    <w:uiPriority w:val="99"/>
    <w:rsid w:val="008E4EAF"/>
    <w:rPr>
      <w:rFonts w:eastAsia="SimSun" w:cs="Lucida Sans"/>
      <w:kern w:val="1"/>
      <w:sz w:val="24"/>
      <w:szCs w:val="24"/>
      <w:lang w:val="de-DE" w:eastAsia="hi-IN" w:bidi="hi-IN"/>
    </w:rPr>
  </w:style>
  <w:style w:type="paragraph" w:styleId="Sprechblasentext">
    <w:name w:val="Balloon Text"/>
    <w:basedOn w:val="Standard"/>
    <w:link w:val="SprechblasentextZchn"/>
    <w:uiPriority w:val="99"/>
    <w:semiHidden/>
    <w:unhideWhenUsed/>
    <w:rsid w:val="00150616"/>
    <w:pPr>
      <w:spacing w:line="240" w:lineRule="auto"/>
    </w:pPr>
    <w:rPr>
      <w:rFonts w:ascii="Lucida Grande" w:hAnsi="Lucida Grande"/>
      <w:sz w:val="18"/>
      <w:szCs w:val="18"/>
    </w:rPr>
  </w:style>
  <w:style w:type="character" w:customStyle="1" w:styleId="SprechblasentextZchn">
    <w:name w:val="Sprechblasentext Zchn"/>
    <w:link w:val="Sprechblasentext"/>
    <w:uiPriority w:val="99"/>
    <w:semiHidden/>
    <w:rsid w:val="00150616"/>
    <w:rPr>
      <w:rFonts w:ascii="Lucida Grande" w:eastAsia="MS Mincho" w:hAnsi="Lucida Grande" w:cs="Lucida Grande"/>
      <w:sz w:val="18"/>
      <w:szCs w:val="18"/>
    </w:rPr>
  </w:style>
  <w:style w:type="paragraph" w:styleId="Kommentarthema">
    <w:name w:val="annotation subject"/>
    <w:basedOn w:val="Kommentartext"/>
    <w:next w:val="Kommentartext"/>
    <w:link w:val="KommentarthemaZchn"/>
    <w:uiPriority w:val="99"/>
    <w:semiHidden/>
    <w:unhideWhenUsed/>
    <w:rsid w:val="00F10CF4"/>
    <w:pPr>
      <w:widowControl/>
      <w:suppressAutoHyphens w:val="0"/>
      <w:spacing w:after="200" w:line="276" w:lineRule="auto"/>
    </w:pPr>
    <w:rPr>
      <w:rFonts w:ascii="Times New Roman" w:eastAsia="MS Mincho" w:hAnsi="Times New Roman"/>
      <w:b/>
      <w:bCs/>
    </w:rPr>
  </w:style>
  <w:style w:type="character" w:customStyle="1" w:styleId="KommentarthemaZchn">
    <w:name w:val="Kommentarthema Zchn"/>
    <w:link w:val="Kommentarthema"/>
    <w:uiPriority w:val="99"/>
    <w:semiHidden/>
    <w:rsid w:val="00F10CF4"/>
    <w:rPr>
      <w:rFonts w:ascii="Times New Roman" w:eastAsia="MS Mincho" w:hAnsi="Times New Roman" w:cs="Lucida Sans"/>
      <w:b/>
      <w:bCs/>
      <w:kern w:val="1"/>
      <w:sz w:val="24"/>
      <w:szCs w:val="24"/>
      <w:lang w:eastAsia="hi-IN" w:bidi="hi-IN"/>
    </w:rPr>
  </w:style>
  <w:style w:type="character" w:customStyle="1" w:styleId="berschrift2Zchn">
    <w:name w:val="Überschrift 2 Zchn"/>
    <w:link w:val="berschrift2"/>
    <w:uiPriority w:val="9"/>
    <w:rsid w:val="004C743F"/>
    <w:rPr>
      <w:rFonts w:ascii="Arial" w:eastAsia="MS Gothic" w:hAnsi="Arial"/>
      <w:b/>
      <w:bCs/>
      <w:i/>
      <w:sz w:val="26"/>
      <w:szCs w:val="26"/>
    </w:rPr>
  </w:style>
  <w:style w:type="paragraph" w:customStyle="1" w:styleId="Mareike">
    <w:name w:val="Mareike"/>
    <w:basedOn w:val="Standard"/>
    <w:link w:val="MareikeZeichen"/>
    <w:autoRedefine/>
    <w:rsid w:val="000730CD"/>
    <w:pPr>
      <w:tabs>
        <w:tab w:val="left" w:pos="993"/>
      </w:tabs>
      <w:spacing w:before="120" w:after="60" w:line="240" w:lineRule="auto"/>
      <w:contextualSpacing/>
      <w:jc w:val="center"/>
    </w:pPr>
    <w:rPr>
      <w:sz w:val="32"/>
      <w:szCs w:val="24"/>
      <w:lang w:val="en-AU"/>
    </w:rPr>
  </w:style>
  <w:style w:type="paragraph" w:styleId="Kopfzeile">
    <w:name w:val="header"/>
    <w:basedOn w:val="Standard"/>
    <w:link w:val="KopfzeileZchn"/>
    <w:uiPriority w:val="99"/>
    <w:unhideWhenUsed/>
    <w:rsid w:val="00B52F8C"/>
    <w:pPr>
      <w:tabs>
        <w:tab w:val="center" w:pos="4536"/>
        <w:tab w:val="right" w:pos="9072"/>
      </w:tabs>
    </w:pPr>
    <w:rPr>
      <w:rFonts w:ascii="Cambria" w:hAnsi="Cambria"/>
    </w:rPr>
  </w:style>
  <w:style w:type="character" w:customStyle="1" w:styleId="KopfzeileZchn">
    <w:name w:val="Kopfzeile Zchn"/>
    <w:link w:val="Kopfzeile"/>
    <w:uiPriority w:val="99"/>
    <w:rsid w:val="00B52F8C"/>
    <w:rPr>
      <w:rFonts w:ascii="Cambria" w:eastAsia="MS Mincho" w:hAnsi="Cambria"/>
      <w:sz w:val="22"/>
      <w:szCs w:val="22"/>
      <w:lang w:val="de-DE" w:bidi="ar-SA"/>
    </w:rPr>
  </w:style>
  <w:style w:type="paragraph" w:styleId="Inhaltsverzeichnisberschrift">
    <w:name w:val="TOC Heading"/>
    <w:basedOn w:val="berschrift1"/>
    <w:next w:val="Standard"/>
    <w:autoRedefine/>
    <w:uiPriority w:val="39"/>
    <w:qFormat/>
    <w:rsid w:val="00247980"/>
    <w:pPr>
      <w:keepLines/>
      <w:numPr>
        <w:numId w:val="0"/>
      </w:numPr>
      <w:spacing w:before="240" w:line="276" w:lineRule="auto"/>
      <w:ind w:left="360"/>
      <w:contextualSpacing/>
      <w:outlineLvl w:val="9"/>
    </w:pPr>
    <w:rPr>
      <w:kern w:val="0"/>
      <w:sz w:val="36"/>
    </w:rPr>
  </w:style>
  <w:style w:type="paragraph" w:styleId="Verzeichnis1">
    <w:name w:val="toc 1"/>
    <w:aliases w:val="Inhaltsverzeichnis Magister"/>
    <w:basedOn w:val="Mareike"/>
    <w:next w:val="Standard"/>
    <w:autoRedefine/>
    <w:uiPriority w:val="39"/>
    <w:unhideWhenUsed/>
    <w:qFormat/>
    <w:rsid w:val="003C5F33"/>
    <w:pPr>
      <w:tabs>
        <w:tab w:val="clear" w:pos="993"/>
        <w:tab w:val="left" w:pos="373"/>
        <w:tab w:val="left" w:pos="440"/>
        <w:tab w:val="right" w:leader="dot" w:pos="8494"/>
      </w:tabs>
      <w:spacing w:before="0" w:after="0" w:line="360" w:lineRule="auto"/>
      <w:jc w:val="left"/>
    </w:pPr>
    <w:rPr>
      <w:b/>
      <w:bCs/>
      <w:sz w:val="28"/>
    </w:rPr>
  </w:style>
  <w:style w:type="paragraph" w:styleId="Verzeichnis2">
    <w:name w:val="toc 2"/>
    <w:basedOn w:val="Standard"/>
    <w:next w:val="Standard"/>
    <w:autoRedefine/>
    <w:uiPriority w:val="39"/>
    <w:unhideWhenUsed/>
    <w:qFormat/>
    <w:rsid w:val="0097489F"/>
    <w:pPr>
      <w:tabs>
        <w:tab w:val="left" w:pos="794"/>
        <w:tab w:val="left" w:pos="999"/>
        <w:tab w:val="right" w:leader="dot" w:pos="8494"/>
      </w:tabs>
      <w:ind w:left="850" w:hanging="425"/>
    </w:pPr>
    <w:rPr>
      <w:sz w:val="26"/>
    </w:rPr>
  </w:style>
  <w:style w:type="paragraph" w:styleId="Verzeichnis3">
    <w:name w:val="toc 3"/>
    <w:basedOn w:val="Standard"/>
    <w:next w:val="Standard"/>
    <w:autoRedefine/>
    <w:uiPriority w:val="39"/>
    <w:unhideWhenUsed/>
    <w:qFormat/>
    <w:rsid w:val="00F80B60"/>
    <w:pPr>
      <w:ind w:left="567"/>
    </w:pPr>
  </w:style>
  <w:style w:type="paragraph" w:styleId="Verzeichnis4">
    <w:name w:val="toc 4"/>
    <w:basedOn w:val="Standard"/>
    <w:next w:val="Standard"/>
    <w:autoRedefine/>
    <w:uiPriority w:val="39"/>
    <w:unhideWhenUsed/>
    <w:qFormat/>
    <w:rsid w:val="00F80B60"/>
    <w:pPr>
      <w:ind w:left="709"/>
    </w:pPr>
    <w:rPr>
      <w:szCs w:val="20"/>
    </w:rPr>
  </w:style>
  <w:style w:type="paragraph" w:styleId="Verzeichnis5">
    <w:name w:val="toc 5"/>
    <w:basedOn w:val="Standard"/>
    <w:next w:val="Standard"/>
    <w:autoRedefine/>
    <w:uiPriority w:val="39"/>
    <w:unhideWhenUsed/>
    <w:rsid w:val="00A578B8"/>
    <w:pPr>
      <w:ind w:left="880"/>
    </w:pPr>
    <w:rPr>
      <w:rFonts w:ascii="Cambria" w:hAnsi="Cambria"/>
      <w:sz w:val="20"/>
      <w:szCs w:val="20"/>
    </w:rPr>
  </w:style>
  <w:style w:type="paragraph" w:styleId="Verzeichnis6">
    <w:name w:val="toc 6"/>
    <w:basedOn w:val="Standard"/>
    <w:next w:val="Standard"/>
    <w:autoRedefine/>
    <w:uiPriority w:val="39"/>
    <w:unhideWhenUsed/>
    <w:rsid w:val="00A578B8"/>
    <w:pPr>
      <w:ind w:left="1100"/>
    </w:pPr>
    <w:rPr>
      <w:rFonts w:ascii="Cambria" w:hAnsi="Cambria"/>
      <w:sz w:val="20"/>
      <w:szCs w:val="20"/>
    </w:rPr>
  </w:style>
  <w:style w:type="paragraph" w:styleId="Verzeichnis7">
    <w:name w:val="toc 7"/>
    <w:basedOn w:val="Standard"/>
    <w:next w:val="Standard"/>
    <w:autoRedefine/>
    <w:uiPriority w:val="39"/>
    <w:unhideWhenUsed/>
    <w:rsid w:val="00A578B8"/>
    <w:pPr>
      <w:ind w:left="1320"/>
    </w:pPr>
    <w:rPr>
      <w:rFonts w:ascii="Cambria" w:hAnsi="Cambria"/>
      <w:sz w:val="20"/>
      <w:szCs w:val="20"/>
    </w:rPr>
  </w:style>
  <w:style w:type="paragraph" w:styleId="Verzeichnis8">
    <w:name w:val="toc 8"/>
    <w:basedOn w:val="Standard"/>
    <w:next w:val="Standard"/>
    <w:autoRedefine/>
    <w:uiPriority w:val="39"/>
    <w:unhideWhenUsed/>
    <w:rsid w:val="00A578B8"/>
    <w:pPr>
      <w:ind w:left="1540"/>
    </w:pPr>
    <w:rPr>
      <w:rFonts w:ascii="Cambria" w:hAnsi="Cambria"/>
      <w:sz w:val="20"/>
      <w:szCs w:val="20"/>
    </w:rPr>
  </w:style>
  <w:style w:type="paragraph" w:styleId="Verzeichnis9">
    <w:name w:val="toc 9"/>
    <w:basedOn w:val="Standard"/>
    <w:next w:val="Standard"/>
    <w:autoRedefine/>
    <w:uiPriority w:val="39"/>
    <w:unhideWhenUsed/>
    <w:rsid w:val="00A578B8"/>
    <w:pPr>
      <w:ind w:left="1760"/>
    </w:pPr>
    <w:rPr>
      <w:rFonts w:ascii="Cambria" w:hAnsi="Cambria"/>
      <w:sz w:val="20"/>
      <w:szCs w:val="20"/>
    </w:rPr>
  </w:style>
  <w:style w:type="character" w:customStyle="1" w:styleId="berschrift3Zchn">
    <w:name w:val="Überschrift 3 Zchn"/>
    <w:link w:val="berschrift3"/>
    <w:uiPriority w:val="9"/>
    <w:rsid w:val="0093228F"/>
    <w:rPr>
      <w:rFonts w:ascii="Arial" w:eastAsia="MS Gothic" w:hAnsi="Arial"/>
      <w:b/>
      <w:bCs/>
      <w:sz w:val="22"/>
      <w:szCs w:val="26"/>
    </w:rPr>
  </w:style>
  <w:style w:type="paragraph" w:customStyle="1" w:styleId="HelleListe-Akzent31">
    <w:name w:val="Helle Liste - Akzent 31"/>
    <w:hidden/>
    <w:uiPriority w:val="99"/>
    <w:semiHidden/>
    <w:rsid w:val="008E1506"/>
    <w:rPr>
      <w:sz w:val="22"/>
    </w:rPr>
  </w:style>
  <w:style w:type="paragraph" w:styleId="Endnotentext">
    <w:name w:val="endnote text"/>
    <w:basedOn w:val="Standard"/>
    <w:link w:val="EndnotentextZchn"/>
    <w:uiPriority w:val="99"/>
    <w:unhideWhenUsed/>
    <w:rsid w:val="00701292"/>
    <w:rPr>
      <w:rFonts w:ascii="Cambria" w:hAnsi="Cambria"/>
      <w:szCs w:val="24"/>
    </w:rPr>
  </w:style>
  <w:style w:type="character" w:customStyle="1" w:styleId="EndnotentextZchn">
    <w:name w:val="Endnotentext Zchn"/>
    <w:link w:val="Endnotentext"/>
    <w:uiPriority w:val="99"/>
    <w:rsid w:val="00701292"/>
    <w:rPr>
      <w:rFonts w:eastAsia="MS Mincho"/>
      <w:sz w:val="24"/>
      <w:szCs w:val="24"/>
    </w:rPr>
  </w:style>
  <w:style w:type="character" w:styleId="Endnotenzeichen">
    <w:name w:val="endnote reference"/>
    <w:uiPriority w:val="99"/>
    <w:unhideWhenUsed/>
    <w:rsid w:val="00701292"/>
    <w:rPr>
      <w:vertAlign w:val="superscript"/>
    </w:rPr>
  </w:style>
  <w:style w:type="character" w:styleId="BesuchterLink">
    <w:name w:val="FollowedHyperlink"/>
    <w:uiPriority w:val="99"/>
    <w:semiHidden/>
    <w:unhideWhenUsed/>
    <w:rsid w:val="009214BB"/>
    <w:rPr>
      <w:color w:val="800080"/>
      <w:u w:val="single"/>
    </w:rPr>
  </w:style>
  <w:style w:type="paragraph" w:customStyle="1" w:styleId="LiteraturverzeichnisDetail">
    <w:name w:val="LiteraturverzeichnisDetail"/>
    <w:basedOn w:val="Standard"/>
    <w:autoRedefine/>
    <w:qFormat/>
    <w:rsid w:val="00EE586D"/>
    <w:pPr>
      <w:keepLines/>
      <w:spacing w:before="60" w:line="240" w:lineRule="auto"/>
      <w:ind w:left="709"/>
      <w:contextualSpacing/>
    </w:pPr>
    <w:rPr>
      <w:rFonts w:eastAsia="Calibri"/>
      <w:szCs w:val="24"/>
      <w:lang w:eastAsia="en-US"/>
    </w:rPr>
  </w:style>
  <w:style w:type="paragraph" w:styleId="Literaturverzeichnis">
    <w:name w:val="Bibliography"/>
    <w:basedOn w:val="Standard"/>
    <w:next w:val="Standard"/>
    <w:uiPriority w:val="37"/>
    <w:unhideWhenUsed/>
    <w:rsid w:val="00FE760D"/>
  </w:style>
  <w:style w:type="character" w:customStyle="1" w:styleId="berschrift4Zchn">
    <w:name w:val="Überschrift 4 Zchn"/>
    <w:link w:val="berschrift4"/>
    <w:uiPriority w:val="9"/>
    <w:rsid w:val="003F2CD1"/>
    <w:rPr>
      <w:rFonts w:ascii="Arial" w:eastAsia="MS Gothic" w:hAnsi="Arial"/>
      <w:sz w:val="22"/>
      <w:szCs w:val="26"/>
    </w:rPr>
  </w:style>
  <w:style w:type="numbering" w:styleId="111111">
    <w:name w:val="Outline List 2"/>
    <w:basedOn w:val="KeineListe"/>
    <w:uiPriority w:val="99"/>
    <w:semiHidden/>
    <w:unhideWhenUsed/>
    <w:rsid w:val="00854BC8"/>
    <w:pPr>
      <w:numPr>
        <w:numId w:val="2"/>
      </w:numPr>
    </w:pPr>
  </w:style>
  <w:style w:type="character" w:customStyle="1" w:styleId="berschrift5Zchn">
    <w:name w:val="Überschrift 5 Zchn"/>
    <w:link w:val="berschrift5"/>
    <w:uiPriority w:val="9"/>
    <w:rsid w:val="0092339D"/>
    <w:rPr>
      <w:b/>
      <w:bCs/>
      <w:i/>
      <w:iCs/>
      <w:sz w:val="26"/>
      <w:szCs w:val="26"/>
    </w:rPr>
  </w:style>
  <w:style w:type="character" w:customStyle="1" w:styleId="berschrift6Zchn">
    <w:name w:val="Überschrift 6 Zchn"/>
    <w:link w:val="berschrift6"/>
    <w:uiPriority w:val="9"/>
    <w:rsid w:val="0092339D"/>
    <w:rPr>
      <w:b/>
      <w:bCs/>
      <w:sz w:val="22"/>
      <w:szCs w:val="22"/>
    </w:rPr>
  </w:style>
  <w:style w:type="character" w:customStyle="1" w:styleId="berschrift7Zchn">
    <w:name w:val="Überschrift 7 Zchn"/>
    <w:link w:val="berschrift7"/>
    <w:uiPriority w:val="9"/>
    <w:rsid w:val="0092339D"/>
    <w:rPr>
      <w:sz w:val="24"/>
      <w:szCs w:val="24"/>
    </w:rPr>
  </w:style>
  <w:style w:type="character" w:customStyle="1" w:styleId="berschrift8Zchn">
    <w:name w:val="Überschrift 8 Zchn"/>
    <w:link w:val="berschrift8"/>
    <w:uiPriority w:val="9"/>
    <w:rsid w:val="0092339D"/>
    <w:rPr>
      <w:i/>
      <w:iCs/>
      <w:sz w:val="24"/>
      <w:szCs w:val="24"/>
    </w:rPr>
  </w:style>
  <w:style w:type="character" w:customStyle="1" w:styleId="berschrift9Zchn">
    <w:name w:val="Überschrift 9 Zchn"/>
    <w:link w:val="berschrift9"/>
    <w:uiPriority w:val="9"/>
    <w:rsid w:val="0092339D"/>
    <w:rPr>
      <w:rFonts w:ascii="Calibri" w:eastAsia="MS Gothic" w:hAnsi="Calibri"/>
      <w:sz w:val="22"/>
      <w:szCs w:val="22"/>
    </w:rPr>
  </w:style>
  <w:style w:type="paragraph" w:customStyle="1" w:styleId="LiteraturKopf">
    <w:name w:val="LiteraturKopf"/>
    <w:basedOn w:val="Standard"/>
    <w:next w:val="LiteraturverzeichnisDetail"/>
    <w:autoRedefine/>
    <w:qFormat/>
    <w:rsid w:val="008C1426"/>
    <w:pPr>
      <w:keepNext/>
      <w:spacing w:line="240" w:lineRule="auto"/>
    </w:pPr>
    <w:rPr>
      <w:rFonts w:eastAsia="Calibri"/>
      <w:lang w:eastAsia="en-US"/>
    </w:rPr>
  </w:style>
  <w:style w:type="paragraph" w:customStyle="1" w:styleId="DeckblattTitel">
    <w:name w:val="DeckblattTitel"/>
    <w:basedOn w:val="Titel"/>
    <w:next w:val="Untertitel"/>
    <w:autoRedefine/>
    <w:qFormat/>
    <w:rsid w:val="004A70EF"/>
    <w:pPr>
      <w:jc w:val="left"/>
    </w:pPr>
  </w:style>
  <w:style w:type="paragraph" w:customStyle="1" w:styleId="DeckblattUntertitel">
    <w:name w:val="DeckblattUntertitel"/>
    <w:basedOn w:val="Untertitel"/>
    <w:next w:val="Mareike"/>
    <w:autoRedefine/>
    <w:qFormat/>
    <w:rsid w:val="00CA3ADC"/>
  </w:style>
  <w:style w:type="paragraph" w:customStyle="1" w:styleId="DeckblatttextZentriert">
    <w:name w:val="Deckblatttext_Zentriert"/>
    <w:basedOn w:val="DeckblattUntertitel"/>
    <w:next w:val="Mareike"/>
    <w:autoRedefine/>
    <w:qFormat/>
    <w:rsid w:val="00134010"/>
    <w:pPr>
      <w:widowControl w:val="0"/>
      <w:autoSpaceDE w:val="0"/>
      <w:autoSpaceDN w:val="0"/>
      <w:adjustRightInd w:val="0"/>
      <w:spacing w:after="240"/>
    </w:pPr>
    <w:rPr>
      <w:rFonts w:eastAsia="MS Mincho"/>
      <w:sz w:val="24"/>
      <w:szCs w:val="24"/>
    </w:rPr>
  </w:style>
  <w:style w:type="paragraph" w:styleId="Beschriftung">
    <w:name w:val="caption"/>
    <w:basedOn w:val="Standard"/>
    <w:next w:val="Standard"/>
    <w:uiPriority w:val="35"/>
    <w:qFormat/>
    <w:rsid w:val="0093228F"/>
    <w:pPr>
      <w:spacing w:before="120" w:line="240" w:lineRule="auto"/>
    </w:pPr>
    <w:rPr>
      <w:b/>
      <w:bCs/>
      <w:sz w:val="20"/>
      <w:szCs w:val="20"/>
    </w:rPr>
  </w:style>
  <w:style w:type="character" w:customStyle="1" w:styleId="KommentartextZchn">
    <w:name w:val="Kommentartext Zchn"/>
    <w:uiPriority w:val="99"/>
    <w:rsid w:val="00CE1E59"/>
    <w:rPr>
      <w:lang w:bidi="ar-SA"/>
    </w:rPr>
  </w:style>
  <w:style w:type="paragraph" w:styleId="Abbildungsverzeichnis">
    <w:name w:val="table of figures"/>
    <w:basedOn w:val="Standard"/>
    <w:next w:val="Standard"/>
    <w:autoRedefine/>
    <w:uiPriority w:val="99"/>
    <w:unhideWhenUsed/>
    <w:qFormat/>
    <w:rsid w:val="003C5EFA"/>
    <w:pPr>
      <w:tabs>
        <w:tab w:val="right" w:pos="8346"/>
      </w:tabs>
    </w:pPr>
  </w:style>
  <w:style w:type="paragraph" w:customStyle="1" w:styleId="SchriftlicheVersicherungberschrift">
    <w:name w:val="SchriftlicheVersicherungÜberschrift"/>
    <w:basedOn w:val="Mareike"/>
    <w:link w:val="SchriftlicheVersicherungberschriftZeichen"/>
    <w:autoRedefine/>
    <w:qFormat/>
    <w:rsid w:val="002C73EB"/>
    <w:pPr>
      <w:spacing w:after="0"/>
    </w:pPr>
    <w:rPr>
      <w:b/>
      <w:kern w:val="32"/>
      <w:sz w:val="26"/>
    </w:rPr>
  </w:style>
  <w:style w:type="character" w:customStyle="1" w:styleId="SchriftlicheVersicherungberschriftZeichen">
    <w:name w:val="SchriftlicheVersicherungÜberschrift Zeichen"/>
    <w:link w:val="SchriftlicheVersicherungberschrift"/>
    <w:rsid w:val="002C73EB"/>
    <w:rPr>
      <w:rFonts w:ascii="Arial" w:eastAsia="MS Mincho" w:hAnsi="Arial" w:cs="Arial"/>
      <w:b/>
      <w:bCs w:val="0"/>
      <w:kern w:val="32"/>
      <w:sz w:val="26"/>
      <w:szCs w:val="24"/>
    </w:rPr>
  </w:style>
  <w:style w:type="paragraph" w:customStyle="1" w:styleId="SchriftlicheVersicherungText">
    <w:name w:val="SchriftlicheVersicherungText"/>
    <w:basedOn w:val="Mareike"/>
    <w:autoRedefine/>
    <w:qFormat/>
    <w:rsid w:val="006300C3"/>
  </w:style>
  <w:style w:type="paragraph" w:customStyle="1" w:styleId="SchriftlicheVersicherungUntertitel">
    <w:name w:val="SchriftlicheVersicherungUntertitel"/>
    <w:basedOn w:val="Mareike"/>
    <w:link w:val="SchriftlicheVersicherungUntertitelZeichen"/>
    <w:autoRedefine/>
    <w:qFormat/>
    <w:rsid w:val="006300C3"/>
    <w:pPr>
      <w:spacing w:after="0"/>
    </w:pPr>
  </w:style>
  <w:style w:type="character" w:customStyle="1" w:styleId="MareikeZeichen">
    <w:name w:val="Mareike Zeichen"/>
    <w:link w:val="Mareike"/>
    <w:rsid w:val="000730CD"/>
    <w:rPr>
      <w:rFonts w:ascii="Arial" w:hAnsi="Arial"/>
      <w:sz w:val="32"/>
      <w:lang w:val="en-AU"/>
    </w:rPr>
  </w:style>
  <w:style w:type="character" w:customStyle="1" w:styleId="SchriftlicheVersicherungUntertitelZeichen">
    <w:name w:val="SchriftlicheVersicherungUntertitel Zeichen"/>
    <w:basedOn w:val="MareikeZeichen"/>
    <w:link w:val="SchriftlicheVersicherungUntertitel"/>
    <w:rsid w:val="006300C3"/>
    <w:rPr>
      <w:rFonts w:ascii="Arial" w:hAnsi="Arial" w:cs="Arial"/>
      <w:b w:val="0"/>
      <w:sz w:val="24"/>
      <w:szCs w:val="24"/>
      <w:lang w:val="en-AU"/>
    </w:rPr>
  </w:style>
  <w:style w:type="paragraph" w:customStyle="1" w:styleId="berschrift1ohneNummer">
    <w:name w:val="Überschrift1ohneNummer"/>
    <w:basedOn w:val="berschrift1"/>
    <w:link w:val="berschrift1ohneNummerZeichen"/>
    <w:autoRedefine/>
    <w:qFormat/>
    <w:rsid w:val="00BC7F93"/>
    <w:pPr>
      <w:numPr>
        <w:numId w:val="0"/>
      </w:numPr>
      <w:spacing w:after="180"/>
    </w:pPr>
  </w:style>
  <w:style w:type="character" w:customStyle="1" w:styleId="berschrift1ohneNummerZeichen">
    <w:name w:val="Überschrift1ohneNummer Zeichen"/>
    <w:link w:val="berschrift1ohneNummer"/>
    <w:rsid w:val="00BC7F93"/>
    <w:rPr>
      <w:rFonts w:ascii="Arial" w:eastAsia="MS Gothic" w:hAnsi="Arial"/>
      <w:b/>
      <w:bCs/>
      <w:kern w:val="32"/>
      <w:sz w:val="28"/>
    </w:rPr>
  </w:style>
  <w:style w:type="paragraph" w:customStyle="1" w:styleId="Einleitungszitat">
    <w:name w:val="Einleitungszitat"/>
    <w:basedOn w:val="Mareike"/>
    <w:link w:val="EinleitungszitatZeichen"/>
    <w:autoRedefine/>
    <w:qFormat/>
    <w:rsid w:val="00BD1F58"/>
    <w:pPr>
      <w:jc w:val="right"/>
    </w:pPr>
    <w:rPr>
      <w:i/>
    </w:rPr>
  </w:style>
  <w:style w:type="character" w:customStyle="1" w:styleId="EinleitungszitatZeichen">
    <w:name w:val="Einleitungszitat Zeichen"/>
    <w:link w:val="Einleitungszitat"/>
    <w:rsid w:val="00BD1F58"/>
    <w:rPr>
      <w:rFonts w:ascii="Arial" w:eastAsia="MS Mincho" w:hAnsi="Arial" w:cs="Arial"/>
      <w:i/>
      <w:sz w:val="24"/>
      <w:szCs w:val="24"/>
    </w:rPr>
  </w:style>
  <w:style w:type="paragraph" w:styleId="berarbeitung">
    <w:name w:val="Revision"/>
    <w:hidden/>
    <w:uiPriority w:val="99"/>
    <w:semiHidden/>
    <w:rsid w:val="00B174F4"/>
    <w:rPr>
      <w:rFonts w:ascii="Arial" w:hAnsi="Arial"/>
    </w:rPr>
  </w:style>
  <w:style w:type="paragraph" w:customStyle="1" w:styleId="Zitat3Zeilen">
    <w:name w:val="Zitat &lt; 3 Zeilen"/>
    <w:basedOn w:val="Standard"/>
    <w:qFormat/>
    <w:rsid w:val="006D35E0"/>
    <w:pPr>
      <w:spacing w:before="100" w:after="100" w:line="240" w:lineRule="auto"/>
      <w:ind w:left="567" w:right="567"/>
    </w:pPr>
    <w:rPr>
      <w:rFonts w:cs="Arial"/>
      <w:sz w:val="20"/>
      <w:szCs w:val="24"/>
    </w:rPr>
  </w:style>
  <w:style w:type="paragraph" w:customStyle="1" w:styleId="Citavicorestatement">
    <w:name w:val="Citavi core statement"/>
    <w:basedOn w:val="Standard"/>
    <w:rsid w:val="00815573"/>
    <w:pPr>
      <w:keepNext/>
      <w:spacing w:before="120" w:line="240" w:lineRule="auto"/>
    </w:pPr>
    <w:rPr>
      <w:rFonts w:ascii="Arial Unicode MS" w:eastAsia="Arial Unicode MS" w:hAnsi="Arial Unicode MS" w:cs="Arial Unicode MS"/>
      <w:i/>
      <w:sz w:val="20"/>
      <w:szCs w:val="20"/>
    </w:rPr>
  </w:style>
  <w:style w:type="paragraph" w:styleId="Textkrper">
    <w:name w:val="Body Text"/>
    <w:basedOn w:val="Standard"/>
    <w:link w:val="TextkrperZchn"/>
    <w:uiPriority w:val="99"/>
    <w:semiHidden/>
    <w:unhideWhenUsed/>
    <w:rsid w:val="004F6F82"/>
  </w:style>
  <w:style w:type="character" w:customStyle="1" w:styleId="TextkrperZchn">
    <w:name w:val="Textkörper Zchn"/>
    <w:basedOn w:val="Absatz-Standardschriftart"/>
    <w:link w:val="Textkrper"/>
    <w:uiPriority w:val="99"/>
    <w:semiHidden/>
    <w:rsid w:val="004F6F82"/>
    <w:rPr>
      <w:rFonts w:ascii="Arial" w:hAnsi="Arial"/>
      <w:sz w:val="24"/>
      <w:szCs w:val="22"/>
    </w:rPr>
  </w:style>
  <w:style w:type="paragraph" w:styleId="Aufzhlungszeichen">
    <w:name w:val="List Bullet"/>
    <w:basedOn w:val="Standard"/>
    <w:uiPriority w:val="99"/>
    <w:unhideWhenUsed/>
    <w:rsid w:val="002F2846"/>
    <w:pPr>
      <w:numPr>
        <w:numId w:val="6"/>
      </w:numPr>
      <w:contextualSpacing/>
    </w:pPr>
  </w:style>
  <w:style w:type="table" w:styleId="Tabellenraster">
    <w:name w:val="Table Grid"/>
    <w:basedOn w:val="NormaleTabelle"/>
    <w:uiPriority w:val="39"/>
    <w:rsid w:val="00EF4E44"/>
    <w:rPr>
      <w:rFonts w:asciiTheme="minorHAnsi" w:eastAsiaTheme="minorEastAsia" w:hAnsiTheme="minorHAnsi"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82552F"/>
    <w:pPr>
      <w:ind w:left="720"/>
      <w:contextualSpacing/>
    </w:pPr>
  </w:style>
  <w:style w:type="character" w:styleId="Fett">
    <w:name w:val="Strong"/>
    <w:basedOn w:val="Absatz-Standardschriftart"/>
    <w:uiPriority w:val="22"/>
    <w:qFormat/>
    <w:rsid w:val="00AF087D"/>
    <w:rPr>
      <w:b/>
      <w:bCs/>
    </w:rPr>
  </w:style>
  <w:style w:type="paragraph" w:styleId="Dokumentstruktur">
    <w:name w:val="Document Map"/>
    <w:basedOn w:val="Standard"/>
    <w:link w:val="DokumentstrukturZchn"/>
    <w:uiPriority w:val="99"/>
    <w:semiHidden/>
    <w:unhideWhenUsed/>
    <w:rsid w:val="002D05E2"/>
    <w:pPr>
      <w:spacing w:line="240" w:lineRule="auto"/>
    </w:pPr>
    <w:rPr>
      <w:rFonts w:ascii="Lucida Grande" w:hAnsi="Lucida Grande" w:cs="Lucida Grande"/>
      <w:szCs w:val="24"/>
    </w:rPr>
  </w:style>
  <w:style w:type="character" w:customStyle="1" w:styleId="DokumentstrukturZchn">
    <w:name w:val="Dokumentstruktur Zchn"/>
    <w:basedOn w:val="Absatz-Standardschriftart"/>
    <w:link w:val="Dokumentstruktur"/>
    <w:uiPriority w:val="99"/>
    <w:semiHidden/>
    <w:rsid w:val="002D05E2"/>
    <w:rPr>
      <w:rFonts w:ascii="Lucida Grande" w:hAnsi="Lucida Grande" w:cs="Lucida Grande"/>
    </w:rPr>
  </w:style>
  <w:style w:type="character" w:customStyle="1" w:styleId="apple-converted-space">
    <w:name w:val="apple-converted-space"/>
    <w:basedOn w:val="Absatz-Standardschriftart"/>
    <w:rsid w:val="00D070B9"/>
  </w:style>
  <w:style w:type="character" w:styleId="HTMLAkronym">
    <w:name w:val="HTML Acronym"/>
    <w:basedOn w:val="Absatz-Standardschriftart"/>
    <w:uiPriority w:val="99"/>
    <w:semiHidden/>
    <w:unhideWhenUsed/>
    <w:rsid w:val="00D070B9"/>
  </w:style>
  <w:style w:type="character" w:styleId="Hervorhebung">
    <w:name w:val="Emphasis"/>
    <w:basedOn w:val="Absatz-Standardschriftart"/>
    <w:uiPriority w:val="20"/>
    <w:qFormat/>
    <w:rsid w:val="00CD6864"/>
    <w:rPr>
      <w:i/>
      <w:iCs/>
    </w:rPr>
  </w:style>
  <w:style w:type="paragraph" w:customStyle="1" w:styleId="Literaturverzeichnis1">
    <w:name w:val="Literaturverzeichnis1"/>
    <w:basedOn w:val="Standard"/>
    <w:link w:val="BibliographyZchn"/>
    <w:rsid w:val="00EF3862"/>
    <w:pPr>
      <w:spacing w:before="120" w:line="240" w:lineRule="auto"/>
    </w:pPr>
    <w:rPr>
      <w:b/>
      <w:i/>
      <w:szCs w:val="24"/>
      <w:lang w:val="en-AU"/>
    </w:rPr>
  </w:style>
  <w:style w:type="character" w:customStyle="1" w:styleId="BibliographyZchn">
    <w:name w:val="Bibliography Zchn"/>
    <w:basedOn w:val="Absatz-Standardschriftart"/>
    <w:link w:val="Literaturverzeichnis1"/>
    <w:rsid w:val="00EF3862"/>
    <w:rPr>
      <w:rFonts w:ascii="Arial" w:hAnsi="Arial"/>
      <w:b/>
      <w:i/>
      <w:lang w:val="en-AU"/>
    </w:rPr>
  </w:style>
  <w:style w:type="character" w:styleId="NichtaufgelsteErwhnung">
    <w:name w:val="Unresolved Mention"/>
    <w:basedOn w:val="Absatz-Standardschriftart"/>
    <w:uiPriority w:val="99"/>
    <w:semiHidden/>
    <w:unhideWhenUsed/>
    <w:rsid w:val="00A46DA1"/>
    <w:rPr>
      <w:color w:val="808080"/>
      <w:shd w:val="clear" w:color="auto" w:fill="E6E6E6"/>
    </w:rPr>
  </w:style>
  <w:style w:type="paragraph" w:styleId="StandardWeb">
    <w:name w:val="Normal (Web)"/>
    <w:basedOn w:val="Standard"/>
    <w:uiPriority w:val="99"/>
    <w:semiHidden/>
    <w:unhideWhenUsed/>
    <w:rsid w:val="00BA10DE"/>
    <w:pPr>
      <w:spacing w:before="100" w:beforeAutospacing="1" w:after="100" w:afterAutospacing="1" w:line="240" w:lineRule="auto"/>
    </w:pPr>
    <w:rPr>
      <w:rFonts w:eastAsia="Times New Roman"/>
      <w:szCs w:val="24"/>
    </w:rPr>
  </w:style>
  <w:style w:type="paragraph" w:customStyle="1" w:styleId="Ueberschr1ohneNummerNichtimToC">
    <w:name w:val="Ueberschr1ohneNummerNichtimToC"/>
    <w:link w:val="Ueberschr1ohneNummerNichtimToCZchn"/>
    <w:autoRedefine/>
    <w:qFormat/>
    <w:rsid w:val="00E57003"/>
    <w:pPr>
      <w:spacing w:before="100" w:after="100"/>
    </w:pPr>
    <w:rPr>
      <w:rFonts w:ascii="Arial" w:eastAsia="MS Gothic" w:hAnsi="Arial"/>
      <w:b/>
      <w:bCs/>
      <w:kern w:val="32"/>
      <w:sz w:val="28"/>
      <w:lang w:val="en-AU"/>
    </w:rPr>
  </w:style>
  <w:style w:type="character" w:customStyle="1" w:styleId="Ueberschr1ohneNummerNichtimToCZchn">
    <w:name w:val="Ueberschr1ohneNummerNichtimToC Zchn"/>
    <w:basedOn w:val="Absatz-Standardschriftart"/>
    <w:link w:val="Ueberschr1ohneNummerNichtimToC"/>
    <w:rsid w:val="00E57003"/>
    <w:rPr>
      <w:rFonts w:ascii="Arial" w:eastAsia="MS Gothic" w:hAnsi="Arial"/>
      <w:b/>
      <w:bCs/>
      <w:kern w:val="32"/>
      <w:sz w:val="28"/>
      <w:lang w:val="en-AU"/>
    </w:rPr>
  </w:style>
  <w:style w:type="paragraph" w:customStyle="1" w:styleId="WH">
    <w:name w:val="WH"/>
    <w:autoRedefine/>
    <w:rsid w:val="00BF1783"/>
    <w:pPr>
      <w:spacing w:line="216" w:lineRule="auto"/>
    </w:pPr>
    <w:rPr>
      <w:rFonts w:eastAsiaTheme="minorHAnsi"/>
      <w:sz w:val="36"/>
      <w:szCs w:val="36"/>
      <w:lang w:eastAsia="en-US"/>
    </w:rPr>
  </w:style>
  <w:style w:type="paragraph" w:customStyle="1" w:styleId="hda-Logo">
    <w:name w:val="h_da-Logo"/>
    <w:autoRedefine/>
    <w:rsid w:val="004C743F"/>
    <w:pPr>
      <w:ind w:left="-934" w:firstLine="934"/>
    </w:pPr>
    <w:rPr>
      <w:rFonts w:ascii="Arial" w:eastAsiaTheme="minorHAnsi" w:hAnsi="Arial" w:cs="Arial"/>
      <w:b/>
      <w:i/>
      <w:noProof/>
      <w:color w:val="808080" w:themeColor="background1" w:themeShade="80"/>
      <w:sz w:val="56"/>
    </w:rPr>
  </w:style>
  <w:style w:type="paragraph" w:customStyle="1" w:styleId="WHZ">
    <w:name w:val="WHZ"/>
    <w:basedOn w:val="WH"/>
    <w:next w:val="Standard"/>
    <w:autoRedefine/>
    <w:rsid w:val="00BF1783"/>
    <w:pPr>
      <w:spacing w:before="480" w:after="320"/>
      <w:jc w:val="center"/>
    </w:pPr>
    <w:rPr>
      <w:sz w:val="20"/>
      <w:szCs w:val="20"/>
    </w:rPr>
  </w:style>
  <w:style w:type="paragraph" w:customStyle="1" w:styleId="Strukturtabellenspaltenkpfe">
    <w:name w:val="Strukturtabellenspaltenköpfe"/>
    <w:autoRedefine/>
    <w:rsid w:val="00BF1783"/>
    <w:pPr>
      <w:jc w:val="right"/>
    </w:pPr>
    <w:rPr>
      <w:rFonts w:ascii="Verdana" w:eastAsiaTheme="minorHAnsi" w:hAnsi="Verdana" w:cstheme="minorBidi"/>
      <w:sz w:val="18"/>
      <w:szCs w:val="18"/>
      <w:lang w:eastAsia="en-US"/>
    </w:rPr>
  </w:style>
  <w:style w:type="paragraph" w:customStyle="1" w:styleId="Strukturtabellenspaltendaten">
    <w:name w:val="Strukturtabellenspaltendaten"/>
    <w:basedOn w:val="Strukturtabellenspaltenkpfe"/>
    <w:autoRedefine/>
    <w:rsid w:val="00BF1783"/>
    <w:pPr>
      <w:spacing w:after="20"/>
      <w:jc w:val="left"/>
    </w:pPr>
    <w:rPr>
      <w:sz w:val="22"/>
    </w:rPr>
  </w:style>
  <w:style w:type="paragraph" w:customStyle="1" w:styleId="Quellenunterkats">
    <w:name w:val="Quellenunterkats"/>
    <w:basedOn w:val="Standard"/>
    <w:next w:val="StandardQuellen"/>
    <w:autoRedefine/>
    <w:rsid w:val="00BF1783"/>
    <w:pPr>
      <w:spacing w:before="60" w:after="160" w:line="240" w:lineRule="auto"/>
      <w:ind w:left="1134"/>
    </w:pPr>
    <w:rPr>
      <w:rFonts w:eastAsiaTheme="majorEastAsia"/>
      <w:b/>
      <w:bCs/>
      <w:lang w:eastAsia="en-US"/>
    </w:rPr>
  </w:style>
  <w:style w:type="paragraph" w:customStyle="1" w:styleId="StandardQuellen">
    <w:name w:val="StandardQuellen"/>
    <w:basedOn w:val="Standard"/>
    <w:autoRedefine/>
    <w:rsid w:val="00BF1783"/>
    <w:pPr>
      <w:tabs>
        <w:tab w:val="left" w:pos="1134"/>
      </w:tabs>
      <w:spacing w:after="60"/>
      <w:ind w:left="1134" w:hanging="1134"/>
      <w:textboxTightWrap w:val="firstAndLastLine"/>
    </w:pPr>
    <w:rPr>
      <w:rFonts w:eastAsiaTheme="minorHAnsi" w:cstheme="minorBidi"/>
      <w:lang w:eastAsia="en-US"/>
    </w:rPr>
  </w:style>
  <w:style w:type="paragraph" w:customStyle="1" w:styleId="Default">
    <w:name w:val="Default"/>
    <w:rsid w:val="00BF1783"/>
    <w:pPr>
      <w:autoSpaceDE w:val="0"/>
      <w:autoSpaceDN w:val="0"/>
      <w:adjustRightInd w:val="0"/>
    </w:pPr>
    <w:rPr>
      <w:rFonts w:eastAsiaTheme="minorHAnsi"/>
      <w:color w:val="000000"/>
      <w:lang w:eastAsia="en-US"/>
    </w:rPr>
  </w:style>
  <w:style w:type="paragraph" w:customStyle="1" w:styleId="Akronyme">
    <w:name w:val="Akronyme"/>
    <w:basedOn w:val="Standard"/>
    <w:autoRedefine/>
    <w:rsid w:val="00BF1783"/>
    <w:pPr>
      <w:spacing w:before="40" w:after="40" w:line="240" w:lineRule="auto"/>
      <w:textboxTightWrap w:val="firstAndLastLine"/>
    </w:pPr>
    <w:rPr>
      <w:rFonts w:eastAsiaTheme="minorHAnsi" w:cstheme="minorBidi"/>
      <w:lang w:eastAsia="en-US"/>
    </w:rPr>
  </w:style>
  <w:style w:type="paragraph" w:customStyle="1" w:styleId="English">
    <w:name w:val="English"/>
    <w:basedOn w:val="Standard"/>
    <w:link w:val="EnglishZchn"/>
    <w:qFormat/>
    <w:rsid w:val="003C5F33"/>
    <w:pPr>
      <w:spacing w:before="120" w:after="240"/>
    </w:pPr>
    <w:rPr>
      <w:lang w:val="en-US"/>
    </w:rPr>
  </w:style>
  <w:style w:type="paragraph" w:customStyle="1" w:styleId="English0">
    <w:name w:val="ÜEnglish"/>
    <w:basedOn w:val="English"/>
    <w:link w:val="EnglishZchn0"/>
    <w:qFormat/>
    <w:rsid w:val="003C5F33"/>
    <w:rPr>
      <w:b/>
      <w:sz w:val="28"/>
    </w:rPr>
  </w:style>
  <w:style w:type="character" w:customStyle="1" w:styleId="EnglishZchn">
    <w:name w:val="English Zchn"/>
    <w:basedOn w:val="Absatz-Standardschriftart"/>
    <w:link w:val="English"/>
    <w:rsid w:val="003C5F33"/>
    <w:rPr>
      <w:rFonts w:ascii="Arial" w:hAnsi="Arial"/>
      <w:sz w:val="22"/>
      <w:szCs w:val="22"/>
      <w:lang w:val="en-US"/>
    </w:rPr>
  </w:style>
  <w:style w:type="paragraph" w:customStyle="1" w:styleId="ZHead">
    <w:name w:val="ZHead"/>
    <w:basedOn w:val="Standard"/>
    <w:link w:val="ZHeadZchn"/>
    <w:qFormat/>
    <w:rsid w:val="003C5F33"/>
    <w:pPr>
      <w:spacing w:before="360" w:after="180"/>
    </w:pPr>
    <w:rPr>
      <w:b/>
      <w:spacing w:val="4"/>
      <w:sz w:val="28"/>
    </w:rPr>
  </w:style>
  <w:style w:type="character" w:customStyle="1" w:styleId="EnglishZchn0">
    <w:name w:val="ÜEnglish Zchn"/>
    <w:basedOn w:val="EnglishZchn"/>
    <w:link w:val="English0"/>
    <w:rsid w:val="003C5F33"/>
    <w:rPr>
      <w:rFonts w:ascii="Arial" w:hAnsi="Arial"/>
      <w:b/>
      <w:sz w:val="28"/>
      <w:szCs w:val="22"/>
      <w:lang w:val="en-US"/>
    </w:rPr>
  </w:style>
  <w:style w:type="character" w:customStyle="1" w:styleId="ZHeadZchn">
    <w:name w:val="ZHead Zchn"/>
    <w:basedOn w:val="Absatz-Standardschriftart"/>
    <w:link w:val="ZHead"/>
    <w:rsid w:val="003C5F33"/>
    <w:rPr>
      <w:rFonts w:ascii="Arial" w:hAnsi="Arial"/>
      <w:b/>
      <w:spacing w:val="4"/>
      <w:sz w:val="28"/>
      <w:szCs w:val="22"/>
    </w:rPr>
  </w:style>
  <w:style w:type="table" w:styleId="Gitternetztabelle1hellAkzent1">
    <w:name w:val="Grid Table 1 Light Accent 1"/>
    <w:basedOn w:val="NormaleTabelle"/>
    <w:uiPriority w:val="46"/>
    <w:rsid w:val="000F0774"/>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Zitat">
    <w:name w:val="Quote"/>
    <w:basedOn w:val="Standard"/>
    <w:next w:val="Standard"/>
    <w:link w:val="ZitatZchn"/>
    <w:uiPriority w:val="29"/>
    <w:qFormat/>
    <w:rsid w:val="001634A4"/>
    <w:pPr>
      <w:spacing w:before="200" w:after="160" w:line="259" w:lineRule="auto"/>
      <w:ind w:left="864" w:right="864"/>
      <w:jc w:val="center"/>
    </w:pPr>
    <w:rPr>
      <w:rFonts w:ascii="Arial" w:eastAsiaTheme="minorHAnsi" w:hAnsi="Arial" w:cs="Arial"/>
      <w:i/>
      <w:iCs/>
      <w:color w:val="404040"/>
      <w:sz w:val="22"/>
      <w:lang w:eastAsia="en-US"/>
    </w:rPr>
  </w:style>
  <w:style w:type="character" w:customStyle="1" w:styleId="ZitatZchn">
    <w:name w:val="Zitat Zchn"/>
    <w:basedOn w:val="Absatz-Standardschriftart"/>
    <w:link w:val="Zitat"/>
    <w:uiPriority w:val="29"/>
    <w:rsid w:val="001634A4"/>
    <w:rPr>
      <w:rFonts w:ascii="Arial" w:eastAsiaTheme="minorHAnsi" w:hAnsi="Arial" w:cs="Arial"/>
      <w:i/>
      <w:iCs/>
      <w:color w:val="404040"/>
      <w:sz w:val="22"/>
      <w:lang w:eastAsia="en-US"/>
    </w:rPr>
  </w:style>
  <w:style w:type="character" w:customStyle="1" w:styleId="docdata">
    <w:name w:val="docdata"/>
    <w:aliases w:val="docy,v5,1340,bqiaagaaeyqcaaagiaiaaam9baaabuseaaaaaaaaaaaaaaaaaaaaaaaaaaaaaaaaaaaaaaaaaaaaaaaaaaaaaaaaaaaaaaaaaaaaaaaaaaaaaaaaaaaaaaaaaaaaaaaaaaaaaaaaaaaaaaaaaaaaaaaaaaaaaaaaaaaaaaaaaaaaaaaaaaaaaaaaaaaaaaaaaaaaaaaaaaaaaaaaaaaaaaaaaaaaaaaaaaaaaaaa"/>
    <w:basedOn w:val="Absatz-Standardschriftart"/>
    <w:rsid w:val="000E7209"/>
  </w:style>
  <w:style w:type="paragraph" w:customStyle="1" w:styleId="1628">
    <w:name w:val="1628"/>
    <w:aliases w:val="bqiaagaaeyqcaaagiaiaaandbqaabwsfaaaaaaaaaaaaaaaaaaaaaaaaaaaaaaaaaaaaaaaaaaaaaaaaaaaaaaaaaaaaaaaaaaaaaaaaaaaaaaaaaaaaaaaaaaaaaaaaaaaaaaaaaaaaaaaaaaaaaaaaaaaaaaaaaaaaaaaaaaaaaaaaaaaaaaaaaaaaaaaaaaaaaaaaaaaaaaaaaaaaaaaaaaaaaaaaaaaaaaaa"/>
    <w:basedOn w:val="Standard"/>
    <w:rsid w:val="000E7209"/>
    <w:pPr>
      <w:spacing w:before="100" w:beforeAutospacing="1" w:after="100" w:afterAutospacing="1" w:line="240" w:lineRule="auto"/>
    </w:pPr>
    <w:rPr>
      <w:rFonts w:eastAsia="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69121">
      <w:bodyDiv w:val="1"/>
      <w:marLeft w:val="0"/>
      <w:marRight w:val="0"/>
      <w:marTop w:val="0"/>
      <w:marBottom w:val="0"/>
      <w:divBdr>
        <w:top w:val="none" w:sz="0" w:space="0" w:color="auto"/>
        <w:left w:val="none" w:sz="0" w:space="0" w:color="auto"/>
        <w:bottom w:val="none" w:sz="0" w:space="0" w:color="auto"/>
        <w:right w:val="none" w:sz="0" w:space="0" w:color="auto"/>
      </w:divBdr>
    </w:div>
    <w:div w:id="52583289">
      <w:bodyDiv w:val="1"/>
      <w:marLeft w:val="0"/>
      <w:marRight w:val="0"/>
      <w:marTop w:val="0"/>
      <w:marBottom w:val="0"/>
      <w:divBdr>
        <w:top w:val="none" w:sz="0" w:space="0" w:color="auto"/>
        <w:left w:val="none" w:sz="0" w:space="0" w:color="auto"/>
        <w:bottom w:val="none" w:sz="0" w:space="0" w:color="auto"/>
        <w:right w:val="none" w:sz="0" w:space="0" w:color="auto"/>
      </w:divBdr>
      <w:divsChild>
        <w:div w:id="433870176">
          <w:marLeft w:val="0"/>
          <w:marRight w:val="0"/>
          <w:marTop w:val="0"/>
          <w:marBottom w:val="0"/>
          <w:divBdr>
            <w:top w:val="none" w:sz="0" w:space="0" w:color="auto"/>
            <w:left w:val="none" w:sz="0" w:space="0" w:color="auto"/>
            <w:bottom w:val="none" w:sz="0" w:space="0" w:color="auto"/>
            <w:right w:val="none" w:sz="0" w:space="0" w:color="auto"/>
          </w:divBdr>
        </w:div>
      </w:divsChild>
    </w:div>
    <w:div w:id="60180336">
      <w:bodyDiv w:val="1"/>
      <w:marLeft w:val="0"/>
      <w:marRight w:val="0"/>
      <w:marTop w:val="0"/>
      <w:marBottom w:val="0"/>
      <w:divBdr>
        <w:top w:val="none" w:sz="0" w:space="0" w:color="auto"/>
        <w:left w:val="none" w:sz="0" w:space="0" w:color="auto"/>
        <w:bottom w:val="none" w:sz="0" w:space="0" w:color="auto"/>
        <w:right w:val="none" w:sz="0" w:space="0" w:color="auto"/>
      </w:divBdr>
      <w:divsChild>
        <w:div w:id="5063652">
          <w:marLeft w:val="0"/>
          <w:marRight w:val="0"/>
          <w:marTop w:val="0"/>
          <w:marBottom w:val="0"/>
          <w:divBdr>
            <w:top w:val="none" w:sz="0" w:space="0" w:color="auto"/>
            <w:left w:val="none" w:sz="0" w:space="0" w:color="auto"/>
            <w:bottom w:val="none" w:sz="0" w:space="0" w:color="auto"/>
            <w:right w:val="none" w:sz="0" w:space="0" w:color="auto"/>
          </w:divBdr>
        </w:div>
        <w:div w:id="13463710">
          <w:marLeft w:val="0"/>
          <w:marRight w:val="0"/>
          <w:marTop w:val="0"/>
          <w:marBottom w:val="0"/>
          <w:divBdr>
            <w:top w:val="none" w:sz="0" w:space="0" w:color="auto"/>
            <w:left w:val="none" w:sz="0" w:space="0" w:color="auto"/>
            <w:bottom w:val="none" w:sz="0" w:space="0" w:color="auto"/>
            <w:right w:val="none" w:sz="0" w:space="0" w:color="auto"/>
          </w:divBdr>
        </w:div>
        <w:div w:id="46684568">
          <w:marLeft w:val="0"/>
          <w:marRight w:val="0"/>
          <w:marTop w:val="0"/>
          <w:marBottom w:val="0"/>
          <w:divBdr>
            <w:top w:val="none" w:sz="0" w:space="0" w:color="auto"/>
            <w:left w:val="none" w:sz="0" w:space="0" w:color="auto"/>
            <w:bottom w:val="none" w:sz="0" w:space="0" w:color="auto"/>
            <w:right w:val="none" w:sz="0" w:space="0" w:color="auto"/>
          </w:divBdr>
        </w:div>
        <w:div w:id="138115900">
          <w:marLeft w:val="0"/>
          <w:marRight w:val="0"/>
          <w:marTop w:val="0"/>
          <w:marBottom w:val="0"/>
          <w:divBdr>
            <w:top w:val="none" w:sz="0" w:space="0" w:color="auto"/>
            <w:left w:val="none" w:sz="0" w:space="0" w:color="auto"/>
            <w:bottom w:val="none" w:sz="0" w:space="0" w:color="auto"/>
            <w:right w:val="none" w:sz="0" w:space="0" w:color="auto"/>
          </w:divBdr>
        </w:div>
        <w:div w:id="224998993">
          <w:marLeft w:val="0"/>
          <w:marRight w:val="0"/>
          <w:marTop w:val="0"/>
          <w:marBottom w:val="0"/>
          <w:divBdr>
            <w:top w:val="none" w:sz="0" w:space="0" w:color="auto"/>
            <w:left w:val="none" w:sz="0" w:space="0" w:color="auto"/>
            <w:bottom w:val="none" w:sz="0" w:space="0" w:color="auto"/>
            <w:right w:val="none" w:sz="0" w:space="0" w:color="auto"/>
          </w:divBdr>
        </w:div>
        <w:div w:id="234705280">
          <w:marLeft w:val="0"/>
          <w:marRight w:val="0"/>
          <w:marTop w:val="0"/>
          <w:marBottom w:val="0"/>
          <w:divBdr>
            <w:top w:val="none" w:sz="0" w:space="0" w:color="auto"/>
            <w:left w:val="none" w:sz="0" w:space="0" w:color="auto"/>
            <w:bottom w:val="none" w:sz="0" w:space="0" w:color="auto"/>
            <w:right w:val="none" w:sz="0" w:space="0" w:color="auto"/>
          </w:divBdr>
        </w:div>
        <w:div w:id="262303926">
          <w:marLeft w:val="0"/>
          <w:marRight w:val="0"/>
          <w:marTop w:val="0"/>
          <w:marBottom w:val="0"/>
          <w:divBdr>
            <w:top w:val="none" w:sz="0" w:space="0" w:color="auto"/>
            <w:left w:val="none" w:sz="0" w:space="0" w:color="auto"/>
            <w:bottom w:val="none" w:sz="0" w:space="0" w:color="auto"/>
            <w:right w:val="none" w:sz="0" w:space="0" w:color="auto"/>
          </w:divBdr>
        </w:div>
        <w:div w:id="343871866">
          <w:marLeft w:val="0"/>
          <w:marRight w:val="0"/>
          <w:marTop w:val="0"/>
          <w:marBottom w:val="0"/>
          <w:divBdr>
            <w:top w:val="none" w:sz="0" w:space="0" w:color="auto"/>
            <w:left w:val="none" w:sz="0" w:space="0" w:color="auto"/>
            <w:bottom w:val="none" w:sz="0" w:space="0" w:color="auto"/>
            <w:right w:val="none" w:sz="0" w:space="0" w:color="auto"/>
          </w:divBdr>
        </w:div>
        <w:div w:id="369846202">
          <w:marLeft w:val="0"/>
          <w:marRight w:val="0"/>
          <w:marTop w:val="0"/>
          <w:marBottom w:val="0"/>
          <w:divBdr>
            <w:top w:val="none" w:sz="0" w:space="0" w:color="auto"/>
            <w:left w:val="none" w:sz="0" w:space="0" w:color="auto"/>
            <w:bottom w:val="none" w:sz="0" w:space="0" w:color="auto"/>
            <w:right w:val="none" w:sz="0" w:space="0" w:color="auto"/>
          </w:divBdr>
        </w:div>
        <w:div w:id="480268235">
          <w:marLeft w:val="0"/>
          <w:marRight w:val="0"/>
          <w:marTop w:val="0"/>
          <w:marBottom w:val="0"/>
          <w:divBdr>
            <w:top w:val="none" w:sz="0" w:space="0" w:color="auto"/>
            <w:left w:val="none" w:sz="0" w:space="0" w:color="auto"/>
            <w:bottom w:val="none" w:sz="0" w:space="0" w:color="auto"/>
            <w:right w:val="none" w:sz="0" w:space="0" w:color="auto"/>
          </w:divBdr>
        </w:div>
        <w:div w:id="618872549">
          <w:marLeft w:val="0"/>
          <w:marRight w:val="0"/>
          <w:marTop w:val="0"/>
          <w:marBottom w:val="0"/>
          <w:divBdr>
            <w:top w:val="none" w:sz="0" w:space="0" w:color="auto"/>
            <w:left w:val="none" w:sz="0" w:space="0" w:color="auto"/>
            <w:bottom w:val="none" w:sz="0" w:space="0" w:color="auto"/>
            <w:right w:val="none" w:sz="0" w:space="0" w:color="auto"/>
          </w:divBdr>
        </w:div>
        <w:div w:id="659581601">
          <w:marLeft w:val="0"/>
          <w:marRight w:val="0"/>
          <w:marTop w:val="0"/>
          <w:marBottom w:val="0"/>
          <w:divBdr>
            <w:top w:val="none" w:sz="0" w:space="0" w:color="auto"/>
            <w:left w:val="none" w:sz="0" w:space="0" w:color="auto"/>
            <w:bottom w:val="none" w:sz="0" w:space="0" w:color="auto"/>
            <w:right w:val="none" w:sz="0" w:space="0" w:color="auto"/>
          </w:divBdr>
        </w:div>
        <w:div w:id="778643475">
          <w:marLeft w:val="0"/>
          <w:marRight w:val="0"/>
          <w:marTop w:val="0"/>
          <w:marBottom w:val="0"/>
          <w:divBdr>
            <w:top w:val="none" w:sz="0" w:space="0" w:color="auto"/>
            <w:left w:val="none" w:sz="0" w:space="0" w:color="auto"/>
            <w:bottom w:val="none" w:sz="0" w:space="0" w:color="auto"/>
            <w:right w:val="none" w:sz="0" w:space="0" w:color="auto"/>
          </w:divBdr>
        </w:div>
        <w:div w:id="1025517611">
          <w:marLeft w:val="0"/>
          <w:marRight w:val="0"/>
          <w:marTop w:val="0"/>
          <w:marBottom w:val="0"/>
          <w:divBdr>
            <w:top w:val="none" w:sz="0" w:space="0" w:color="auto"/>
            <w:left w:val="none" w:sz="0" w:space="0" w:color="auto"/>
            <w:bottom w:val="none" w:sz="0" w:space="0" w:color="auto"/>
            <w:right w:val="none" w:sz="0" w:space="0" w:color="auto"/>
          </w:divBdr>
        </w:div>
        <w:div w:id="1162627653">
          <w:marLeft w:val="0"/>
          <w:marRight w:val="0"/>
          <w:marTop w:val="0"/>
          <w:marBottom w:val="0"/>
          <w:divBdr>
            <w:top w:val="none" w:sz="0" w:space="0" w:color="auto"/>
            <w:left w:val="none" w:sz="0" w:space="0" w:color="auto"/>
            <w:bottom w:val="none" w:sz="0" w:space="0" w:color="auto"/>
            <w:right w:val="none" w:sz="0" w:space="0" w:color="auto"/>
          </w:divBdr>
        </w:div>
        <w:div w:id="1358963493">
          <w:marLeft w:val="0"/>
          <w:marRight w:val="0"/>
          <w:marTop w:val="0"/>
          <w:marBottom w:val="0"/>
          <w:divBdr>
            <w:top w:val="none" w:sz="0" w:space="0" w:color="auto"/>
            <w:left w:val="none" w:sz="0" w:space="0" w:color="auto"/>
            <w:bottom w:val="none" w:sz="0" w:space="0" w:color="auto"/>
            <w:right w:val="none" w:sz="0" w:space="0" w:color="auto"/>
          </w:divBdr>
        </w:div>
        <w:div w:id="1420906425">
          <w:marLeft w:val="0"/>
          <w:marRight w:val="0"/>
          <w:marTop w:val="0"/>
          <w:marBottom w:val="0"/>
          <w:divBdr>
            <w:top w:val="none" w:sz="0" w:space="0" w:color="auto"/>
            <w:left w:val="none" w:sz="0" w:space="0" w:color="auto"/>
            <w:bottom w:val="none" w:sz="0" w:space="0" w:color="auto"/>
            <w:right w:val="none" w:sz="0" w:space="0" w:color="auto"/>
          </w:divBdr>
        </w:div>
        <w:div w:id="1461454508">
          <w:marLeft w:val="0"/>
          <w:marRight w:val="0"/>
          <w:marTop w:val="0"/>
          <w:marBottom w:val="0"/>
          <w:divBdr>
            <w:top w:val="none" w:sz="0" w:space="0" w:color="auto"/>
            <w:left w:val="none" w:sz="0" w:space="0" w:color="auto"/>
            <w:bottom w:val="none" w:sz="0" w:space="0" w:color="auto"/>
            <w:right w:val="none" w:sz="0" w:space="0" w:color="auto"/>
          </w:divBdr>
        </w:div>
        <w:div w:id="1510676863">
          <w:marLeft w:val="0"/>
          <w:marRight w:val="0"/>
          <w:marTop w:val="0"/>
          <w:marBottom w:val="0"/>
          <w:divBdr>
            <w:top w:val="none" w:sz="0" w:space="0" w:color="auto"/>
            <w:left w:val="none" w:sz="0" w:space="0" w:color="auto"/>
            <w:bottom w:val="none" w:sz="0" w:space="0" w:color="auto"/>
            <w:right w:val="none" w:sz="0" w:space="0" w:color="auto"/>
          </w:divBdr>
        </w:div>
        <w:div w:id="1521384836">
          <w:marLeft w:val="0"/>
          <w:marRight w:val="0"/>
          <w:marTop w:val="0"/>
          <w:marBottom w:val="0"/>
          <w:divBdr>
            <w:top w:val="none" w:sz="0" w:space="0" w:color="auto"/>
            <w:left w:val="none" w:sz="0" w:space="0" w:color="auto"/>
            <w:bottom w:val="none" w:sz="0" w:space="0" w:color="auto"/>
            <w:right w:val="none" w:sz="0" w:space="0" w:color="auto"/>
          </w:divBdr>
        </w:div>
        <w:div w:id="1535387129">
          <w:marLeft w:val="0"/>
          <w:marRight w:val="0"/>
          <w:marTop w:val="0"/>
          <w:marBottom w:val="0"/>
          <w:divBdr>
            <w:top w:val="none" w:sz="0" w:space="0" w:color="auto"/>
            <w:left w:val="none" w:sz="0" w:space="0" w:color="auto"/>
            <w:bottom w:val="none" w:sz="0" w:space="0" w:color="auto"/>
            <w:right w:val="none" w:sz="0" w:space="0" w:color="auto"/>
          </w:divBdr>
        </w:div>
        <w:div w:id="1564633146">
          <w:marLeft w:val="0"/>
          <w:marRight w:val="0"/>
          <w:marTop w:val="0"/>
          <w:marBottom w:val="0"/>
          <w:divBdr>
            <w:top w:val="none" w:sz="0" w:space="0" w:color="auto"/>
            <w:left w:val="none" w:sz="0" w:space="0" w:color="auto"/>
            <w:bottom w:val="none" w:sz="0" w:space="0" w:color="auto"/>
            <w:right w:val="none" w:sz="0" w:space="0" w:color="auto"/>
          </w:divBdr>
        </w:div>
        <w:div w:id="1591815457">
          <w:marLeft w:val="0"/>
          <w:marRight w:val="0"/>
          <w:marTop w:val="0"/>
          <w:marBottom w:val="0"/>
          <w:divBdr>
            <w:top w:val="none" w:sz="0" w:space="0" w:color="auto"/>
            <w:left w:val="none" w:sz="0" w:space="0" w:color="auto"/>
            <w:bottom w:val="none" w:sz="0" w:space="0" w:color="auto"/>
            <w:right w:val="none" w:sz="0" w:space="0" w:color="auto"/>
          </w:divBdr>
        </w:div>
        <w:div w:id="1663270882">
          <w:marLeft w:val="0"/>
          <w:marRight w:val="0"/>
          <w:marTop w:val="0"/>
          <w:marBottom w:val="0"/>
          <w:divBdr>
            <w:top w:val="none" w:sz="0" w:space="0" w:color="auto"/>
            <w:left w:val="none" w:sz="0" w:space="0" w:color="auto"/>
            <w:bottom w:val="none" w:sz="0" w:space="0" w:color="auto"/>
            <w:right w:val="none" w:sz="0" w:space="0" w:color="auto"/>
          </w:divBdr>
        </w:div>
        <w:div w:id="1736976139">
          <w:marLeft w:val="0"/>
          <w:marRight w:val="0"/>
          <w:marTop w:val="0"/>
          <w:marBottom w:val="0"/>
          <w:divBdr>
            <w:top w:val="none" w:sz="0" w:space="0" w:color="auto"/>
            <w:left w:val="none" w:sz="0" w:space="0" w:color="auto"/>
            <w:bottom w:val="none" w:sz="0" w:space="0" w:color="auto"/>
            <w:right w:val="none" w:sz="0" w:space="0" w:color="auto"/>
          </w:divBdr>
        </w:div>
        <w:div w:id="1758477516">
          <w:marLeft w:val="0"/>
          <w:marRight w:val="0"/>
          <w:marTop w:val="0"/>
          <w:marBottom w:val="0"/>
          <w:divBdr>
            <w:top w:val="none" w:sz="0" w:space="0" w:color="auto"/>
            <w:left w:val="none" w:sz="0" w:space="0" w:color="auto"/>
            <w:bottom w:val="none" w:sz="0" w:space="0" w:color="auto"/>
            <w:right w:val="none" w:sz="0" w:space="0" w:color="auto"/>
          </w:divBdr>
        </w:div>
        <w:div w:id="1793094593">
          <w:marLeft w:val="0"/>
          <w:marRight w:val="0"/>
          <w:marTop w:val="0"/>
          <w:marBottom w:val="0"/>
          <w:divBdr>
            <w:top w:val="none" w:sz="0" w:space="0" w:color="auto"/>
            <w:left w:val="none" w:sz="0" w:space="0" w:color="auto"/>
            <w:bottom w:val="none" w:sz="0" w:space="0" w:color="auto"/>
            <w:right w:val="none" w:sz="0" w:space="0" w:color="auto"/>
          </w:divBdr>
        </w:div>
      </w:divsChild>
    </w:div>
    <w:div w:id="65033276">
      <w:bodyDiv w:val="1"/>
      <w:marLeft w:val="0"/>
      <w:marRight w:val="0"/>
      <w:marTop w:val="0"/>
      <w:marBottom w:val="0"/>
      <w:divBdr>
        <w:top w:val="none" w:sz="0" w:space="0" w:color="auto"/>
        <w:left w:val="none" w:sz="0" w:space="0" w:color="auto"/>
        <w:bottom w:val="none" w:sz="0" w:space="0" w:color="auto"/>
        <w:right w:val="none" w:sz="0" w:space="0" w:color="auto"/>
      </w:divBdr>
    </w:div>
    <w:div w:id="97336386">
      <w:bodyDiv w:val="1"/>
      <w:marLeft w:val="0"/>
      <w:marRight w:val="0"/>
      <w:marTop w:val="0"/>
      <w:marBottom w:val="0"/>
      <w:divBdr>
        <w:top w:val="none" w:sz="0" w:space="0" w:color="auto"/>
        <w:left w:val="none" w:sz="0" w:space="0" w:color="auto"/>
        <w:bottom w:val="none" w:sz="0" w:space="0" w:color="auto"/>
        <w:right w:val="none" w:sz="0" w:space="0" w:color="auto"/>
      </w:divBdr>
    </w:div>
    <w:div w:id="116071083">
      <w:bodyDiv w:val="1"/>
      <w:marLeft w:val="0"/>
      <w:marRight w:val="0"/>
      <w:marTop w:val="0"/>
      <w:marBottom w:val="0"/>
      <w:divBdr>
        <w:top w:val="none" w:sz="0" w:space="0" w:color="auto"/>
        <w:left w:val="none" w:sz="0" w:space="0" w:color="auto"/>
        <w:bottom w:val="none" w:sz="0" w:space="0" w:color="auto"/>
        <w:right w:val="none" w:sz="0" w:space="0" w:color="auto"/>
      </w:divBdr>
    </w:div>
    <w:div w:id="119763983">
      <w:bodyDiv w:val="1"/>
      <w:marLeft w:val="0"/>
      <w:marRight w:val="0"/>
      <w:marTop w:val="0"/>
      <w:marBottom w:val="0"/>
      <w:divBdr>
        <w:top w:val="none" w:sz="0" w:space="0" w:color="auto"/>
        <w:left w:val="none" w:sz="0" w:space="0" w:color="auto"/>
        <w:bottom w:val="none" w:sz="0" w:space="0" w:color="auto"/>
        <w:right w:val="none" w:sz="0" w:space="0" w:color="auto"/>
      </w:divBdr>
    </w:div>
    <w:div w:id="126169283">
      <w:bodyDiv w:val="1"/>
      <w:marLeft w:val="0"/>
      <w:marRight w:val="0"/>
      <w:marTop w:val="0"/>
      <w:marBottom w:val="0"/>
      <w:divBdr>
        <w:top w:val="none" w:sz="0" w:space="0" w:color="auto"/>
        <w:left w:val="none" w:sz="0" w:space="0" w:color="auto"/>
        <w:bottom w:val="none" w:sz="0" w:space="0" w:color="auto"/>
        <w:right w:val="none" w:sz="0" w:space="0" w:color="auto"/>
      </w:divBdr>
    </w:div>
    <w:div w:id="197857342">
      <w:bodyDiv w:val="1"/>
      <w:marLeft w:val="0"/>
      <w:marRight w:val="0"/>
      <w:marTop w:val="0"/>
      <w:marBottom w:val="0"/>
      <w:divBdr>
        <w:top w:val="none" w:sz="0" w:space="0" w:color="auto"/>
        <w:left w:val="none" w:sz="0" w:space="0" w:color="auto"/>
        <w:bottom w:val="none" w:sz="0" w:space="0" w:color="auto"/>
        <w:right w:val="none" w:sz="0" w:space="0" w:color="auto"/>
      </w:divBdr>
    </w:div>
    <w:div w:id="200481752">
      <w:bodyDiv w:val="1"/>
      <w:marLeft w:val="0"/>
      <w:marRight w:val="0"/>
      <w:marTop w:val="0"/>
      <w:marBottom w:val="0"/>
      <w:divBdr>
        <w:top w:val="none" w:sz="0" w:space="0" w:color="auto"/>
        <w:left w:val="none" w:sz="0" w:space="0" w:color="auto"/>
        <w:bottom w:val="none" w:sz="0" w:space="0" w:color="auto"/>
        <w:right w:val="none" w:sz="0" w:space="0" w:color="auto"/>
      </w:divBdr>
    </w:div>
    <w:div w:id="217396226">
      <w:bodyDiv w:val="1"/>
      <w:marLeft w:val="0"/>
      <w:marRight w:val="0"/>
      <w:marTop w:val="0"/>
      <w:marBottom w:val="0"/>
      <w:divBdr>
        <w:top w:val="none" w:sz="0" w:space="0" w:color="auto"/>
        <w:left w:val="none" w:sz="0" w:space="0" w:color="auto"/>
        <w:bottom w:val="none" w:sz="0" w:space="0" w:color="auto"/>
        <w:right w:val="none" w:sz="0" w:space="0" w:color="auto"/>
      </w:divBdr>
    </w:div>
    <w:div w:id="271057701">
      <w:bodyDiv w:val="1"/>
      <w:marLeft w:val="0"/>
      <w:marRight w:val="0"/>
      <w:marTop w:val="0"/>
      <w:marBottom w:val="0"/>
      <w:divBdr>
        <w:top w:val="none" w:sz="0" w:space="0" w:color="auto"/>
        <w:left w:val="none" w:sz="0" w:space="0" w:color="auto"/>
        <w:bottom w:val="none" w:sz="0" w:space="0" w:color="auto"/>
        <w:right w:val="none" w:sz="0" w:space="0" w:color="auto"/>
      </w:divBdr>
    </w:div>
    <w:div w:id="294027039">
      <w:bodyDiv w:val="1"/>
      <w:marLeft w:val="0"/>
      <w:marRight w:val="0"/>
      <w:marTop w:val="0"/>
      <w:marBottom w:val="0"/>
      <w:divBdr>
        <w:top w:val="none" w:sz="0" w:space="0" w:color="auto"/>
        <w:left w:val="none" w:sz="0" w:space="0" w:color="auto"/>
        <w:bottom w:val="none" w:sz="0" w:space="0" w:color="auto"/>
        <w:right w:val="none" w:sz="0" w:space="0" w:color="auto"/>
      </w:divBdr>
      <w:divsChild>
        <w:div w:id="524826493">
          <w:marLeft w:val="0"/>
          <w:marRight w:val="0"/>
          <w:marTop w:val="0"/>
          <w:marBottom w:val="0"/>
          <w:divBdr>
            <w:top w:val="none" w:sz="0" w:space="0" w:color="auto"/>
            <w:left w:val="none" w:sz="0" w:space="0" w:color="auto"/>
            <w:bottom w:val="none" w:sz="0" w:space="0" w:color="auto"/>
            <w:right w:val="none" w:sz="0" w:space="0" w:color="auto"/>
          </w:divBdr>
        </w:div>
        <w:div w:id="1283925631">
          <w:marLeft w:val="0"/>
          <w:marRight w:val="0"/>
          <w:marTop w:val="0"/>
          <w:marBottom w:val="0"/>
          <w:divBdr>
            <w:top w:val="none" w:sz="0" w:space="0" w:color="auto"/>
            <w:left w:val="none" w:sz="0" w:space="0" w:color="auto"/>
            <w:bottom w:val="none" w:sz="0" w:space="0" w:color="auto"/>
            <w:right w:val="none" w:sz="0" w:space="0" w:color="auto"/>
          </w:divBdr>
        </w:div>
        <w:div w:id="1858611978">
          <w:marLeft w:val="0"/>
          <w:marRight w:val="0"/>
          <w:marTop w:val="0"/>
          <w:marBottom w:val="0"/>
          <w:divBdr>
            <w:top w:val="none" w:sz="0" w:space="0" w:color="auto"/>
            <w:left w:val="none" w:sz="0" w:space="0" w:color="auto"/>
            <w:bottom w:val="none" w:sz="0" w:space="0" w:color="auto"/>
            <w:right w:val="none" w:sz="0" w:space="0" w:color="auto"/>
          </w:divBdr>
        </w:div>
      </w:divsChild>
    </w:div>
    <w:div w:id="297416292">
      <w:bodyDiv w:val="1"/>
      <w:marLeft w:val="0"/>
      <w:marRight w:val="0"/>
      <w:marTop w:val="0"/>
      <w:marBottom w:val="0"/>
      <w:divBdr>
        <w:top w:val="none" w:sz="0" w:space="0" w:color="auto"/>
        <w:left w:val="none" w:sz="0" w:space="0" w:color="auto"/>
        <w:bottom w:val="none" w:sz="0" w:space="0" w:color="auto"/>
        <w:right w:val="none" w:sz="0" w:space="0" w:color="auto"/>
      </w:divBdr>
    </w:div>
    <w:div w:id="298536029">
      <w:bodyDiv w:val="1"/>
      <w:marLeft w:val="0"/>
      <w:marRight w:val="0"/>
      <w:marTop w:val="0"/>
      <w:marBottom w:val="0"/>
      <w:divBdr>
        <w:top w:val="none" w:sz="0" w:space="0" w:color="auto"/>
        <w:left w:val="none" w:sz="0" w:space="0" w:color="auto"/>
        <w:bottom w:val="none" w:sz="0" w:space="0" w:color="auto"/>
        <w:right w:val="none" w:sz="0" w:space="0" w:color="auto"/>
      </w:divBdr>
    </w:div>
    <w:div w:id="303782166">
      <w:bodyDiv w:val="1"/>
      <w:marLeft w:val="0"/>
      <w:marRight w:val="0"/>
      <w:marTop w:val="0"/>
      <w:marBottom w:val="0"/>
      <w:divBdr>
        <w:top w:val="none" w:sz="0" w:space="0" w:color="auto"/>
        <w:left w:val="none" w:sz="0" w:space="0" w:color="auto"/>
        <w:bottom w:val="none" w:sz="0" w:space="0" w:color="auto"/>
        <w:right w:val="none" w:sz="0" w:space="0" w:color="auto"/>
      </w:divBdr>
    </w:div>
    <w:div w:id="313800046">
      <w:bodyDiv w:val="1"/>
      <w:marLeft w:val="0"/>
      <w:marRight w:val="0"/>
      <w:marTop w:val="0"/>
      <w:marBottom w:val="0"/>
      <w:divBdr>
        <w:top w:val="none" w:sz="0" w:space="0" w:color="auto"/>
        <w:left w:val="none" w:sz="0" w:space="0" w:color="auto"/>
        <w:bottom w:val="none" w:sz="0" w:space="0" w:color="auto"/>
        <w:right w:val="none" w:sz="0" w:space="0" w:color="auto"/>
      </w:divBdr>
    </w:div>
    <w:div w:id="318115732">
      <w:bodyDiv w:val="1"/>
      <w:marLeft w:val="0"/>
      <w:marRight w:val="0"/>
      <w:marTop w:val="0"/>
      <w:marBottom w:val="0"/>
      <w:divBdr>
        <w:top w:val="none" w:sz="0" w:space="0" w:color="auto"/>
        <w:left w:val="none" w:sz="0" w:space="0" w:color="auto"/>
        <w:bottom w:val="none" w:sz="0" w:space="0" w:color="auto"/>
        <w:right w:val="none" w:sz="0" w:space="0" w:color="auto"/>
      </w:divBdr>
    </w:div>
    <w:div w:id="322314980">
      <w:bodyDiv w:val="1"/>
      <w:marLeft w:val="0"/>
      <w:marRight w:val="0"/>
      <w:marTop w:val="0"/>
      <w:marBottom w:val="0"/>
      <w:divBdr>
        <w:top w:val="none" w:sz="0" w:space="0" w:color="auto"/>
        <w:left w:val="none" w:sz="0" w:space="0" w:color="auto"/>
        <w:bottom w:val="none" w:sz="0" w:space="0" w:color="auto"/>
        <w:right w:val="none" w:sz="0" w:space="0" w:color="auto"/>
      </w:divBdr>
    </w:div>
    <w:div w:id="332414346">
      <w:bodyDiv w:val="1"/>
      <w:marLeft w:val="0"/>
      <w:marRight w:val="0"/>
      <w:marTop w:val="0"/>
      <w:marBottom w:val="0"/>
      <w:divBdr>
        <w:top w:val="none" w:sz="0" w:space="0" w:color="auto"/>
        <w:left w:val="none" w:sz="0" w:space="0" w:color="auto"/>
        <w:bottom w:val="none" w:sz="0" w:space="0" w:color="auto"/>
        <w:right w:val="none" w:sz="0" w:space="0" w:color="auto"/>
      </w:divBdr>
    </w:div>
    <w:div w:id="365519665">
      <w:bodyDiv w:val="1"/>
      <w:marLeft w:val="0"/>
      <w:marRight w:val="0"/>
      <w:marTop w:val="0"/>
      <w:marBottom w:val="0"/>
      <w:divBdr>
        <w:top w:val="none" w:sz="0" w:space="0" w:color="auto"/>
        <w:left w:val="none" w:sz="0" w:space="0" w:color="auto"/>
        <w:bottom w:val="none" w:sz="0" w:space="0" w:color="auto"/>
        <w:right w:val="none" w:sz="0" w:space="0" w:color="auto"/>
      </w:divBdr>
    </w:div>
    <w:div w:id="368915538">
      <w:bodyDiv w:val="1"/>
      <w:marLeft w:val="0"/>
      <w:marRight w:val="0"/>
      <w:marTop w:val="0"/>
      <w:marBottom w:val="0"/>
      <w:divBdr>
        <w:top w:val="none" w:sz="0" w:space="0" w:color="auto"/>
        <w:left w:val="none" w:sz="0" w:space="0" w:color="auto"/>
        <w:bottom w:val="none" w:sz="0" w:space="0" w:color="auto"/>
        <w:right w:val="none" w:sz="0" w:space="0" w:color="auto"/>
      </w:divBdr>
    </w:div>
    <w:div w:id="388262115">
      <w:bodyDiv w:val="1"/>
      <w:marLeft w:val="0"/>
      <w:marRight w:val="0"/>
      <w:marTop w:val="0"/>
      <w:marBottom w:val="0"/>
      <w:divBdr>
        <w:top w:val="none" w:sz="0" w:space="0" w:color="auto"/>
        <w:left w:val="none" w:sz="0" w:space="0" w:color="auto"/>
        <w:bottom w:val="none" w:sz="0" w:space="0" w:color="auto"/>
        <w:right w:val="none" w:sz="0" w:space="0" w:color="auto"/>
      </w:divBdr>
    </w:div>
    <w:div w:id="409810857">
      <w:bodyDiv w:val="1"/>
      <w:marLeft w:val="0"/>
      <w:marRight w:val="0"/>
      <w:marTop w:val="0"/>
      <w:marBottom w:val="0"/>
      <w:divBdr>
        <w:top w:val="none" w:sz="0" w:space="0" w:color="auto"/>
        <w:left w:val="none" w:sz="0" w:space="0" w:color="auto"/>
        <w:bottom w:val="none" w:sz="0" w:space="0" w:color="auto"/>
        <w:right w:val="none" w:sz="0" w:space="0" w:color="auto"/>
      </w:divBdr>
    </w:div>
    <w:div w:id="411782002">
      <w:bodyDiv w:val="1"/>
      <w:marLeft w:val="0"/>
      <w:marRight w:val="0"/>
      <w:marTop w:val="0"/>
      <w:marBottom w:val="0"/>
      <w:divBdr>
        <w:top w:val="none" w:sz="0" w:space="0" w:color="auto"/>
        <w:left w:val="none" w:sz="0" w:space="0" w:color="auto"/>
        <w:bottom w:val="none" w:sz="0" w:space="0" w:color="auto"/>
        <w:right w:val="none" w:sz="0" w:space="0" w:color="auto"/>
      </w:divBdr>
    </w:div>
    <w:div w:id="491335854">
      <w:bodyDiv w:val="1"/>
      <w:marLeft w:val="0"/>
      <w:marRight w:val="0"/>
      <w:marTop w:val="0"/>
      <w:marBottom w:val="0"/>
      <w:divBdr>
        <w:top w:val="none" w:sz="0" w:space="0" w:color="auto"/>
        <w:left w:val="none" w:sz="0" w:space="0" w:color="auto"/>
        <w:bottom w:val="none" w:sz="0" w:space="0" w:color="auto"/>
        <w:right w:val="none" w:sz="0" w:space="0" w:color="auto"/>
      </w:divBdr>
    </w:div>
    <w:div w:id="515466438">
      <w:bodyDiv w:val="1"/>
      <w:marLeft w:val="0"/>
      <w:marRight w:val="0"/>
      <w:marTop w:val="0"/>
      <w:marBottom w:val="0"/>
      <w:divBdr>
        <w:top w:val="none" w:sz="0" w:space="0" w:color="auto"/>
        <w:left w:val="none" w:sz="0" w:space="0" w:color="auto"/>
        <w:bottom w:val="none" w:sz="0" w:space="0" w:color="auto"/>
        <w:right w:val="none" w:sz="0" w:space="0" w:color="auto"/>
      </w:divBdr>
    </w:div>
    <w:div w:id="516968088">
      <w:bodyDiv w:val="1"/>
      <w:marLeft w:val="0"/>
      <w:marRight w:val="0"/>
      <w:marTop w:val="0"/>
      <w:marBottom w:val="0"/>
      <w:divBdr>
        <w:top w:val="none" w:sz="0" w:space="0" w:color="auto"/>
        <w:left w:val="none" w:sz="0" w:space="0" w:color="auto"/>
        <w:bottom w:val="none" w:sz="0" w:space="0" w:color="auto"/>
        <w:right w:val="none" w:sz="0" w:space="0" w:color="auto"/>
      </w:divBdr>
    </w:div>
    <w:div w:id="523176522">
      <w:bodyDiv w:val="1"/>
      <w:marLeft w:val="0"/>
      <w:marRight w:val="0"/>
      <w:marTop w:val="0"/>
      <w:marBottom w:val="0"/>
      <w:divBdr>
        <w:top w:val="none" w:sz="0" w:space="0" w:color="auto"/>
        <w:left w:val="none" w:sz="0" w:space="0" w:color="auto"/>
        <w:bottom w:val="none" w:sz="0" w:space="0" w:color="auto"/>
        <w:right w:val="none" w:sz="0" w:space="0" w:color="auto"/>
      </w:divBdr>
      <w:divsChild>
        <w:div w:id="1485271826">
          <w:marLeft w:val="475"/>
          <w:marRight w:val="0"/>
          <w:marTop w:val="373"/>
          <w:marBottom w:val="0"/>
          <w:divBdr>
            <w:top w:val="none" w:sz="0" w:space="0" w:color="auto"/>
            <w:left w:val="none" w:sz="0" w:space="0" w:color="auto"/>
            <w:bottom w:val="none" w:sz="0" w:space="0" w:color="auto"/>
            <w:right w:val="none" w:sz="0" w:space="0" w:color="auto"/>
          </w:divBdr>
        </w:div>
      </w:divsChild>
    </w:div>
    <w:div w:id="563639664">
      <w:bodyDiv w:val="1"/>
      <w:marLeft w:val="0"/>
      <w:marRight w:val="0"/>
      <w:marTop w:val="0"/>
      <w:marBottom w:val="0"/>
      <w:divBdr>
        <w:top w:val="none" w:sz="0" w:space="0" w:color="auto"/>
        <w:left w:val="none" w:sz="0" w:space="0" w:color="auto"/>
        <w:bottom w:val="none" w:sz="0" w:space="0" w:color="auto"/>
        <w:right w:val="none" w:sz="0" w:space="0" w:color="auto"/>
      </w:divBdr>
    </w:div>
    <w:div w:id="565606758">
      <w:bodyDiv w:val="1"/>
      <w:marLeft w:val="0"/>
      <w:marRight w:val="0"/>
      <w:marTop w:val="0"/>
      <w:marBottom w:val="0"/>
      <w:divBdr>
        <w:top w:val="none" w:sz="0" w:space="0" w:color="auto"/>
        <w:left w:val="none" w:sz="0" w:space="0" w:color="auto"/>
        <w:bottom w:val="none" w:sz="0" w:space="0" w:color="auto"/>
        <w:right w:val="none" w:sz="0" w:space="0" w:color="auto"/>
      </w:divBdr>
    </w:div>
    <w:div w:id="568002162">
      <w:bodyDiv w:val="1"/>
      <w:marLeft w:val="0"/>
      <w:marRight w:val="0"/>
      <w:marTop w:val="0"/>
      <w:marBottom w:val="0"/>
      <w:divBdr>
        <w:top w:val="none" w:sz="0" w:space="0" w:color="auto"/>
        <w:left w:val="none" w:sz="0" w:space="0" w:color="auto"/>
        <w:bottom w:val="none" w:sz="0" w:space="0" w:color="auto"/>
        <w:right w:val="none" w:sz="0" w:space="0" w:color="auto"/>
      </w:divBdr>
    </w:div>
    <w:div w:id="596979937">
      <w:bodyDiv w:val="1"/>
      <w:marLeft w:val="0"/>
      <w:marRight w:val="0"/>
      <w:marTop w:val="0"/>
      <w:marBottom w:val="0"/>
      <w:divBdr>
        <w:top w:val="none" w:sz="0" w:space="0" w:color="auto"/>
        <w:left w:val="none" w:sz="0" w:space="0" w:color="auto"/>
        <w:bottom w:val="none" w:sz="0" w:space="0" w:color="auto"/>
        <w:right w:val="none" w:sz="0" w:space="0" w:color="auto"/>
      </w:divBdr>
    </w:div>
    <w:div w:id="605773980">
      <w:bodyDiv w:val="1"/>
      <w:marLeft w:val="0"/>
      <w:marRight w:val="0"/>
      <w:marTop w:val="0"/>
      <w:marBottom w:val="0"/>
      <w:divBdr>
        <w:top w:val="none" w:sz="0" w:space="0" w:color="auto"/>
        <w:left w:val="none" w:sz="0" w:space="0" w:color="auto"/>
        <w:bottom w:val="none" w:sz="0" w:space="0" w:color="auto"/>
        <w:right w:val="none" w:sz="0" w:space="0" w:color="auto"/>
      </w:divBdr>
    </w:div>
    <w:div w:id="631404112">
      <w:bodyDiv w:val="1"/>
      <w:marLeft w:val="0"/>
      <w:marRight w:val="0"/>
      <w:marTop w:val="0"/>
      <w:marBottom w:val="0"/>
      <w:divBdr>
        <w:top w:val="none" w:sz="0" w:space="0" w:color="auto"/>
        <w:left w:val="none" w:sz="0" w:space="0" w:color="auto"/>
        <w:bottom w:val="none" w:sz="0" w:space="0" w:color="auto"/>
        <w:right w:val="none" w:sz="0" w:space="0" w:color="auto"/>
      </w:divBdr>
    </w:div>
    <w:div w:id="632373450">
      <w:bodyDiv w:val="1"/>
      <w:marLeft w:val="0"/>
      <w:marRight w:val="0"/>
      <w:marTop w:val="0"/>
      <w:marBottom w:val="0"/>
      <w:divBdr>
        <w:top w:val="none" w:sz="0" w:space="0" w:color="auto"/>
        <w:left w:val="none" w:sz="0" w:space="0" w:color="auto"/>
        <w:bottom w:val="none" w:sz="0" w:space="0" w:color="auto"/>
        <w:right w:val="none" w:sz="0" w:space="0" w:color="auto"/>
      </w:divBdr>
      <w:divsChild>
        <w:div w:id="1662177">
          <w:marLeft w:val="0"/>
          <w:marRight w:val="0"/>
          <w:marTop w:val="0"/>
          <w:marBottom w:val="0"/>
          <w:divBdr>
            <w:top w:val="none" w:sz="0" w:space="0" w:color="auto"/>
            <w:left w:val="none" w:sz="0" w:space="0" w:color="auto"/>
            <w:bottom w:val="none" w:sz="0" w:space="0" w:color="auto"/>
            <w:right w:val="none" w:sz="0" w:space="0" w:color="auto"/>
          </w:divBdr>
        </w:div>
        <w:div w:id="13582224">
          <w:marLeft w:val="0"/>
          <w:marRight w:val="0"/>
          <w:marTop w:val="0"/>
          <w:marBottom w:val="0"/>
          <w:divBdr>
            <w:top w:val="none" w:sz="0" w:space="0" w:color="auto"/>
            <w:left w:val="none" w:sz="0" w:space="0" w:color="auto"/>
            <w:bottom w:val="none" w:sz="0" w:space="0" w:color="auto"/>
            <w:right w:val="none" w:sz="0" w:space="0" w:color="auto"/>
          </w:divBdr>
        </w:div>
        <w:div w:id="106395522">
          <w:marLeft w:val="0"/>
          <w:marRight w:val="0"/>
          <w:marTop w:val="0"/>
          <w:marBottom w:val="0"/>
          <w:divBdr>
            <w:top w:val="none" w:sz="0" w:space="0" w:color="auto"/>
            <w:left w:val="none" w:sz="0" w:space="0" w:color="auto"/>
            <w:bottom w:val="none" w:sz="0" w:space="0" w:color="auto"/>
            <w:right w:val="none" w:sz="0" w:space="0" w:color="auto"/>
          </w:divBdr>
        </w:div>
        <w:div w:id="189073345">
          <w:marLeft w:val="0"/>
          <w:marRight w:val="0"/>
          <w:marTop w:val="0"/>
          <w:marBottom w:val="0"/>
          <w:divBdr>
            <w:top w:val="none" w:sz="0" w:space="0" w:color="auto"/>
            <w:left w:val="none" w:sz="0" w:space="0" w:color="auto"/>
            <w:bottom w:val="none" w:sz="0" w:space="0" w:color="auto"/>
            <w:right w:val="none" w:sz="0" w:space="0" w:color="auto"/>
          </w:divBdr>
        </w:div>
        <w:div w:id="275064251">
          <w:marLeft w:val="0"/>
          <w:marRight w:val="0"/>
          <w:marTop w:val="0"/>
          <w:marBottom w:val="0"/>
          <w:divBdr>
            <w:top w:val="none" w:sz="0" w:space="0" w:color="auto"/>
            <w:left w:val="none" w:sz="0" w:space="0" w:color="auto"/>
            <w:bottom w:val="none" w:sz="0" w:space="0" w:color="auto"/>
            <w:right w:val="none" w:sz="0" w:space="0" w:color="auto"/>
          </w:divBdr>
        </w:div>
        <w:div w:id="320350265">
          <w:marLeft w:val="0"/>
          <w:marRight w:val="0"/>
          <w:marTop w:val="0"/>
          <w:marBottom w:val="0"/>
          <w:divBdr>
            <w:top w:val="none" w:sz="0" w:space="0" w:color="auto"/>
            <w:left w:val="none" w:sz="0" w:space="0" w:color="auto"/>
            <w:bottom w:val="none" w:sz="0" w:space="0" w:color="auto"/>
            <w:right w:val="none" w:sz="0" w:space="0" w:color="auto"/>
          </w:divBdr>
        </w:div>
        <w:div w:id="360478373">
          <w:marLeft w:val="0"/>
          <w:marRight w:val="0"/>
          <w:marTop w:val="0"/>
          <w:marBottom w:val="0"/>
          <w:divBdr>
            <w:top w:val="none" w:sz="0" w:space="0" w:color="auto"/>
            <w:left w:val="none" w:sz="0" w:space="0" w:color="auto"/>
            <w:bottom w:val="none" w:sz="0" w:space="0" w:color="auto"/>
            <w:right w:val="none" w:sz="0" w:space="0" w:color="auto"/>
          </w:divBdr>
        </w:div>
        <w:div w:id="424692983">
          <w:marLeft w:val="0"/>
          <w:marRight w:val="0"/>
          <w:marTop w:val="0"/>
          <w:marBottom w:val="0"/>
          <w:divBdr>
            <w:top w:val="none" w:sz="0" w:space="0" w:color="auto"/>
            <w:left w:val="none" w:sz="0" w:space="0" w:color="auto"/>
            <w:bottom w:val="none" w:sz="0" w:space="0" w:color="auto"/>
            <w:right w:val="none" w:sz="0" w:space="0" w:color="auto"/>
          </w:divBdr>
        </w:div>
        <w:div w:id="484587050">
          <w:marLeft w:val="0"/>
          <w:marRight w:val="0"/>
          <w:marTop w:val="0"/>
          <w:marBottom w:val="0"/>
          <w:divBdr>
            <w:top w:val="none" w:sz="0" w:space="0" w:color="auto"/>
            <w:left w:val="none" w:sz="0" w:space="0" w:color="auto"/>
            <w:bottom w:val="none" w:sz="0" w:space="0" w:color="auto"/>
            <w:right w:val="none" w:sz="0" w:space="0" w:color="auto"/>
          </w:divBdr>
        </w:div>
        <w:div w:id="526988392">
          <w:marLeft w:val="0"/>
          <w:marRight w:val="0"/>
          <w:marTop w:val="0"/>
          <w:marBottom w:val="0"/>
          <w:divBdr>
            <w:top w:val="none" w:sz="0" w:space="0" w:color="auto"/>
            <w:left w:val="none" w:sz="0" w:space="0" w:color="auto"/>
            <w:bottom w:val="none" w:sz="0" w:space="0" w:color="auto"/>
            <w:right w:val="none" w:sz="0" w:space="0" w:color="auto"/>
          </w:divBdr>
        </w:div>
        <w:div w:id="535893659">
          <w:marLeft w:val="0"/>
          <w:marRight w:val="0"/>
          <w:marTop w:val="0"/>
          <w:marBottom w:val="0"/>
          <w:divBdr>
            <w:top w:val="none" w:sz="0" w:space="0" w:color="auto"/>
            <w:left w:val="none" w:sz="0" w:space="0" w:color="auto"/>
            <w:bottom w:val="none" w:sz="0" w:space="0" w:color="auto"/>
            <w:right w:val="none" w:sz="0" w:space="0" w:color="auto"/>
          </w:divBdr>
        </w:div>
        <w:div w:id="535968700">
          <w:marLeft w:val="0"/>
          <w:marRight w:val="0"/>
          <w:marTop w:val="0"/>
          <w:marBottom w:val="0"/>
          <w:divBdr>
            <w:top w:val="none" w:sz="0" w:space="0" w:color="auto"/>
            <w:left w:val="none" w:sz="0" w:space="0" w:color="auto"/>
            <w:bottom w:val="none" w:sz="0" w:space="0" w:color="auto"/>
            <w:right w:val="none" w:sz="0" w:space="0" w:color="auto"/>
          </w:divBdr>
        </w:div>
        <w:div w:id="575943906">
          <w:marLeft w:val="0"/>
          <w:marRight w:val="0"/>
          <w:marTop w:val="0"/>
          <w:marBottom w:val="0"/>
          <w:divBdr>
            <w:top w:val="none" w:sz="0" w:space="0" w:color="auto"/>
            <w:left w:val="none" w:sz="0" w:space="0" w:color="auto"/>
            <w:bottom w:val="none" w:sz="0" w:space="0" w:color="auto"/>
            <w:right w:val="none" w:sz="0" w:space="0" w:color="auto"/>
          </w:divBdr>
        </w:div>
        <w:div w:id="703092920">
          <w:marLeft w:val="0"/>
          <w:marRight w:val="0"/>
          <w:marTop w:val="0"/>
          <w:marBottom w:val="0"/>
          <w:divBdr>
            <w:top w:val="none" w:sz="0" w:space="0" w:color="auto"/>
            <w:left w:val="none" w:sz="0" w:space="0" w:color="auto"/>
            <w:bottom w:val="none" w:sz="0" w:space="0" w:color="auto"/>
            <w:right w:val="none" w:sz="0" w:space="0" w:color="auto"/>
          </w:divBdr>
        </w:div>
        <w:div w:id="735052385">
          <w:marLeft w:val="0"/>
          <w:marRight w:val="0"/>
          <w:marTop w:val="0"/>
          <w:marBottom w:val="0"/>
          <w:divBdr>
            <w:top w:val="none" w:sz="0" w:space="0" w:color="auto"/>
            <w:left w:val="none" w:sz="0" w:space="0" w:color="auto"/>
            <w:bottom w:val="none" w:sz="0" w:space="0" w:color="auto"/>
            <w:right w:val="none" w:sz="0" w:space="0" w:color="auto"/>
          </w:divBdr>
        </w:div>
        <w:div w:id="812334491">
          <w:marLeft w:val="0"/>
          <w:marRight w:val="0"/>
          <w:marTop w:val="0"/>
          <w:marBottom w:val="0"/>
          <w:divBdr>
            <w:top w:val="none" w:sz="0" w:space="0" w:color="auto"/>
            <w:left w:val="none" w:sz="0" w:space="0" w:color="auto"/>
            <w:bottom w:val="none" w:sz="0" w:space="0" w:color="auto"/>
            <w:right w:val="none" w:sz="0" w:space="0" w:color="auto"/>
          </w:divBdr>
        </w:div>
        <w:div w:id="815878932">
          <w:marLeft w:val="0"/>
          <w:marRight w:val="0"/>
          <w:marTop w:val="0"/>
          <w:marBottom w:val="0"/>
          <w:divBdr>
            <w:top w:val="none" w:sz="0" w:space="0" w:color="auto"/>
            <w:left w:val="none" w:sz="0" w:space="0" w:color="auto"/>
            <w:bottom w:val="none" w:sz="0" w:space="0" w:color="auto"/>
            <w:right w:val="none" w:sz="0" w:space="0" w:color="auto"/>
          </w:divBdr>
        </w:div>
        <w:div w:id="871109487">
          <w:marLeft w:val="0"/>
          <w:marRight w:val="0"/>
          <w:marTop w:val="0"/>
          <w:marBottom w:val="0"/>
          <w:divBdr>
            <w:top w:val="none" w:sz="0" w:space="0" w:color="auto"/>
            <w:left w:val="none" w:sz="0" w:space="0" w:color="auto"/>
            <w:bottom w:val="none" w:sz="0" w:space="0" w:color="auto"/>
            <w:right w:val="none" w:sz="0" w:space="0" w:color="auto"/>
          </w:divBdr>
        </w:div>
        <w:div w:id="987319818">
          <w:marLeft w:val="0"/>
          <w:marRight w:val="0"/>
          <w:marTop w:val="0"/>
          <w:marBottom w:val="0"/>
          <w:divBdr>
            <w:top w:val="none" w:sz="0" w:space="0" w:color="auto"/>
            <w:left w:val="none" w:sz="0" w:space="0" w:color="auto"/>
            <w:bottom w:val="none" w:sz="0" w:space="0" w:color="auto"/>
            <w:right w:val="none" w:sz="0" w:space="0" w:color="auto"/>
          </w:divBdr>
        </w:div>
        <w:div w:id="1008481630">
          <w:marLeft w:val="0"/>
          <w:marRight w:val="0"/>
          <w:marTop w:val="0"/>
          <w:marBottom w:val="0"/>
          <w:divBdr>
            <w:top w:val="none" w:sz="0" w:space="0" w:color="auto"/>
            <w:left w:val="none" w:sz="0" w:space="0" w:color="auto"/>
            <w:bottom w:val="none" w:sz="0" w:space="0" w:color="auto"/>
            <w:right w:val="none" w:sz="0" w:space="0" w:color="auto"/>
          </w:divBdr>
        </w:div>
        <w:div w:id="1067416865">
          <w:marLeft w:val="0"/>
          <w:marRight w:val="0"/>
          <w:marTop w:val="0"/>
          <w:marBottom w:val="0"/>
          <w:divBdr>
            <w:top w:val="none" w:sz="0" w:space="0" w:color="auto"/>
            <w:left w:val="none" w:sz="0" w:space="0" w:color="auto"/>
            <w:bottom w:val="none" w:sz="0" w:space="0" w:color="auto"/>
            <w:right w:val="none" w:sz="0" w:space="0" w:color="auto"/>
          </w:divBdr>
        </w:div>
        <w:div w:id="1078012924">
          <w:marLeft w:val="0"/>
          <w:marRight w:val="0"/>
          <w:marTop w:val="0"/>
          <w:marBottom w:val="0"/>
          <w:divBdr>
            <w:top w:val="none" w:sz="0" w:space="0" w:color="auto"/>
            <w:left w:val="none" w:sz="0" w:space="0" w:color="auto"/>
            <w:bottom w:val="none" w:sz="0" w:space="0" w:color="auto"/>
            <w:right w:val="none" w:sz="0" w:space="0" w:color="auto"/>
          </w:divBdr>
        </w:div>
        <w:div w:id="1109010652">
          <w:marLeft w:val="0"/>
          <w:marRight w:val="0"/>
          <w:marTop w:val="0"/>
          <w:marBottom w:val="0"/>
          <w:divBdr>
            <w:top w:val="none" w:sz="0" w:space="0" w:color="auto"/>
            <w:left w:val="none" w:sz="0" w:space="0" w:color="auto"/>
            <w:bottom w:val="none" w:sz="0" w:space="0" w:color="auto"/>
            <w:right w:val="none" w:sz="0" w:space="0" w:color="auto"/>
          </w:divBdr>
        </w:div>
        <w:div w:id="1111047510">
          <w:marLeft w:val="0"/>
          <w:marRight w:val="0"/>
          <w:marTop w:val="0"/>
          <w:marBottom w:val="0"/>
          <w:divBdr>
            <w:top w:val="none" w:sz="0" w:space="0" w:color="auto"/>
            <w:left w:val="none" w:sz="0" w:space="0" w:color="auto"/>
            <w:bottom w:val="none" w:sz="0" w:space="0" w:color="auto"/>
            <w:right w:val="none" w:sz="0" w:space="0" w:color="auto"/>
          </w:divBdr>
        </w:div>
        <w:div w:id="1242106110">
          <w:marLeft w:val="0"/>
          <w:marRight w:val="0"/>
          <w:marTop w:val="0"/>
          <w:marBottom w:val="0"/>
          <w:divBdr>
            <w:top w:val="none" w:sz="0" w:space="0" w:color="auto"/>
            <w:left w:val="none" w:sz="0" w:space="0" w:color="auto"/>
            <w:bottom w:val="none" w:sz="0" w:space="0" w:color="auto"/>
            <w:right w:val="none" w:sz="0" w:space="0" w:color="auto"/>
          </w:divBdr>
        </w:div>
        <w:div w:id="1283028529">
          <w:marLeft w:val="0"/>
          <w:marRight w:val="0"/>
          <w:marTop w:val="0"/>
          <w:marBottom w:val="0"/>
          <w:divBdr>
            <w:top w:val="none" w:sz="0" w:space="0" w:color="auto"/>
            <w:left w:val="none" w:sz="0" w:space="0" w:color="auto"/>
            <w:bottom w:val="none" w:sz="0" w:space="0" w:color="auto"/>
            <w:right w:val="none" w:sz="0" w:space="0" w:color="auto"/>
          </w:divBdr>
        </w:div>
        <w:div w:id="1468937049">
          <w:marLeft w:val="0"/>
          <w:marRight w:val="0"/>
          <w:marTop w:val="0"/>
          <w:marBottom w:val="0"/>
          <w:divBdr>
            <w:top w:val="none" w:sz="0" w:space="0" w:color="auto"/>
            <w:left w:val="none" w:sz="0" w:space="0" w:color="auto"/>
            <w:bottom w:val="none" w:sz="0" w:space="0" w:color="auto"/>
            <w:right w:val="none" w:sz="0" w:space="0" w:color="auto"/>
          </w:divBdr>
        </w:div>
        <w:div w:id="1609968003">
          <w:marLeft w:val="0"/>
          <w:marRight w:val="0"/>
          <w:marTop w:val="0"/>
          <w:marBottom w:val="0"/>
          <w:divBdr>
            <w:top w:val="none" w:sz="0" w:space="0" w:color="auto"/>
            <w:left w:val="none" w:sz="0" w:space="0" w:color="auto"/>
            <w:bottom w:val="none" w:sz="0" w:space="0" w:color="auto"/>
            <w:right w:val="none" w:sz="0" w:space="0" w:color="auto"/>
          </w:divBdr>
        </w:div>
        <w:div w:id="1665081722">
          <w:marLeft w:val="0"/>
          <w:marRight w:val="0"/>
          <w:marTop w:val="0"/>
          <w:marBottom w:val="0"/>
          <w:divBdr>
            <w:top w:val="none" w:sz="0" w:space="0" w:color="auto"/>
            <w:left w:val="none" w:sz="0" w:space="0" w:color="auto"/>
            <w:bottom w:val="none" w:sz="0" w:space="0" w:color="auto"/>
            <w:right w:val="none" w:sz="0" w:space="0" w:color="auto"/>
          </w:divBdr>
        </w:div>
        <w:div w:id="1686325221">
          <w:marLeft w:val="0"/>
          <w:marRight w:val="0"/>
          <w:marTop w:val="0"/>
          <w:marBottom w:val="0"/>
          <w:divBdr>
            <w:top w:val="none" w:sz="0" w:space="0" w:color="auto"/>
            <w:left w:val="none" w:sz="0" w:space="0" w:color="auto"/>
            <w:bottom w:val="none" w:sz="0" w:space="0" w:color="auto"/>
            <w:right w:val="none" w:sz="0" w:space="0" w:color="auto"/>
          </w:divBdr>
        </w:div>
        <w:div w:id="1712462562">
          <w:marLeft w:val="0"/>
          <w:marRight w:val="0"/>
          <w:marTop w:val="0"/>
          <w:marBottom w:val="0"/>
          <w:divBdr>
            <w:top w:val="none" w:sz="0" w:space="0" w:color="auto"/>
            <w:left w:val="none" w:sz="0" w:space="0" w:color="auto"/>
            <w:bottom w:val="none" w:sz="0" w:space="0" w:color="auto"/>
            <w:right w:val="none" w:sz="0" w:space="0" w:color="auto"/>
          </w:divBdr>
        </w:div>
        <w:div w:id="1790395679">
          <w:marLeft w:val="0"/>
          <w:marRight w:val="0"/>
          <w:marTop w:val="0"/>
          <w:marBottom w:val="0"/>
          <w:divBdr>
            <w:top w:val="none" w:sz="0" w:space="0" w:color="auto"/>
            <w:left w:val="none" w:sz="0" w:space="0" w:color="auto"/>
            <w:bottom w:val="none" w:sz="0" w:space="0" w:color="auto"/>
            <w:right w:val="none" w:sz="0" w:space="0" w:color="auto"/>
          </w:divBdr>
        </w:div>
        <w:div w:id="1872570178">
          <w:marLeft w:val="0"/>
          <w:marRight w:val="0"/>
          <w:marTop w:val="0"/>
          <w:marBottom w:val="0"/>
          <w:divBdr>
            <w:top w:val="none" w:sz="0" w:space="0" w:color="auto"/>
            <w:left w:val="none" w:sz="0" w:space="0" w:color="auto"/>
            <w:bottom w:val="none" w:sz="0" w:space="0" w:color="auto"/>
            <w:right w:val="none" w:sz="0" w:space="0" w:color="auto"/>
          </w:divBdr>
        </w:div>
        <w:div w:id="2028602235">
          <w:marLeft w:val="0"/>
          <w:marRight w:val="0"/>
          <w:marTop w:val="0"/>
          <w:marBottom w:val="0"/>
          <w:divBdr>
            <w:top w:val="none" w:sz="0" w:space="0" w:color="auto"/>
            <w:left w:val="none" w:sz="0" w:space="0" w:color="auto"/>
            <w:bottom w:val="none" w:sz="0" w:space="0" w:color="auto"/>
            <w:right w:val="none" w:sz="0" w:space="0" w:color="auto"/>
          </w:divBdr>
        </w:div>
        <w:div w:id="2067534083">
          <w:marLeft w:val="0"/>
          <w:marRight w:val="0"/>
          <w:marTop w:val="0"/>
          <w:marBottom w:val="0"/>
          <w:divBdr>
            <w:top w:val="none" w:sz="0" w:space="0" w:color="auto"/>
            <w:left w:val="none" w:sz="0" w:space="0" w:color="auto"/>
            <w:bottom w:val="none" w:sz="0" w:space="0" w:color="auto"/>
            <w:right w:val="none" w:sz="0" w:space="0" w:color="auto"/>
          </w:divBdr>
        </w:div>
        <w:div w:id="2080783695">
          <w:marLeft w:val="0"/>
          <w:marRight w:val="0"/>
          <w:marTop w:val="0"/>
          <w:marBottom w:val="0"/>
          <w:divBdr>
            <w:top w:val="none" w:sz="0" w:space="0" w:color="auto"/>
            <w:left w:val="none" w:sz="0" w:space="0" w:color="auto"/>
            <w:bottom w:val="none" w:sz="0" w:space="0" w:color="auto"/>
            <w:right w:val="none" w:sz="0" w:space="0" w:color="auto"/>
          </w:divBdr>
        </w:div>
        <w:div w:id="2105488941">
          <w:marLeft w:val="0"/>
          <w:marRight w:val="0"/>
          <w:marTop w:val="0"/>
          <w:marBottom w:val="0"/>
          <w:divBdr>
            <w:top w:val="none" w:sz="0" w:space="0" w:color="auto"/>
            <w:left w:val="none" w:sz="0" w:space="0" w:color="auto"/>
            <w:bottom w:val="none" w:sz="0" w:space="0" w:color="auto"/>
            <w:right w:val="none" w:sz="0" w:space="0" w:color="auto"/>
          </w:divBdr>
        </w:div>
        <w:div w:id="2127692586">
          <w:marLeft w:val="0"/>
          <w:marRight w:val="0"/>
          <w:marTop w:val="0"/>
          <w:marBottom w:val="0"/>
          <w:divBdr>
            <w:top w:val="none" w:sz="0" w:space="0" w:color="auto"/>
            <w:left w:val="none" w:sz="0" w:space="0" w:color="auto"/>
            <w:bottom w:val="none" w:sz="0" w:space="0" w:color="auto"/>
            <w:right w:val="none" w:sz="0" w:space="0" w:color="auto"/>
          </w:divBdr>
        </w:div>
        <w:div w:id="2140150397">
          <w:marLeft w:val="0"/>
          <w:marRight w:val="0"/>
          <w:marTop w:val="0"/>
          <w:marBottom w:val="0"/>
          <w:divBdr>
            <w:top w:val="none" w:sz="0" w:space="0" w:color="auto"/>
            <w:left w:val="none" w:sz="0" w:space="0" w:color="auto"/>
            <w:bottom w:val="none" w:sz="0" w:space="0" w:color="auto"/>
            <w:right w:val="none" w:sz="0" w:space="0" w:color="auto"/>
          </w:divBdr>
        </w:div>
      </w:divsChild>
    </w:div>
    <w:div w:id="644745303">
      <w:bodyDiv w:val="1"/>
      <w:marLeft w:val="0"/>
      <w:marRight w:val="0"/>
      <w:marTop w:val="0"/>
      <w:marBottom w:val="0"/>
      <w:divBdr>
        <w:top w:val="none" w:sz="0" w:space="0" w:color="auto"/>
        <w:left w:val="none" w:sz="0" w:space="0" w:color="auto"/>
        <w:bottom w:val="none" w:sz="0" w:space="0" w:color="auto"/>
        <w:right w:val="none" w:sz="0" w:space="0" w:color="auto"/>
      </w:divBdr>
    </w:div>
    <w:div w:id="652946648">
      <w:bodyDiv w:val="1"/>
      <w:marLeft w:val="0"/>
      <w:marRight w:val="0"/>
      <w:marTop w:val="0"/>
      <w:marBottom w:val="0"/>
      <w:divBdr>
        <w:top w:val="none" w:sz="0" w:space="0" w:color="auto"/>
        <w:left w:val="none" w:sz="0" w:space="0" w:color="auto"/>
        <w:bottom w:val="none" w:sz="0" w:space="0" w:color="auto"/>
        <w:right w:val="none" w:sz="0" w:space="0" w:color="auto"/>
      </w:divBdr>
    </w:div>
    <w:div w:id="669067371">
      <w:bodyDiv w:val="1"/>
      <w:marLeft w:val="0"/>
      <w:marRight w:val="0"/>
      <w:marTop w:val="0"/>
      <w:marBottom w:val="0"/>
      <w:divBdr>
        <w:top w:val="none" w:sz="0" w:space="0" w:color="auto"/>
        <w:left w:val="none" w:sz="0" w:space="0" w:color="auto"/>
        <w:bottom w:val="none" w:sz="0" w:space="0" w:color="auto"/>
        <w:right w:val="none" w:sz="0" w:space="0" w:color="auto"/>
      </w:divBdr>
    </w:div>
    <w:div w:id="701520100">
      <w:bodyDiv w:val="1"/>
      <w:marLeft w:val="0"/>
      <w:marRight w:val="0"/>
      <w:marTop w:val="0"/>
      <w:marBottom w:val="0"/>
      <w:divBdr>
        <w:top w:val="none" w:sz="0" w:space="0" w:color="auto"/>
        <w:left w:val="none" w:sz="0" w:space="0" w:color="auto"/>
        <w:bottom w:val="none" w:sz="0" w:space="0" w:color="auto"/>
        <w:right w:val="none" w:sz="0" w:space="0" w:color="auto"/>
      </w:divBdr>
    </w:div>
    <w:div w:id="701903738">
      <w:bodyDiv w:val="1"/>
      <w:marLeft w:val="0"/>
      <w:marRight w:val="0"/>
      <w:marTop w:val="0"/>
      <w:marBottom w:val="0"/>
      <w:divBdr>
        <w:top w:val="none" w:sz="0" w:space="0" w:color="auto"/>
        <w:left w:val="none" w:sz="0" w:space="0" w:color="auto"/>
        <w:bottom w:val="none" w:sz="0" w:space="0" w:color="auto"/>
        <w:right w:val="none" w:sz="0" w:space="0" w:color="auto"/>
      </w:divBdr>
      <w:divsChild>
        <w:div w:id="1369994121">
          <w:marLeft w:val="0"/>
          <w:marRight w:val="0"/>
          <w:marTop w:val="0"/>
          <w:marBottom w:val="0"/>
          <w:divBdr>
            <w:top w:val="none" w:sz="0" w:space="0" w:color="auto"/>
            <w:left w:val="none" w:sz="0" w:space="0" w:color="auto"/>
            <w:bottom w:val="none" w:sz="0" w:space="0" w:color="auto"/>
            <w:right w:val="none" w:sz="0" w:space="0" w:color="auto"/>
          </w:divBdr>
        </w:div>
      </w:divsChild>
    </w:div>
    <w:div w:id="709113475">
      <w:bodyDiv w:val="1"/>
      <w:marLeft w:val="0"/>
      <w:marRight w:val="0"/>
      <w:marTop w:val="0"/>
      <w:marBottom w:val="0"/>
      <w:divBdr>
        <w:top w:val="none" w:sz="0" w:space="0" w:color="auto"/>
        <w:left w:val="none" w:sz="0" w:space="0" w:color="auto"/>
        <w:bottom w:val="none" w:sz="0" w:space="0" w:color="auto"/>
        <w:right w:val="none" w:sz="0" w:space="0" w:color="auto"/>
      </w:divBdr>
    </w:div>
    <w:div w:id="710425652">
      <w:bodyDiv w:val="1"/>
      <w:marLeft w:val="0"/>
      <w:marRight w:val="0"/>
      <w:marTop w:val="0"/>
      <w:marBottom w:val="0"/>
      <w:divBdr>
        <w:top w:val="none" w:sz="0" w:space="0" w:color="auto"/>
        <w:left w:val="none" w:sz="0" w:space="0" w:color="auto"/>
        <w:bottom w:val="none" w:sz="0" w:space="0" w:color="auto"/>
        <w:right w:val="none" w:sz="0" w:space="0" w:color="auto"/>
      </w:divBdr>
    </w:div>
    <w:div w:id="734931766">
      <w:bodyDiv w:val="1"/>
      <w:marLeft w:val="0"/>
      <w:marRight w:val="0"/>
      <w:marTop w:val="0"/>
      <w:marBottom w:val="0"/>
      <w:divBdr>
        <w:top w:val="none" w:sz="0" w:space="0" w:color="auto"/>
        <w:left w:val="none" w:sz="0" w:space="0" w:color="auto"/>
        <w:bottom w:val="none" w:sz="0" w:space="0" w:color="auto"/>
        <w:right w:val="none" w:sz="0" w:space="0" w:color="auto"/>
      </w:divBdr>
    </w:div>
    <w:div w:id="762606529">
      <w:bodyDiv w:val="1"/>
      <w:marLeft w:val="0"/>
      <w:marRight w:val="0"/>
      <w:marTop w:val="0"/>
      <w:marBottom w:val="0"/>
      <w:divBdr>
        <w:top w:val="none" w:sz="0" w:space="0" w:color="auto"/>
        <w:left w:val="none" w:sz="0" w:space="0" w:color="auto"/>
        <w:bottom w:val="none" w:sz="0" w:space="0" w:color="auto"/>
        <w:right w:val="none" w:sz="0" w:space="0" w:color="auto"/>
      </w:divBdr>
    </w:div>
    <w:div w:id="771050078">
      <w:bodyDiv w:val="1"/>
      <w:marLeft w:val="0"/>
      <w:marRight w:val="0"/>
      <w:marTop w:val="0"/>
      <w:marBottom w:val="0"/>
      <w:divBdr>
        <w:top w:val="none" w:sz="0" w:space="0" w:color="auto"/>
        <w:left w:val="none" w:sz="0" w:space="0" w:color="auto"/>
        <w:bottom w:val="none" w:sz="0" w:space="0" w:color="auto"/>
        <w:right w:val="none" w:sz="0" w:space="0" w:color="auto"/>
      </w:divBdr>
    </w:div>
    <w:div w:id="781000713">
      <w:bodyDiv w:val="1"/>
      <w:marLeft w:val="0"/>
      <w:marRight w:val="0"/>
      <w:marTop w:val="0"/>
      <w:marBottom w:val="0"/>
      <w:divBdr>
        <w:top w:val="none" w:sz="0" w:space="0" w:color="auto"/>
        <w:left w:val="none" w:sz="0" w:space="0" w:color="auto"/>
        <w:bottom w:val="none" w:sz="0" w:space="0" w:color="auto"/>
        <w:right w:val="none" w:sz="0" w:space="0" w:color="auto"/>
      </w:divBdr>
    </w:div>
    <w:div w:id="782455560">
      <w:bodyDiv w:val="1"/>
      <w:marLeft w:val="0"/>
      <w:marRight w:val="0"/>
      <w:marTop w:val="0"/>
      <w:marBottom w:val="0"/>
      <w:divBdr>
        <w:top w:val="none" w:sz="0" w:space="0" w:color="auto"/>
        <w:left w:val="none" w:sz="0" w:space="0" w:color="auto"/>
        <w:bottom w:val="none" w:sz="0" w:space="0" w:color="auto"/>
        <w:right w:val="none" w:sz="0" w:space="0" w:color="auto"/>
      </w:divBdr>
    </w:div>
    <w:div w:id="816801471">
      <w:bodyDiv w:val="1"/>
      <w:marLeft w:val="0"/>
      <w:marRight w:val="0"/>
      <w:marTop w:val="0"/>
      <w:marBottom w:val="0"/>
      <w:divBdr>
        <w:top w:val="none" w:sz="0" w:space="0" w:color="auto"/>
        <w:left w:val="none" w:sz="0" w:space="0" w:color="auto"/>
        <w:bottom w:val="none" w:sz="0" w:space="0" w:color="auto"/>
        <w:right w:val="none" w:sz="0" w:space="0" w:color="auto"/>
      </w:divBdr>
    </w:div>
    <w:div w:id="854072420">
      <w:bodyDiv w:val="1"/>
      <w:marLeft w:val="0"/>
      <w:marRight w:val="0"/>
      <w:marTop w:val="0"/>
      <w:marBottom w:val="0"/>
      <w:divBdr>
        <w:top w:val="none" w:sz="0" w:space="0" w:color="auto"/>
        <w:left w:val="none" w:sz="0" w:space="0" w:color="auto"/>
        <w:bottom w:val="none" w:sz="0" w:space="0" w:color="auto"/>
        <w:right w:val="none" w:sz="0" w:space="0" w:color="auto"/>
      </w:divBdr>
    </w:div>
    <w:div w:id="856964020">
      <w:bodyDiv w:val="1"/>
      <w:marLeft w:val="0"/>
      <w:marRight w:val="0"/>
      <w:marTop w:val="0"/>
      <w:marBottom w:val="0"/>
      <w:divBdr>
        <w:top w:val="none" w:sz="0" w:space="0" w:color="auto"/>
        <w:left w:val="none" w:sz="0" w:space="0" w:color="auto"/>
        <w:bottom w:val="none" w:sz="0" w:space="0" w:color="auto"/>
        <w:right w:val="none" w:sz="0" w:space="0" w:color="auto"/>
      </w:divBdr>
    </w:div>
    <w:div w:id="880555582">
      <w:bodyDiv w:val="1"/>
      <w:marLeft w:val="0"/>
      <w:marRight w:val="0"/>
      <w:marTop w:val="0"/>
      <w:marBottom w:val="0"/>
      <w:divBdr>
        <w:top w:val="none" w:sz="0" w:space="0" w:color="auto"/>
        <w:left w:val="none" w:sz="0" w:space="0" w:color="auto"/>
        <w:bottom w:val="none" w:sz="0" w:space="0" w:color="auto"/>
        <w:right w:val="none" w:sz="0" w:space="0" w:color="auto"/>
      </w:divBdr>
    </w:div>
    <w:div w:id="905989550">
      <w:bodyDiv w:val="1"/>
      <w:marLeft w:val="0"/>
      <w:marRight w:val="0"/>
      <w:marTop w:val="0"/>
      <w:marBottom w:val="0"/>
      <w:divBdr>
        <w:top w:val="none" w:sz="0" w:space="0" w:color="auto"/>
        <w:left w:val="none" w:sz="0" w:space="0" w:color="auto"/>
        <w:bottom w:val="none" w:sz="0" w:space="0" w:color="auto"/>
        <w:right w:val="none" w:sz="0" w:space="0" w:color="auto"/>
      </w:divBdr>
    </w:div>
    <w:div w:id="906644586">
      <w:bodyDiv w:val="1"/>
      <w:marLeft w:val="0"/>
      <w:marRight w:val="0"/>
      <w:marTop w:val="0"/>
      <w:marBottom w:val="0"/>
      <w:divBdr>
        <w:top w:val="none" w:sz="0" w:space="0" w:color="auto"/>
        <w:left w:val="none" w:sz="0" w:space="0" w:color="auto"/>
        <w:bottom w:val="none" w:sz="0" w:space="0" w:color="auto"/>
        <w:right w:val="none" w:sz="0" w:space="0" w:color="auto"/>
      </w:divBdr>
    </w:div>
    <w:div w:id="908920919">
      <w:bodyDiv w:val="1"/>
      <w:marLeft w:val="0"/>
      <w:marRight w:val="0"/>
      <w:marTop w:val="0"/>
      <w:marBottom w:val="0"/>
      <w:divBdr>
        <w:top w:val="none" w:sz="0" w:space="0" w:color="auto"/>
        <w:left w:val="none" w:sz="0" w:space="0" w:color="auto"/>
        <w:bottom w:val="none" w:sz="0" w:space="0" w:color="auto"/>
        <w:right w:val="none" w:sz="0" w:space="0" w:color="auto"/>
      </w:divBdr>
    </w:div>
    <w:div w:id="913708141">
      <w:bodyDiv w:val="1"/>
      <w:marLeft w:val="0"/>
      <w:marRight w:val="0"/>
      <w:marTop w:val="0"/>
      <w:marBottom w:val="0"/>
      <w:divBdr>
        <w:top w:val="none" w:sz="0" w:space="0" w:color="auto"/>
        <w:left w:val="none" w:sz="0" w:space="0" w:color="auto"/>
        <w:bottom w:val="none" w:sz="0" w:space="0" w:color="auto"/>
        <w:right w:val="none" w:sz="0" w:space="0" w:color="auto"/>
      </w:divBdr>
    </w:div>
    <w:div w:id="923535914">
      <w:bodyDiv w:val="1"/>
      <w:marLeft w:val="0"/>
      <w:marRight w:val="0"/>
      <w:marTop w:val="0"/>
      <w:marBottom w:val="0"/>
      <w:divBdr>
        <w:top w:val="none" w:sz="0" w:space="0" w:color="auto"/>
        <w:left w:val="none" w:sz="0" w:space="0" w:color="auto"/>
        <w:bottom w:val="none" w:sz="0" w:space="0" w:color="auto"/>
        <w:right w:val="none" w:sz="0" w:space="0" w:color="auto"/>
      </w:divBdr>
    </w:div>
    <w:div w:id="925696578">
      <w:bodyDiv w:val="1"/>
      <w:marLeft w:val="0"/>
      <w:marRight w:val="0"/>
      <w:marTop w:val="0"/>
      <w:marBottom w:val="0"/>
      <w:divBdr>
        <w:top w:val="none" w:sz="0" w:space="0" w:color="auto"/>
        <w:left w:val="none" w:sz="0" w:space="0" w:color="auto"/>
        <w:bottom w:val="none" w:sz="0" w:space="0" w:color="auto"/>
        <w:right w:val="none" w:sz="0" w:space="0" w:color="auto"/>
      </w:divBdr>
    </w:div>
    <w:div w:id="942080418">
      <w:bodyDiv w:val="1"/>
      <w:marLeft w:val="0"/>
      <w:marRight w:val="0"/>
      <w:marTop w:val="0"/>
      <w:marBottom w:val="0"/>
      <w:divBdr>
        <w:top w:val="none" w:sz="0" w:space="0" w:color="auto"/>
        <w:left w:val="none" w:sz="0" w:space="0" w:color="auto"/>
        <w:bottom w:val="none" w:sz="0" w:space="0" w:color="auto"/>
        <w:right w:val="none" w:sz="0" w:space="0" w:color="auto"/>
      </w:divBdr>
    </w:div>
    <w:div w:id="945773849">
      <w:bodyDiv w:val="1"/>
      <w:marLeft w:val="0"/>
      <w:marRight w:val="0"/>
      <w:marTop w:val="0"/>
      <w:marBottom w:val="0"/>
      <w:divBdr>
        <w:top w:val="none" w:sz="0" w:space="0" w:color="auto"/>
        <w:left w:val="none" w:sz="0" w:space="0" w:color="auto"/>
        <w:bottom w:val="none" w:sz="0" w:space="0" w:color="auto"/>
        <w:right w:val="none" w:sz="0" w:space="0" w:color="auto"/>
      </w:divBdr>
    </w:div>
    <w:div w:id="947003209">
      <w:bodyDiv w:val="1"/>
      <w:marLeft w:val="0"/>
      <w:marRight w:val="0"/>
      <w:marTop w:val="0"/>
      <w:marBottom w:val="0"/>
      <w:divBdr>
        <w:top w:val="none" w:sz="0" w:space="0" w:color="auto"/>
        <w:left w:val="none" w:sz="0" w:space="0" w:color="auto"/>
        <w:bottom w:val="none" w:sz="0" w:space="0" w:color="auto"/>
        <w:right w:val="none" w:sz="0" w:space="0" w:color="auto"/>
      </w:divBdr>
    </w:div>
    <w:div w:id="953830953">
      <w:bodyDiv w:val="1"/>
      <w:marLeft w:val="0"/>
      <w:marRight w:val="0"/>
      <w:marTop w:val="0"/>
      <w:marBottom w:val="0"/>
      <w:divBdr>
        <w:top w:val="none" w:sz="0" w:space="0" w:color="auto"/>
        <w:left w:val="none" w:sz="0" w:space="0" w:color="auto"/>
        <w:bottom w:val="none" w:sz="0" w:space="0" w:color="auto"/>
        <w:right w:val="none" w:sz="0" w:space="0" w:color="auto"/>
      </w:divBdr>
    </w:div>
    <w:div w:id="998730842">
      <w:bodyDiv w:val="1"/>
      <w:marLeft w:val="0"/>
      <w:marRight w:val="0"/>
      <w:marTop w:val="0"/>
      <w:marBottom w:val="0"/>
      <w:divBdr>
        <w:top w:val="none" w:sz="0" w:space="0" w:color="auto"/>
        <w:left w:val="none" w:sz="0" w:space="0" w:color="auto"/>
        <w:bottom w:val="none" w:sz="0" w:space="0" w:color="auto"/>
        <w:right w:val="none" w:sz="0" w:space="0" w:color="auto"/>
      </w:divBdr>
    </w:div>
    <w:div w:id="1000278374">
      <w:bodyDiv w:val="1"/>
      <w:marLeft w:val="0"/>
      <w:marRight w:val="0"/>
      <w:marTop w:val="0"/>
      <w:marBottom w:val="0"/>
      <w:divBdr>
        <w:top w:val="none" w:sz="0" w:space="0" w:color="auto"/>
        <w:left w:val="none" w:sz="0" w:space="0" w:color="auto"/>
        <w:bottom w:val="none" w:sz="0" w:space="0" w:color="auto"/>
        <w:right w:val="none" w:sz="0" w:space="0" w:color="auto"/>
      </w:divBdr>
    </w:div>
    <w:div w:id="1020475116">
      <w:bodyDiv w:val="1"/>
      <w:marLeft w:val="0"/>
      <w:marRight w:val="0"/>
      <w:marTop w:val="0"/>
      <w:marBottom w:val="0"/>
      <w:divBdr>
        <w:top w:val="none" w:sz="0" w:space="0" w:color="auto"/>
        <w:left w:val="none" w:sz="0" w:space="0" w:color="auto"/>
        <w:bottom w:val="none" w:sz="0" w:space="0" w:color="auto"/>
        <w:right w:val="none" w:sz="0" w:space="0" w:color="auto"/>
      </w:divBdr>
    </w:div>
    <w:div w:id="1031229900">
      <w:bodyDiv w:val="1"/>
      <w:marLeft w:val="0"/>
      <w:marRight w:val="0"/>
      <w:marTop w:val="0"/>
      <w:marBottom w:val="0"/>
      <w:divBdr>
        <w:top w:val="none" w:sz="0" w:space="0" w:color="auto"/>
        <w:left w:val="none" w:sz="0" w:space="0" w:color="auto"/>
        <w:bottom w:val="none" w:sz="0" w:space="0" w:color="auto"/>
        <w:right w:val="none" w:sz="0" w:space="0" w:color="auto"/>
      </w:divBdr>
    </w:div>
    <w:div w:id="1037851028">
      <w:bodyDiv w:val="1"/>
      <w:marLeft w:val="0"/>
      <w:marRight w:val="0"/>
      <w:marTop w:val="0"/>
      <w:marBottom w:val="0"/>
      <w:divBdr>
        <w:top w:val="none" w:sz="0" w:space="0" w:color="auto"/>
        <w:left w:val="none" w:sz="0" w:space="0" w:color="auto"/>
        <w:bottom w:val="none" w:sz="0" w:space="0" w:color="auto"/>
        <w:right w:val="none" w:sz="0" w:space="0" w:color="auto"/>
      </w:divBdr>
    </w:div>
    <w:div w:id="1043359713">
      <w:bodyDiv w:val="1"/>
      <w:marLeft w:val="0"/>
      <w:marRight w:val="0"/>
      <w:marTop w:val="0"/>
      <w:marBottom w:val="0"/>
      <w:divBdr>
        <w:top w:val="none" w:sz="0" w:space="0" w:color="auto"/>
        <w:left w:val="none" w:sz="0" w:space="0" w:color="auto"/>
        <w:bottom w:val="none" w:sz="0" w:space="0" w:color="auto"/>
        <w:right w:val="none" w:sz="0" w:space="0" w:color="auto"/>
      </w:divBdr>
    </w:div>
    <w:div w:id="1061757721">
      <w:bodyDiv w:val="1"/>
      <w:marLeft w:val="0"/>
      <w:marRight w:val="0"/>
      <w:marTop w:val="0"/>
      <w:marBottom w:val="0"/>
      <w:divBdr>
        <w:top w:val="none" w:sz="0" w:space="0" w:color="auto"/>
        <w:left w:val="none" w:sz="0" w:space="0" w:color="auto"/>
        <w:bottom w:val="none" w:sz="0" w:space="0" w:color="auto"/>
        <w:right w:val="none" w:sz="0" w:space="0" w:color="auto"/>
      </w:divBdr>
    </w:div>
    <w:div w:id="1064839393">
      <w:bodyDiv w:val="1"/>
      <w:marLeft w:val="0"/>
      <w:marRight w:val="0"/>
      <w:marTop w:val="0"/>
      <w:marBottom w:val="0"/>
      <w:divBdr>
        <w:top w:val="none" w:sz="0" w:space="0" w:color="auto"/>
        <w:left w:val="none" w:sz="0" w:space="0" w:color="auto"/>
        <w:bottom w:val="none" w:sz="0" w:space="0" w:color="auto"/>
        <w:right w:val="none" w:sz="0" w:space="0" w:color="auto"/>
      </w:divBdr>
    </w:div>
    <w:div w:id="1078095743">
      <w:bodyDiv w:val="1"/>
      <w:marLeft w:val="0"/>
      <w:marRight w:val="0"/>
      <w:marTop w:val="0"/>
      <w:marBottom w:val="0"/>
      <w:divBdr>
        <w:top w:val="none" w:sz="0" w:space="0" w:color="auto"/>
        <w:left w:val="none" w:sz="0" w:space="0" w:color="auto"/>
        <w:bottom w:val="none" w:sz="0" w:space="0" w:color="auto"/>
        <w:right w:val="none" w:sz="0" w:space="0" w:color="auto"/>
      </w:divBdr>
    </w:div>
    <w:div w:id="1081874258">
      <w:bodyDiv w:val="1"/>
      <w:marLeft w:val="0"/>
      <w:marRight w:val="0"/>
      <w:marTop w:val="0"/>
      <w:marBottom w:val="0"/>
      <w:divBdr>
        <w:top w:val="none" w:sz="0" w:space="0" w:color="auto"/>
        <w:left w:val="none" w:sz="0" w:space="0" w:color="auto"/>
        <w:bottom w:val="none" w:sz="0" w:space="0" w:color="auto"/>
        <w:right w:val="none" w:sz="0" w:space="0" w:color="auto"/>
      </w:divBdr>
    </w:div>
    <w:div w:id="1091899719">
      <w:bodyDiv w:val="1"/>
      <w:marLeft w:val="0"/>
      <w:marRight w:val="0"/>
      <w:marTop w:val="0"/>
      <w:marBottom w:val="0"/>
      <w:divBdr>
        <w:top w:val="none" w:sz="0" w:space="0" w:color="auto"/>
        <w:left w:val="none" w:sz="0" w:space="0" w:color="auto"/>
        <w:bottom w:val="none" w:sz="0" w:space="0" w:color="auto"/>
        <w:right w:val="none" w:sz="0" w:space="0" w:color="auto"/>
      </w:divBdr>
    </w:div>
    <w:div w:id="1096435843">
      <w:bodyDiv w:val="1"/>
      <w:marLeft w:val="0"/>
      <w:marRight w:val="0"/>
      <w:marTop w:val="0"/>
      <w:marBottom w:val="0"/>
      <w:divBdr>
        <w:top w:val="none" w:sz="0" w:space="0" w:color="auto"/>
        <w:left w:val="none" w:sz="0" w:space="0" w:color="auto"/>
        <w:bottom w:val="none" w:sz="0" w:space="0" w:color="auto"/>
        <w:right w:val="none" w:sz="0" w:space="0" w:color="auto"/>
      </w:divBdr>
    </w:div>
    <w:div w:id="1119299845">
      <w:bodyDiv w:val="1"/>
      <w:marLeft w:val="0"/>
      <w:marRight w:val="0"/>
      <w:marTop w:val="0"/>
      <w:marBottom w:val="0"/>
      <w:divBdr>
        <w:top w:val="none" w:sz="0" w:space="0" w:color="auto"/>
        <w:left w:val="none" w:sz="0" w:space="0" w:color="auto"/>
        <w:bottom w:val="none" w:sz="0" w:space="0" w:color="auto"/>
        <w:right w:val="none" w:sz="0" w:space="0" w:color="auto"/>
      </w:divBdr>
    </w:div>
    <w:div w:id="1140919973">
      <w:bodyDiv w:val="1"/>
      <w:marLeft w:val="0"/>
      <w:marRight w:val="0"/>
      <w:marTop w:val="0"/>
      <w:marBottom w:val="0"/>
      <w:divBdr>
        <w:top w:val="none" w:sz="0" w:space="0" w:color="auto"/>
        <w:left w:val="none" w:sz="0" w:space="0" w:color="auto"/>
        <w:bottom w:val="none" w:sz="0" w:space="0" w:color="auto"/>
        <w:right w:val="none" w:sz="0" w:space="0" w:color="auto"/>
      </w:divBdr>
    </w:div>
    <w:div w:id="1183395318">
      <w:bodyDiv w:val="1"/>
      <w:marLeft w:val="0"/>
      <w:marRight w:val="0"/>
      <w:marTop w:val="0"/>
      <w:marBottom w:val="0"/>
      <w:divBdr>
        <w:top w:val="none" w:sz="0" w:space="0" w:color="auto"/>
        <w:left w:val="none" w:sz="0" w:space="0" w:color="auto"/>
        <w:bottom w:val="none" w:sz="0" w:space="0" w:color="auto"/>
        <w:right w:val="none" w:sz="0" w:space="0" w:color="auto"/>
      </w:divBdr>
    </w:div>
    <w:div w:id="1188907277">
      <w:bodyDiv w:val="1"/>
      <w:marLeft w:val="0"/>
      <w:marRight w:val="0"/>
      <w:marTop w:val="0"/>
      <w:marBottom w:val="0"/>
      <w:divBdr>
        <w:top w:val="none" w:sz="0" w:space="0" w:color="auto"/>
        <w:left w:val="none" w:sz="0" w:space="0" w:color="auto"/>
        <w:bottom w:val="none" w:sz="0" w:space="0" w:color="auto"/>
        <w:right w:val="none" w:sz="0" w:space="0" w:color="auto"/>
      </w:divBdr>
    </w:div>
    <w:div w:id="1193153291">
      <w:bodyDiv w:val="1"/>
      <w:marLeft w:val="0"/>
      <w:marRight w:val="0"/>
      <w:marTop w:val="0"/>
      <w:marBottom w:val="0"/>
      <w:divBdr>
        <w:top w:val="none" w:sz="0" w:space="0" w:color="auto"/>
        <w:left w:val="none" w:sz="0" w:space="0" w:color="auto"/>
        <w:bottom w:val="none" w:sz="0" w:space="0" w:color="auto"/>
        <w:right w:val="none" w:sz="0" w:space="0" w:color="auto"/>
      </w:divBdr>
    </w:div>
    <w:div w:id="1193297950">
      <w:bodyDiv w:val="1"/>
      <w:marLeft w:val="0"/>
      <w:marRight w:val="0"/>
      <w:marTop w:val="0"/>
      <w:marBottom w:val="0"/>
      <w:divBdr>
        <w:top w:val="none" w:sz="0" w:space="0" w:color="auto"/>
        <w:left w:val="none" w:sz="0" w:space="0" w:color="auto"/>
        <w:bottom w:val="none" w:sz="0" w:space="0" w:color="auto"/>
        <w:right w:val="none" w:sz="0" w:space="0" w:color="auto"/>
      </w:divBdr>
    </w:div>
    <w:div w:id="1201477033">
      <w:bodyDiv w:val="1"/>
      <w:marLeft w:val="0"/>
      <w:marRight w:val="0"/>
      <w:marTop w:val="0"/>
      <w:marBottom w:val="0"/>
      <w:divBdr>
        <w:top w:val="none" w:sz="0" w:space="0" w:color="auto"/>
        <w:left w:val="none" w:sz="0" w:space="0" w:color="auto"/>
        <w:bottom w:val="none" w:sz="0" w:space="0" w:color="auto"/>
        <w:right w:val="none" w:sz="0" w:space="0" w:color="auto"/>
      </w:divBdr>
    </w:div>
    <w:div w:id="1229457250">
      <w:bodyDiv w:val="1"/>
      <w:marLeft w:val="0"/>
      <w:marRight w:val="0"/>
      <w:marTop w:val="0"/>
      <w:marBottom w:val="0"/>
      <w:divBdr>
        <w:top w:val="none" w:sz="0" w:space="0" w:color="auto"/>
        <w:left w:val="none" w:sz="0" w:space="0" w:color="auto"/>
        <w:bottom w:val="none" w:sz="0" w:space="0" w:color="auto"/>
        <w:right w:val="none" w:sz="0" w:space="0" w:color="auto"/>
      </w:divBdr>
    </w:div>
    <w:div w:id="1232084485">
      <w:bodyDiv w:val="1"/>
      <w:marLeft w:val="0"/>
      <w:marRight w:val="0"/>
      <w:marTop w:val="0"/>
      <w:marBottom w:val="0"/>
      <w:divBdr>
        <w:top w:val="none" w:sz="0" w:space="0" w:color="auto"/>
        <w:left w:val="none" w:sz="0" w:space="0" w:color="auto"/>
        <w:bottom w:val="none" w:sz="0" w:space="0" w:color="auto"/>
        <w:right w:val="none" w:sz="0" w:space="0" w:color="auto"/>
      </w:divBdr>
    </w:div>
    <w:div w:id="1241211587">
      <w:bodyDiv w:val="1"/>
      <w:marLeft w:val="0"/>
      <w:marRight w:val="0"/>
      <w:marTop w:val="0"/>
      <w:marBottom w:val="0"/>
      <w:divBdr>
        <w:top w:val="none" w:sz="0" w:space="0" w:color="auto"/>
        <w:left w:val="none" w:sz="0" w:space="0" w:color="auto"/>
        <w:bottom w:val="none" w:sz="0" w:space="0" w:color="auto"/>
        <w:right w:val="none" w:sz="0" w:space="0" w:color="auto"/>
      </w:divBdr>
    </w:div>
    <w:div w:id="1248031672">
      <w:bodyDiv w:val="1"/>
      <w:marLeft w:val="0"/>
      <w:marRight w:val="0"/>
      <w:marTop w:val="0"/>
      <w:marBottom w:val="0"/>
      <w:divBdr>
        <w:top w:val="none" w:sz="0" w:space="0" w:color="auto"/>
        <w:left w:val="none" w:sz="0" w:space="0" w:color="auto"/>
        <w:bottom w:val="none" w:sz="0" w:space="0" w:color="auto"/>
        <w:right w:val="none" w:sz="0" w:space="0" w:color="auto"/>
      </w:divBdr>
    </w:div>
    <w:div w:id="1251620590">
      <w:bodyDiv w:val="1"/>
      <w:marLeft w:val="0"/>
      <w:marRight w:val="0"/>
      <w:marTop w:val="0"/>
      <w:marBottom w:val="0"/>
      <w:divBdr>
        <w:top w:val="none" w:sz="0" w:space="0" w:color="auto"/>
        <w:left w:val="none" w:sz="0" w:space="0" w:color="auto"/>
        <w:bottom w:val="none" w:sz="0" w:space="0" w:color="auto"/>
        <w:right w:val="none" w:sz="0" w:space="0" w:color="auto"/>
      </w:divBdr>
    </w:div>
    <w:div w:id="1267037887">
      <w:bodyDiv w:val="1"/>
      <w:marLeft w:val="0"/>
      <w:marRight w:val="0"/>
      <w:marTop w:val="0"/>
      <w:marBottom w:val="0"/>
      <w:divBdr>
        <w:top w:val="none" w:sz="0" w:space="0" w:color="auto"/>
        <w:left w:val="none" w:sz="0" w:space="0" w:color="auto"/>
        <w:bottom w:val="none" w:sz="0" w:space="0" w:color="auto"/>
        <w:right w:val="none" w:sz="0" w:space="0" w:color="auto"/>
      </w:divBdr>
    </w:div>
    <w:div w:id="1275213814">
      <w:bodyDiv w:val="1"/>
      <w:marLeft w:val="0"/>
      <w:marRight w:val="0"/>
      <w:marTop w:val="0"/>
      <w:marBottom w:val="0"/>
      <w:divBdr>
        <w:top w:val="none" w:sz="0" w:space="0" w:color="auto"/>
        <w:left w:val="none" w:sz="0" w:space="0" w:color="auto"/>
        <w:bottom w:val="none" w:sz="0" w:space="0" w:color="auto"/>
        <w:right w:val="none" w:sz="0" w:space="0" w:color="auto"/>
      </w:divBdr>
    </w:div>
    <w:div w:id="1279410761">
      <w:bodyDiv w:val="1"/>
      <w:marLeft w:val="0"/>
      <w:marRight w:val="0"/>
      <w:marTop w:val="0"/>
      <w:marBottom w:val="0"/>
      <w:divBdr>
        <w:top w:val="none" w:sz="0" w:space="0" w:color="auto"/>
        <w:left w:val="none" w:sz="0" w:space="0" w:color="auto"/>
        <w:bottom w:val="none" w:sz="0" w:space="0" w:color="auto"/>
        <w:right w:val="none" w:sz="0" w:space="0" w:color="auto"/>
      </w:divBdr>
      <w:divsChild>
        <w:div w:id="60376253">
          <w:marLeft w:val="0"/>
          <w:marRight w:val="0"/>
          <w:marTop w:val="0"/>
          <w:marBottom w:val="0"/>
          <w:divBdr>
            <w:top w:val="none" w:sz="0" w:space="0" w:color="auto"/>
            <w:left w:val="none" w:sz="0" w:space="0" w:color="auto"/>
            <w:bottom w:val="none" w:sz="0" w:space="0" w:color="auto"/>
            <w:right w:val="none" w:sz="0" w:space="0" w:color="auto"/>
          </w:divBdr>
        </w:div>
        <w:div w:id="101843819">
          <w:marLeft w:val="0"/>
          <w:marRight w:val="0"/>
          <w:marTop w:val="0"/>
          <w:marBottom w:val="0"/>
          <w:divBdr>
            <w:top w:val="none" w:sz="0" w:space="0" w:color="auto"/>
            <w:left w:val="none" w:sz="0" w:space="0" w:color="auto"/>
            <w:bottom w:val="none" w:sz="0" w:space="0" w:color="auto"/>
            <w:right w:val="none" w:sz="0" w:space="0" w:color="auto"/>
          </w:divBdr>
        </w:div>
        <w:div w:id="110394283">
          <w:marLeft w:val="0"/>
          <w:marRight w:val="0"/>
          <w:marTop w:val="0"/>
          <w:marBottom w:val="0"/>
          <w:divBdr>
            <w:top w:val="none" w:sz="0" w:space="0" w:color="auto"/>
            <w:left w:val="none" w:sz="0" w:space="0" w:color="auto"/>
            <w:bottom w:val="none" w:sz="0" w:space="0" w:color="auto"/>
            <w:right w:val="none" w:sz="0" w:space="0" w:color="auto"/>
          </w:divBdr>
        </w:div>
        <w:div w:id="141892463">
          <w:marLeft w:val="0"/>
          <w:marRight w:val="0"/>
          <w:marTop w:val="0"/>
          <w:marBottom w:val="0"/>
          <w:divBdr>
            <w:top w:val="none" w:sz="0" w:space="0" w:color="auto"/>
            <w:left w:val="none" w:sz="0" w:space="0" w:color="auto"/>
            <w:bottom w:val="none" w:sz="0" w:space="0" w:color="auto"/>
            <w:right w:val="none" w:sz="0" w:space="0" w:color="auto"/>
          </w:divBdr>
        </w:div>
        <w:div w:id="180361593">
          <w:marLeft w:val="0"/>
          <w:marRight w:val="0"/>
          <w:marTop w:val="0"/>
          <w:marBottom w:val="0"/>
          <w:divBdr>
            <w:top w:val="none" w:sz="0" w:space="0" w:color="auto"/>
            <w:left w:val="none" w:sz="0" w:space="0" w:color="auto"/>
            <w:bottom w:val="none" w:sz="0" w:space="0" w:color="auto"/>
            <w:right w:val="none" w:sz="0" w:space="0" w:color="auto"/>
          </w:divBdr>
        </w:div>
        <w:div w:id="187262641">
          <w:marLeft w:val="0"/>
          <w:marRight w:val="0"/>
          <w:marTop w:val="0"/>
          <w:marBottom w:val="0"/>
          <w:divBdr>
            <w:top w:val="none" w:sz="0" w:space="0" w:color="auto"/>
            <w:left w:val="none" w:sz="0" w:space="0" w:color="auto"/>
            <w:bottom w:val="none" w:sz="0" w:space="0" w:color="auto"/>
            <w:right w:val="none" w:sz="0" w:space="0" w:color="auto"/>
          </w:divBdr>
        </w:div>
        <w:div w:id="241791819">
          <w:marLeft w:val="0"/>
          <w:marRight w:val="0"/>
          <w:marTop w:val="0"/>
          <w:marBottom w:val="0"/>
          <w:divBdr>
            <w:top w:val="none" w:sz="0" w:space="0" w:color="auto"/>
            <w:left w:val="none" w:sz="0" w:space="0" w:color="auto"/>
            <w:bottom w:val="none" w:sz="0" w:space="0" w:color="auto"/>
            <w:right w:val="none" w:sz="0" w:space="0" w:color="auto"/>
          </w:divBdr>
        </w:div>
        <w:div w:id="298728749">
          <w:marLeft w:val="0"/>
          <w:marRight w:val="0"/>
          <w:marTop w:val="0"/>
          <w:marBottom w:val="0"/>
          <w:divBdr>
            <w:top w:val="none" w:sz="0" w:space="0" w:color="auto"/>
            <w:left w:val="none" w:sz="0" w:space="0" w:color="auto"/>
            <w:bottom w:val="none" w:sz="0" w:space="0" w:color="auto"/>
            <w:right w:val="none" w:sz="0" w:space="0" w:color="auto"/>
          </w:divBdr>
        </w:div>
        <w:div w:id="303703230">
          <w:marLeft w:val="0"/>
          <w:marRight w:val="0"/>
          <w:marTop w:val="0"/>
          <w:marBottom w:val="0"/>
          <w:divBdr>
            <w:top w:val="none" w:sz="0" w:space="0" w:color="auto"/>
            <w:left w:val="none" w:sz="0" w:space="0" w:color="auto"/>
            <w:bottom w:val="none" w:sz="0" w:space="0" w:color="auto"/>
            <w:right w:val="none" w:sz="0" w:space="0" w:color="auto"/>
          </w:divBdr>
        </w:div>
        <w:div w:id="316543901">
          <w:marLeft w:val="0"/>
          <w:marRight w:val="0"/>
          <w:marTop w:val="0"/>
          <w:marBottom w:val="0"/>
          <w:divBdr>
            <w:top w:val="none" w:sz="0" w:space="0" w:color="auto"/>
            <w:left w:val="none" w:sz="0" w:space="0" w:color="auto"/>
            <w:bottom w:val="none" w:sz="0" w:space="0" w:color="auto"/>
            <w:right w:val="none" w:sz="0" w:space="0" w:color="auto"/>
          </w:divBdr>
        </w:div>
        <w:div w:id="349255510">
          <w:marLeft w:val="0"/>
          <w:marRight w:val="0"/>
          <w:marTop w:val="0"/>
          <w:marBottom w:val="0"/>
          <w:divBdr>
            <w:top w:val="none" w:sz="0" w:space="0" w:color="auto"/>
            <w:left w:val="none" w:sz="0" w:space="0" w:color="auto"/>
            <w:bottom w:val="none" w:sz="0" w:space="0" w:color="auto"/>
            <w:right w:val="none" w:sz="0" w:space="0" w:color="auto"/>
          </w:divBdr>
        </w:div>
        <w:div w:id="402339972">
          <w:marLeft w:val="0"/>
          <w:marRight w:val="0"/>
          <w:marTop w:val="0"/>
          <w:marBottom w:val="0"/>
          <w:divBdr>
            <w:top w:val="none" w:sz="0" w:space="0" w:color="auto"/>
            <w:left w:val="none" w:sz="0" w:space="0" w:color="auto"/>
            <w:bottom w:val="none" w:sz="0" w:space="0" w:color="auto"/>
            <w:right w:val="none" w:sz="0" w:space="0" w:color="auto"/>
          </w:divBdr>
        </w:div>
        <w:div w:id="486944410">
          <w:marLeft w:val="0"/>
          <w:marRight w:val="0"/>
          <w:marTop w:val="0"/>
          <w:marBottom w:val="0"/>
          <w:divBdr>
            <w:top w:val="none" w:sz="0" w:space="0" w:color="auto"/>
            <w:left w:val="none" w:sz="0" w:space="0" w:color="auto"/>
            <w:bottom w:val="none" w:sz="0" w:space="0" w:color="auto"/>
            <w:right w:val="none" w:sz="0" w:space="0" w:color="auto"/>
          </w:divBdr>
        </w:div>
        <w:div w:id="549802952">
          <w:marLeft w:val="0"/>
          <w:marRight w:val="0"/>
          <w:marTop w:val="0"/>
          <w:marBottom w:val="0"/>
          <w:divBdr>
            <w:top w:val="none" w:sz="0" w:space="0" w:color="auto"/>
            <w:left w:val="none" w:sz="0" w:space="0" w:color="auto"/>
            <w:bottom w:val="none" w:sz="0" w:space="0" w:color="auto"/>
            <w:right w:val="none" w:sz="0" w:space="0" w:color="auto"/>
          </w:divBdr>
        </w:div>
        <w:div w:id="592395358">
          <w:marLeft w:val="0"/>
          <w:marRight w:val="0"/>
          <w:marTop w:val="0"/>
          <w:marBottom w:val="0"/>
          <w:divBdr>
            <w:top w:val="none" w:sz="0" w:space="0" w:color="auto"/>
            <w:left w:val="none" w:sz="0" w:space="0" w:color="auto"/>
            <w:bottom w:val="none" w:sz="0" w:space="0" w:color="auto"/>
            <w:right w:val="none" w:sz="0" w:space="0" w:color="auto"/>
          </w:divBdr>
        </w:div>
        <w:div w:id="630282894">
          <w:marLeft w:val="0"/>
          <w:marRight w:val="0"/>
          <w:marTop w:val="0"/>
          <w:marBottom w:val="0"/>
          <w:divBdr>
            <w:top w:val="none" w:sz="0" w:space="0" w:color="auto"/>
            <w:left w:val="none" w:sz="0" w:space="0" w:color="auto"/>
            <w:bottom w:val="none" w:sz="0" w:space="0" w:color="auto"/>
            <w:right w:val="none" w:sz="0" w:space="0" w:color="auto"/>
          </w:divBdr>
        </w:div>
        <w:div w:id="631863939">
          <w:marLeft w:val="0"/>
          <w:marRight w:val="0"/>
          <w:marTop w:val="0"/>
          <w:marBottom w:val="0"/>
          <w:divBdr>
            <w:top w:val="none" w:sz="0" w:space="0" w:color="auto"/>
            <w:left w:val="none" w:sz="0" w:space="0" w:color="auto"/>
            <w:bottom w:val="none" w:sz="0" w:space="0" w:color="auto"/>
            <w:right w:val="none" w:sz="0" w:space="0" w:color="auto"/>
          </w:divBdr>
        </w:div>
        <w:div w:id="657265614">
          <w:marLeft w:val="0"/>
          <w:marRight w:val="0"/>
          <w:marTop w:val="0"/>
          <w:marBottom w:val="0"/>
          <w:divBdr>
            <w:top w:val="none" w:sz="0" w:space="0" w:color="auto"/>
            <w:left w:val="none" w:sz="0" w:space="0" w:color="auto"/>
            <w:bottom w:val="none" w:sz="0" w:space="0" w:color="auto"/>
            <w:right w:val="none" w:sz="0" w:space="0" w:color="auto"/>
          </w:divBdr>
        </w:div>
        <w:div w:id="677118663">
          <w:marLeft w:val="0"/>
          <w:marRight w:val="0"/>
          <w:marTop w:val="0"/>
          <w:marBottom w:val="0"/>
          <w:divBdr>
            <w:top w:val="none" w:sz="0" w:space="0" w:color="auto"/>
            <w:left w:val="none" w:sz="0" w:space="0" w:color="auto"/>
            <w:bottom w:val="none" w:sz="0" w:space="0" w:color="auto"/>
            <w:right w:val="none" w:sz="0" w:space="0" w:color="auto"/>
          </w:divBdr>
        </w:div>
        <w:div w:id="747724917">
          <w:marLeft w:val="0"/>
          <w:marRight w:val="0"/>
          <w:marTop w:val="0"/>
          <w:marBottom w:val="0"/>
          <w:divBdr>
            <w:top w:val="none" w:sz="0" w:space="0" w:color="auto"/>
            <w:left w:val="none" w:sz="0" w:space="0" w:color="auto"/>
            <w:bottom w:val="none" w:sz="0" w:space="0" w:color="auto"/>
            <w:right w:val="none" w:sz="0" w:space="0" w:color="auto"/>
          </w:divBdr>
        </w:div>
        <w:div w:id="769355865">
          <w:marLeft w:val="0"/>
          <w:marRight w:val="0"/>
          <w:marTop w:val="0"/>
          <w:marBottom w:val="0"/>
          <w:divBdr>
            <w:top w:val="none" w:sz="0" w:space="0" w:color="auto"/>
            <w:left w:val="none" w:sz="0" w:space="0" w:color="auto"/>
            <w:bottom w:val="none" w:sz="0" w:space="0" w:color="auto"/>
            <w:right w:val="none" w:sz="0" w:space="0" w:color="auto"/>
          </w:divBdr>
        </w:div>
        <w:div w:id="790635780">
          <w:marLeft w:val="0"/>
          <w:marRight w:val="0"/>
          <w:marTop w:val="0"/>
          <w:marBottom w:val="0"/>
          <w:divBdr>
            <w:top w:val="none" w:sz="0" w:space="0" w:color="auto"/>
            <w:left w:val="none" w:sz="0" w:space="0" w:color="auto"/>
            <w:bottom w:val="none" w:sz="0" w:space="0" w:color="auto"/>
            <w:right w:val="none" w:sz="0" w:space="0" w:color="auto"/>
          </w:divBdr>
        </w:div>
        <w:div w:id="831868494">
          <w:marLeft w:val="0"/>
          <w:marRight w:val="0"/>
          <w:marTop w:val="0"/>
          <w:marBottom w:val="0"/>
          <w:divBdr>
            <w:top w:val="none" w:sz="0" w:space="0" w:color="auto"/>
            <w:left w:val="none" w:sz="0" w:space="0" w:color="auto"/>
            <w:bottom w:val="none" w:sz="0" w:space="0" w:color="auto"/>
            <w:right w:val="none" w:sz="0" w:space="0" w:color="auto"/>
          </w:divBdr>
        </w:div>
        <w:div w:id="880094375">
          <w:marLeft w:val="0"/>
          <w:marRight w:val="0"/>
          <w:marTop w:val="0"/>
          <w:marBottom w:val="0"/>
          <w:divBdr>
            <w:top w:val="none" w:sz="0" w:space="0" w:color="auto"/>
            <w:left w:val="none" w:sz="0" w:space="0" w:color="auto"/>
            <w:bottom w:val="none" w:sz="0" w:space="0" w:color="auto"/>
            <w:right w:val="none" w:sz="0" w:space="0" w:color="auto"/>
          </w:divBdr>
        </w:div>
        <w:div w:id="894387397">
          <w:marLeft w:val="0"/>
          <w:marRight w:val="0"/>
          <w:marTop w:val="0"/>
          <w:marBottom w:val="0"/>
          <w:divBdr>
            <w:top w:val="none" w:sz="0" w:space="0" w:color="auto"/>
            <w:left w:val="none" w:sz="0" w:space="0" w:color="auto"/>
            <w:bottom w:val="none" w:sz="0" w:space="0" w:color="auto"/>
            <w:right w:val="none" w:sz="0" w:space="0" w:color="auto"/>
          </w:divBdr>
        </w:div>
        <w:div w:id="916597805">
          <w:marLeft w:val="0"/>
          <w:marRight w:val="0"/>
          <w:marTop w:val="0"/>
          <w:marBottom w:val="0"/>
          <w:divBdr>
            <w:top w:val="none" w:sz="0" w:space="0" w:color="auto"/>
            <w:left w:val="none" w:sz="0" w:space="0" w:color="auto"/>
            <w:bottom w:val="none" w:sz="0" w:space="0" w:color="auto"/>
            <w:right w:val="none" w:sz="0" w:space="0" w:color="auto"/>
          </w:divBdr>
        </w:div>
        <w:div w:id="946082865">
          <w:marLeft w:val="0"/>
          <w:marRight w:val="0"/>
          <w:marTop w:val="0"/>
          <w:marBottom w:val="0"/>
          <w:divBdr>
            <w:top w:val="none" w:sz="0" w:space="0" w:color="auto"/>
            <w:left w:val="none" w:sz="0" w:space="0" w:color="auto"/>
            <w:bottom w:val="none" w:sz="0" w:space="0" w:color="auto"/>
            <w:right w:val="none" w:sz="0" w:space="0" w:color="auto"/>
          </w:divBdr>
        </w:div>
        <w:div w:id="951278095">
          <w:marLeft w:val="0"/>
          <w:marRight w:val="0"/>
          <w:marTop w:val="0"/>
          <w:marBottom w:val="0"/>
          <w:divBdr>
            <w:top w:val="none" w:sz="0" w:space="0" w:color="auto"/>
            <w:left w:val="none" w:sz="0" w:space="0" w:color="auto"/>
            <w:bottom w:val="none" w:sz="0" w:space="0" w:color="auto"/>
            <w:right w:val="none" w:sz="0" w:space="0" w:color="auto"/>
          </w:divBdr>
        </w:div>
        <w:div w:id="1063680092">
          <w:marLeft w:val="0"/>
          <w:marRight w:val="0"/>
          <w:marTop w:val="0"/>
          <w:marBottom w:val="0"/>
          <w:divBdr>
            <w:top w:val="none" w:sz="0" w:space="0" w:color="auto"/>
            <w:left w:val="none" w:sz="0" w:space="0" w:color="auto"/>
            <w:bottom w:val="none" w:sz="0" w:space="0" w:color="auto"/>
            <w:right w:val="none" w:sz="0" w:space="0" w:color="auto"/>
          </w:divBdr>
        </w:div>
        <w:div w:id="1067336061">
          <w:marLeft w:val="0"/>
          <w:marRight w:val="0"/>
          <w:marTop w:val="0"/>
          <w:marBottom w:val="0"/>
          <w:divBdr>
            <w:top w:val="none" w:sz="0" w:space="0" w:color="auto"/>
            <w:left w:val="none" w:sz="0" w:space="0" w:color="auto"/>
            <w:bottom w:val="none" w:sz="0" w:space="0" w:color="auto"/>
            <w:right w:val="none" w:sz="0" w:space="0" w:color="auto"/>
          </w:divBdr>
        </w:div>
        <w:div w:id="1173647843">
          <w:marLeft w:val="0"/>
          <w:marRight w:val="0"/>
          <w:marTop w:val="0"/>
          <w:marBottom w:val="0"/>
          <w:divBdr>
            <w:top w:val="none" w:sz="0" w:space="0" w:color="auto"/>
            <w:left w:val="none" w:sz="0" w:space="0" w:color="auto"/>
            <w:bottom w:val="none" w:sz="0" w:space="0" w:color="auto"/>
            <w:right w:val="none" w:sz="0" w:space="0" w:color="auto"/>
          </w:divBdr>
        </w:div>
        <w:div w:id="1193688625">
          <w:marLeft w:val="0"/>
          <w:marRight w:val="0"/>
          <w:marTop w:val="0"/>
          <w:marBottom w:val="0"/>
          <w:divBdr>
            <w:top w:val="none" w:sz="0" w:space="0" w:color="auto"/>
            <w:left w:val="none" w:sz="0" w:space="0" w:color="auto"/>
            <w:bottom w:val="none" w:sz="0" w:space="0" w:color="auto"/>
            <w:right w:val="none" w:sz="0" w:space="0" w:color="auto"/>
          </w:divBdr>
        </w:div>
        <w:div w:id="1196774492">
          <w:marLeft w:val="0"/>
          <w:marRight w:val="0"/>
          <w:marTop w:val="0"/>
          <w:marBottom w:val="0"/>
          <w:divBdr>
            <w:top w:val="none" w:sz="0" w:space="0" w:color="auto"/>
            <w:left w:val="none" w:sz="0" w:space="0" w:color="auto"/>
            <w:bottom w:val="none" w:sz="0" w:space="0" w:color="auto"/>
            <w:right w:val="none" w:sz="0" w:space="0" w:color="auto"/>
          </w:divBdr>
        </w:div>
        <w:div w:id="1240553687">
          <w:marLeft w:val="0"/>
          <w:marRight w:val="0"/>
          <w:marTop w:val="0"/>
          <w:marBottom w:val="0"/>
          <w:divBdr>
            <w:top w:val="none" w:sz="0" w:space="0" w:color="auto"/>
            <w:left w:val="none" w:sz="0" w:space="0" w:color="auto"/>
            <w:bottom w:val="none" w:sz="0" w:space="0" w:color="auto"/>
            <w:right w:val="none" w:sz="0" w:space="0" w:color="auto"/>
          </w:divBdr>
        </w:div>
        <w:div w:id="1272128029">
          <w:marLeft w:val="0"/>
          <w:marRight w:val="0"/>
          <w:marTop w:val="0"/>
          <w:marBottom w:val="0"/>
          <w:divBdr>
            <w:top w:val="none" w:sz="0" w:space="0" w:color="auto"/>
            <w:left w:val="none" w:sz="0" w:space="0" w:color="auto"/>
            <w:bottom w:val="none" w:sz="0" w:space="0" w:color="auto"/>
            <w:right w:val="none" w:sz="0" w:space="0" w:color="auto"/>
          </w:divBdr>
        </w:div>
        <w:div w:id="1278417076">
          <w:marLeft w:val="0"/>
          <w:marRight w:val="0"/>
          <w:marTop w:val="0"/>
          <w:marBottom w:val="0"/>
          <w:divBdr>
            <w:top w:val="none" w:sz="0" w:space="0" w:color="auto"/>
            <w:left w:val="none" w:sz="0" w:space="0" w:color="auto"/>
            <w:bottom w:val="none" w:sz="0" w:space="0" w:color="auto"/>
            <w:right w:val="none" w:sz="0" w:space="0" w:color="auto"/>
          </w:divBdr>
        </w:div>
        <w:div w:id="1376583984">
          <w:marLeft w:val="0"/>
          <w:marRight w:val="0"/>
          <w:marTop w:val="0"/>
          <w:marBottom w:val="0"/>
          <w:divBdr>
            <w:top w:val="none" w:sz="0" w:space="0" w:color="auto"/>
            <w:left w:val="none" w:sz="0" w:space="0" w:color="auto"/>
            <w:bottom w:val="none" w:sz="0" w:space="0" w:color="auto"/>
            <w:right w:val="none" w:sz="0" w:space="0" w:color="auto"/>
          </w:divBdr>
        </w:div>
        <w:div w:id="1409958912">
          <w:marLeft w:val="0"/>
          <w:marRight w:val="0"/>
          <w:marTop w:val="0"/>
          <w:marBottom w:val="0"/>
          <w:divBdr>
            <w:top w:val="none" w:sz="0" w:space="0" w:color="auto"/>
            <w:left w:val="none" w:sz="0" w:space="0" w:color="auto"/>
            <w:bottom w:val="none" w:sz="0" w:space="0" w:color="auto"/>
            <w:right w:val="none" w:sz="0" w:space="0" w:color="auto"/>
          </w:divBdr>
        </w:div>
        <w:div w:id="1443037542">
          <w:marLeft w:val="0"/>
          <w:marRight w:val="0"/>
          <w:marTop w:val="0"/>
          <w:marBottom w:val="0"/>
          <w:divBdr>
            <w:top w:val="none" w:sz="0" w:space="0" w:color="auto"/>
            <w:left w:val="none" w:sz="0" w:space="0" w:color="auto"/>
            <w:bottom w:val="none" w:sz="0" w:space="0" w:color="auto"/>
            <w:right w:val="none" w:sz="0" w:space="0" w:color="auto"/>
          </w:divBdr>
        </w:div>
        <w:div w:id="1458530889">
          <w:marLeft w:val="0"/>
          <w:marRight w:val="0"/>
          <w:marTop w:val="0"/>
          <w:marBottom w:val="0"/>
          <w:divBdr>
            <w:top w:val="none" w:sz="0" w:space="0" w:color="auto"/>
            <w:left w:val="none" w:sz="0" w:space="0" w:color="auto"/>
            <w:bottom w:val="none" w:sz="0" w:space="0" w:color="auto"/>
            <w:right w:val="none" w:sz="0" w:space="0" w:color="auto"/>
          </w:divBdr>
        </w:div>
        <w:div w:id="1500316302">
          <w:marLeft w:val="0"/>
          <w:marRight w:val="0"/>
          <w:marTop w:val="0"/>
          <w:marBottom w:val="0"/>
          <w:divBdr>
            <w:top w:val="none" w:sz="0" w:space="0" w:color="auto"/>
            <w:left w:val="none" w:sz="0" w:space="0" w:color="auto"/>
            <w:bottom w:val="none" w:sz="0" w:space="0" w:color="auto"/>
            <w:right w:val="none" w:sz="0" w:space="0" w:color="auto"/>
          </w:divBdr>
        </w:div>
        <w:div w:id="1645428067">
          <w:marLeft w:val="0"/>
          <w:marRight w:val="0"/>
          <w:marTop w:val="0"/>
          <w:marBottom w:val="0"/>
          <w:divBdr>
            <w:top w:val="none" w:sz="0" w:space="0" w:color="auto"/>
            <w:left w:val="none" w:sz="0" w:space="0" w:color="auto"/>
            <w:bottom w:val="none" w:sz="0" w:space="0" w:color="auto"/>
            <w:right w:val="none" w:sz="0" w:space="0" w:color="auto"/>
          </w:divBdr>
        </w:div>
        <w:div w:id="1656379343">
          <w:marLeft w:val="0"/>
          <w:marRight w:val="0"/>
          <w:marTop w:val="0"/>
          <w:marBottom w:val="0"/>
          <w:divBdr>
            <w:top w:val="none" w:sz="0" w:space="0" w:color="auto"/>
            <w:left w:val="none" w:sz="0" w:space="0" w:color="auto"/>
            <w:bottom w:val="none" w:sz="0" w:space="0" w:color="auto"/>
            <w:right w:val="none" w:sz="0" w:space="0" w:color="auto"/>
          </w:divBdr>
        </w:div>
        <w:div w:id="1680742286">
          <w:marLeft w:val="0"/>
          <w:marRight w:val="0"/>
          <w:marTop w:val="0"/>
          <w:marBottom w:val="0"/>
          <w:divBdr>
            <w:top w:val="none" w:sz="0" w:space="0" w:color="auto"/>
            <w:left w:val="none" w:sz="0" w:space="0" w:color="auto"/>
            <w:bottom w:val="none" w:sz="0" w:space="0" w:color="auto"/>
            <w:right w:val="none" w:sz="0" w:space="0" w:color="auto"/>
          </w:divBdr>
        </w:div>
        <w:div w:id="1682272466">
          <w:marLeft w:val="0"/>
          <w:marRight w:val="0"/>
          <w:marTop w:val="0"/>
          <w:marBottom w:val="0"/>
          <w:divBdr>
            <w:top w:val="none" w:sz="0" w:space="0" w:color="auto"/>
            <w:left w:val="none" w:sz="0" w:space="0" w:color="auto"/>
            <w:bottom w:val="none" w:sz="0" w:space="0" w:color="auto"/>
            <w:right w:val="none" w:sz="0" w:space="0" w:color="auto"/>
          </w:divBdr>
        </w:div>
        <w:div w:id="1695227015">
          <w:marLeft w:val="0"/>
          <w:marRight w:val="0"/>
          <w:marTop w:val="0"/>
          <w:marBottom w:val="0"/>
          <w:divBdr>
            <w:top w:val="none" w:sz="0" w:space="0" w:color="auto"/>
            <w:left w:val="none" w:sz="0" w:space="0" w:color="auto"/>
            <w:bottom w:val="none" w:sz="0" w:space="0" w:color="auto"/>
            <w:right w:val="none" w:sz="0" w:space="0" w:color="auto"/>
          </w:divBdr>
        </w:div>
        <w:div w:id="1704866238">
          <w:marLeft w:val="0"/>
          <w:marRight w:val="0"/>
          <w:marTop w:val="0"/>
          <w:marBottom w:val="0"/>
          <w:divBdr>
            <w:top w:val="none" w:sz="0" w:space="0" w:color="auto"/>
            <w:left w:val="none" w:sz="0" w:space="0" w:color="auto"/>
            <w:bottom w:val="none" w:sz="0" w:space="0" w:color="auto"/>
            <w:right w:val="none" w:sz="0" w:space="0" w:color="auto"/>
          </w:divBdr>
        </w:div>
        <w:div w:id="1853181576">
          <w:marLeft w:val="0"/>
          <w:marRight w:val="0"/>
          <w:marTop w:val="0"/>
          <w:marBottom w:val="0"/>
          <w:divBdr>
            <w:top w:val="none" w:sz="0" w:space="0" w:color="auto"/>
            <w:left w:val="none" w:sz="0" w:space="0" w:color="auto"/>
            <w:bottom w:val="none" w:sz="0" w:space="0" w:color="auto"/>
            <w:right w:val="none" w:sz="0" w:space="0" w:color="auto"/>
          </w:divBdr>
        </w:div>
        <w:div w:id="1893341673">
          <w:marLeft w:val="0"/>
          <w:marRight w:val="0"/>
          <w:marTop w:val="0"/>
          <w:marBottom w:val="0"/>
          <w:divBdr>
            <w:top w:val="none" w:sz="0" w:space="0" w:color="auto"/>
            <w:left w:val="none" w:sz="0" w:space="0" w:color="auto"/>
            <w:bottom w:val="none" w:sz="0" w:space="0" w:color="auto"/>
            <w:right w:val="none" w:sz="0" w:space="0" w:color="auto"/>
          </w:divBdr>
        </w:div>
        <w:div w:id="1933931724">
          <w:marLeft w:val="0"/>
          <w:marRight w:val="0"/>
          <w:marTop w:val="0"/>
          <w:marBottom w:val="0"/>
          <w:divBdr>
            <w:top w:val="none" w:sz="0" w:space="0" w:color="auto"/>
            <w:left w:val="none" w:sz="0" w:space="0" w:color="auto"/>
            <w:bottom w:val="none" w:sz="0" w:space="0" w:color="auto"/>
            <w:right w:val="none" w:sz="0" w:space="0" w:color="auto"/>
          </w:divBdr>
        </w:div>
        <w:div w:id="2032148834">
          <w:marLeft w:val="0"/>
          <w:marRight w:val="0"/>
          <w:marTop w:val="0"/>
          <w:marBottom w:val="0"/>
          <w:divBdr>
            <w:top w:val="none" w:sz="0" w:space="0" w:color="auto"/>
            <w:left w:val="none" w:sz="0" w:space="0" w:color="auto"/>
            <w:bottom w:val="none" w:sz="0" w:space="0" w:color="auto"/>
            <w:right w:val="none" w:sz="0" w:space="0" w:color="auto"/>
          </w:divBdr>
        </w:div>
      </w:divsChild>
    </w:div>
    <w:div w:id="1293097272">
      <w:bodyDiv w:val="1"/>
      <w:marLeft w:val="0"/>
      <w:marRight w:val="0"/>
      <w:marTop w:val="0"/>
      <w:marBottom w:val="0"/>
      <w:divBdr>
        <w:top w:val="none" w:sz="0" w:space="0" w:color="auto"/>
        <w:left w:val="none" w:sz="0" w:space="0" w:color="auto"/>
        <w:bottom w:val="none" w:sz="0" w:space="0" w:color="auto"/>
        <w:right w:val="none" w:sz="0" w:space="0" w:color="auto"/>
      </w:divBdr>
    </w:div>
    <w:div w:id="1303774247">
      <w:bodyDiv w:val="1"/>
      <w:marLeft w:val="0"/>
      <w:marRight w:val="0"/>
      <w:marTop w:val="0"/>
      <w:marBottom w:val="0"/>
      <w:divBdr>
        <w:top w:val="none" w:sz="0" w:space="0" w:color="auto"/>
        <w:left w:val="none" w:sz="0" w:space="0" w:color="auto"/>
        <w:bottom w:val="none" w:sz="0" w:space="0" w:color="auto"/>
        <w:right w:val="none" w:sz="0" w:space="0" w:color="auto"/>
      </w:divBdr>
    </w:div>
    <w:div w:id="1312054904">
      <w:bodyDiv w:val="1"/>
      <w:marLeft w:val="0"/>
      <w:marRight w:val="0"/>
      <w:marTop w:val="0"/>
      <w:marBottom w:val="0"/>
      <w:divBdr>
        <w:top w:val="none" w:sz="0" w:space="0" w:color="auto"/>
        <w:left w:val="none" w:sz="0" w:space="0" w:color="auto"/>
        <w:bottom w:val="none" w:sz="0" w:space="0" w:color="auto"/>
        <w:right w:val="none" w:sz="0" w:space="0" w:color="auto"/>
      </w:divBdr>
    </w:div>
    <w:div w:id="1346400528">
      <w:bodyDiv w:val="1"/>
      <w:marLeft w:val="0"/>
      <w:marRight w:val="0"/>
      <w:marTop w:val="0"/>
      <w:marBottom w:val="0"/>
      <w:divBdr>
        <w:top w:val="none" w:sz="0" w:space="0" w:color="auto"/>
        <w:left w:val="none" w:sz="0" w:space="0" w:color="auto"/>
        <w:bottom w:val="none" w:sz="0" w:space="0" w:color="auto"/>
        <w:right w:val="none" w:sz="0" w:space="0" w:color="auto"/>
      </w:divBdr>
    </w:div>
    <w:div w:id="1352609735">
      <w:bodyDiv w:val="1"/>
      <w:marLeft w:val="0"/>
      <w:marRight w:val="0"/>
      <w:marTop w:val="0"/>
      <w:marBottom w:val="0"/>
      <w:divBdr>
        <w:top w:val="none" w:sz="0" w:space="0" w:color="auto"/>
        <w:left w:val="none" w:sz="0" w:space="0" w:color="auto"/>
        <w:bottom w:val="none" w:sz="0" w:space="0" w:color="auto"/>
        <w:right w:val="none" w:sz="0" w:space="0" w:color="auto"/>
      </w:divBdr>
    </w:div>
    <w:div w:id="1385593219">
      <w:bodyDiv w:val="1"/>
      <w:marLeft w:val="0"/>
      <w:marRight w:val="0"/>
      <w:marTop w:val="0"/>
      <w:marBottom w:val="0"/>
      <w:divBdr>
        <w:top w:val="none" w:sz="0" w:space="0" w:color="auto"/>
        <w:left w:val="none" w:sz="0" w:space="0" w:color="auto"/>
        <w:bottom w:val="none" w:sz="0" w:space="0" w:color="auto"/>
        <w:right w:val="none" w:sz="0" w:space="0" w:color="auto"/>
      </w:divBdr>
    </w:div>
    <w:div w:id="1401751077">
      <w:bodyDiv w:val="1"/>
      <w:marLeft w:val="0"/>
      <w:marRight w:val="0"/>
      <w:marTop w:val="0"/>
      <w:marBottom w:val="0"/>
      <w:divBdr>
        <w:top w:val="none" w:sz="0" w:space="0" w:color="auto"/>
        <w:left w:val="none" w:sz="0" w:space="0" w:color="auto"/>
        <w:bottom w:val="none" w:sz="0" w:space="0" w:color="auto"/>
        <w:right w:val="none" w:sz="0" w:space="0" w:color="auto"/>
      </w:divBdr>
    </w:div>
    <w:div w:id="1414013292">
      <w:bodyDiv w:val="1"/>
      <w:marLeft w:val="0"/>
      <w:marRight w:val="0"/>
      <w:marTop w:val="0"/>
      <w:marBottom w:val="0"/>
      <w:divBdr>
        <w:top w:val="none" w:sz="0" w:space="0" w:color="auto"/>
        <w:left w:val="none" w:sz="0" w:space="0" w:color="auto"/>
        <w:bottom w:val="none" w:sz="0" w:space="0" w:color="auto"/>
        <w:right w:val="none" w:sz="0" w:space="0" w:color="auto"/>
      </w:divBdr>
    </w:div>
    <w:div w:id="1419055963">
      <w:bodyDiv w:val="1"/>
      <w:marLeft w:val="0"/>
      <w:marRight w:val="0"/>
      <w:marTop w:val="0"/>
      <w:marBottom w:val="0"/>
      <w:divBdr>
        <w:top w:val="none" w:sz="0" w:space="0" w:color="auto"/>
        <w:left w:val="none" w:sz="0" w:space="0" w:color="auto"/>
        <w:bottom w:val="none" w:sz="0" w:space="0" w:color="auto"/>
        <w:right w:val="none" w:sz="0" w:space="0" w:color="auto"/>
      </w:divBdr>
    </w:div>
    <w:div w:id="1431196847">
      <w:bodyDiv w:val="1"/>
      <w:marLeft w:val="0"/>
      <w:marRight w:val="0"/>
      <w:marTop w:val="0"/>
      <w:marBottom w:val="0"/>
      <w:divBdr>
        <w:top w:val="none" w:sz="0" w:space="0" w:color="auto"/>
        <w:left w:val="none" w:sz="0" w:space="0" w:color="auto"/>
        <w:bottom w:val="none" w:sz="0" w:space="0" w:color="auto"/>
        <w:right w:val="none" w:sz="0" w:space="0" w:color="auto"/>
      </w:divBdr>
    </w:div>
    <w:div w:id="1449660677">
      <w:bodyDiv w:val="1"/>
      <w:marLeft w:val="0"/>
      <w:marRight w:val="0"/>
      <w:marTop w:val="0"/>
      <w:marBottom w:val="0"/>
      <w:divBdr>
        <w:top w:val="none" w:sz="0" w:space="0" w:color="auto"/>
        <w:left w:val="none" w:sz="0" w:space="0" w:color="auto"/>
        <w:bottom w:val="none" w:sz="0" w:space="0" w:color="auto"/>
        <w:right w:val="none" w:sz="0" w:space="0" w:color="auto"/>
      </w:divBdr>
    </w:div>
    <w:div w:id="1468232413">
      <w:bodyDiv w:val="1"/>
      <w:marLeft w:val="0"/>
      <w:marRight w:val="0"/>
      <w:marTop w:val="0"/>
      <w:marBottom w:val="0"/>
      <w:divBdr>
        <w:top w:val="none" w:sz="0" w:space="0" w:color="auto"/>
        <w:left w:val="none" w:sz="0" w:space="0" w:color="auto"/>
        <w:bottom w:val="none" w:sz="0" w:space="0" w:color="auto"/>
        <w:right w:val="none" w:sz="0" w:space="0" w:color="auto"/>
      </w:divBdr>
    </w:div>
    <w:div w:id="1484662614">
      <w:bodyDiv w:val="1"/>
      <w:marLeft w:val="0"/>
      <w:marRight w:val="0"/>
      <w:marTop w:val="0"/>
      <w:marBottom w:val="0"/>
      <w:divBdr>
        <w:top w:val="none" w:sz="0" w:space="0" w:color="auto"/>
        <w:left w:val="none" w:sz="0" w:space="0" w:color="auto"/>
        <w:bottom w:val="none" w:sz="0" w:space="0" w:color="auto"/>
        <w:right w:val="none" w:sz="0" w:space="0" w:color="auto"/>
      </w:divBdr>
    </w:div>
    <w:div w:id="1486895393">
      <w:bodyDiv w:val="1"/>
      <w:marLeft w:val="0"/>
      <w:marRight w:val="0"/>
      <w:marTop w:val="0"/>
      <w:marBottom w:val="0"/>
      <w:divBdr>
        <w:top w:val="none" w:sz="0" w:space="0" w:color="auto"/>
        <w:left w:val="none" w:sz="0" w:space="0" w:color="auto"/>
        <w:bottom w:val="none" w:sz="0" w:space="0" w:color="auto"/>
        <w:right w:val="none" w:sz="0" w:space="0" w:color="auto"/>
      </w:divBdr>
    </w:div>
    <w:div w:id="1552692959">
      <w:bodyDiv w:val="1"/>
      <w:marLeft w:val="0"/>
      <w:marRight w:val="0"/>
      <w:marTop w:val="0"/>
      <w:marBottom w:val="0"/>
      <w:divBdr>
        <w:top w:val="none" w:sz="0" w:space="0" w:color="auto"/>
        <w:left w:val="none" w:sz="0" w:space="0" w:color="auto"/>
        <w:bottom w:val="none" w:sz="0" w:space="0" w:color="auto"/>
        <w:right w:val="none" w:sz="0" w:space="0" w:color="auto"/>
      </w:divBdr>
    </w:div>
    <w:div w:id="1577478346">
      <w:bodyDiv w:val="1"/>
      <w:marLeft w:val="0"/>
      <w:marRight w:val="0"/>
      <w:marTop w:val="0"/>
      <w:marBottom w:val="0"/>
      <w:divBdr>
        <w:top w:val="none" w:sz="0" w:space="0" w:color="auto"/>
        <w:left w:val="none" w:sz="0" w:space="0" w:color="auto"/>
        <w:bottom w:val="none" w:sz="0" w:space="0" w:color="auto"/>
        <w:right w:val="none" w:sz="0" w:space="0" w:color="auto"/>
      </w:divBdr>
    </w:div>
    <w:div w:id="1581403120">
      <w:bodyDiv w:val="1"/>
      <w:marLeft w:val="0"/>
      <w:marRight w:val="0"/>
      <w:marTop w:val="0"/>
      <w:marBottom w:val="0"/>
      <w:divBdr>
        <w:top w:val="none" w:sz="0" w:space="0" w:color="auto"/>
        <w:left w:val="none" w:sz="0" w:space="0" w:color="auto"/>
        <w:bottom w:val="none" w:sz="0" w:space="0" w:color="auto"/>
        <w:right w:val="none" w:sz="0" w:space="0" w:color="auto"/>
      </w:divBdr>
    </w:div>
    <w:div w:id="1586115001">
      <w:bodyDiv w:val="1"/>
      <w:marLeft w:val="0"/>
      <w:marRight w:val="0"/>
      <w:marTop w:val="0"/>
      <w:marBottom w:val="0"/>
      <w:divBdr>
        <w:top w:val="none" w:sz="0" w:space="0" w:color="auto"/>
        <w:left w:val="none" w:sz="0" w:space="0" w:color="auto"/>
        <w:bottom w:val="none" w:sz="0" w:space="0" w:color="auto"/>
        <w:right w:val="none" w:sz="0" w:space="0" w:color="auto"/>
      </w:divBdr>
    </w:div>
    <w:div w:id="1600529167">
      <w:bodyDiv w:val="1"/>
      <w:marLeft w:val="0"/>
      <w:marRight w:val="0"/>
      <w:marTop w:val="0"/>
      <w:marBottom w:val="0"/>
      <w:divBdr>
        <w:top w:val="none" w:sz="0" w:space="0" w:color="auto"/>
        <w:left w:val="none" w:sz="0" w:space="0" w:color="auto"/>
        <w:bottom w:val="none" w:sz="0" w:space="0" w:color="auto"/>
        <w:right w:val="none" w:sz="0" w:space="0" w:color="auto"/>
      </w:divBdr>
    </w:div>
    <w:div w:id="1625693902">
      <w:bodyDiv w:val="1"/>
      <w:marLeft w:val="0"/>
      <w:marRight w:val="0"/>
      <w:marTop w:val="0"/>
      <w:marBottom w:val="0"/>
      <w:divBdr>
        <w:top w:val="none" w:sz="0" w:space="0" w:color="auto"/>
        <w:left w:val="none" w:sz="0" w:space="0" w:color="auto"/>
        <w:bottom w:val="none" w:sz="0" w:space="0" w:color="auto"/>
        <w:right w:val="none" w:sz="0" w:space="0" w:color="auto"/>
      </w:divBdr>
    </w:div>
    <w:div w:id="1630742222">
      <w:bodyDiv w:val="1"/>
      <w:marLeft w:val="0"/>
      <w:marRight w:val="0"/>
      <w:marTop w:val="0"/>
      <w:marBottom w:val="0"/>
      <w:divBdr>
        <w:top w:val="none" w:sz="0" w:space="0" w:color="auto"/>
        <w:left w:val="none" w:sz="0" w:space="0" w:color="auto"/>
        <w:bottom w:val="none" w:sz="0" w:space="0" w:color="auto"/>
        <w:right w:val="none" w:sz="0" w:space="0" w:color="auto"/>
      </w:divBdr>
    </w:div>
    <w:div w:id="1635330440">
      <w:bodyDiv w:val="1"/>
      <w:marLeft w:val="0"/>
      <w:marRight w:val="0"/>
      <w:marTop w:val="0"/>
      <w:marBottom w:val="0"/>
      <w:divBdr>
        <w:top w:val="none" w:sz="0" w:space="0" w:color="auto"/>
        <w:left w:val="none" w:sz="0" w:space="0" w:color="auto"/>
        <w:bottom w:val="none" w:sz="0" w:space="0" w:color="auto"/>
        <w:right w:val="none" w:sz="0" w:space="0" w:color="auto"/>
      </w:divBdr>
    </w:div>
    <w:div w:id="1640040270">
      <w:bodyDiv w:val="1"/>
      <w:marLeft w:val="0"/>
      <w:marRight w:val="0"/>
      <w:marTop w:val="0"/>
      <w:marBottom w:val="0"/>
      <w:divBdr>
        <w:top w:val="none" w:sz="0" w:space="0" w:color="auto"/>
        <w:left w:val="none" w:sz="0" w:space="0" w:color="auto"/>
        <w:bottom w:val="none" w:sz="0" w:space="0" w:color="auto"/>
        <w:right w:val="none" w:sz="0" w:space="0" w:color="auto"/>
      </w:divBdr>
    </w:div>
    <w:div w:id="1650744420">
      <w:bodyDiv w:val="1"/>
      <w:marLeft w:val="0"/>
      <w:marRight w:val="0"/>
      <w:marTop w:val="0"/>
      <w:marBottom w:val="0"/>
      <w:divBdr>
        <w:top w:val="none" w:sz="0" w:space="0" w:color="auto"/>
        <w:left w:val="none" w:sz="0" w:space="0" w:color="auto"/>
        <w:bottom w:val="none" w:sz="0" w:space="0" w:color="auto"/>
        <w:right w:val="none" w:sz="0" w:space="0" w:color="auto"/>
      </w:divBdr>
    </w:div>
    <w:div w:id="1680231817">
      <w:bodyDiv w:val="1"/>
      <w:marLeft w:val="0"/>
      <w:marRight w:val="0"/>
      <w:marTop w:val="0"/>
      <w:marBottom w:val="0"/>
      <w:divBdr>
        <w:top w:val="none" w:sz="0" w:space="0" w:color="auto"/>
        <w:left w:val="none" w:sz="0" w:space="0" w:color="auto"/>
        <w:bottom w:val="none" w:sz="0" w:space="0" w:color="auto"/>
        <w:right w:val="none" w:sz="0" w:space="0" w:color="auto"/>
      </w:divBdr>
    </w:div>
    <w:div w:id="1683045090">
      <w:bodyDiv w:val="1"/>
      <w:marLeft w:val="0"/>
      <w:marRight w:val="0"/>
      <w:marTop w:val="0"/>
      <w:marBottom w:val="0"/>
      <w:divBdr>
        <w:top w:val="none" w:sz="0" w:space="0" w:color="auto"/>
        <w:left w:val="none" w:sz="0" w:space="0" w:color="auto"/>
        <w:bottom w:val="none" w:sz="0" w:space="0" w:color="auto"/>
        <w:right w:val="none" w:sz="0" w:space="0" w:color="auto"/>
      </w:divBdr>
      <w:divsChild>
        <w:div w:id="1070154020">
          <w:marLeft w:val="0"/>
          <w:marRight w:val="0"/>
          <w:marTop w:val="0"/>
          <w:marBottom w:val="0"/>
          <w:divBdr>
            <w:top w:val="none" w:sz="0" w:space="0" w:color="auto"/>
            <w:left w:val="none" w:sz="0" w:space="0" w:color="auto"/>
            <w:bottom w:val="none" w:sz="0" w:space="0" w:color="auto"/>
            <w:right w:val="none" w:sz="0" w:space="0" w:color="auto"/>
          </w:divBdr>
        </w:div>
      </w:divsChild>
    </w:div>
    <w:div w:id="1686907104">
      <w:bodyDiv w:val="1"/>
      <w:marLeft w:val="0"/>
      <w:marRight w:val="0"/>
      <w:marTop w:val="0"/>
      <w:marBottom w:val="0"/>
      <w:divBdr>
        <w:top w:val="none" w:sz="0" w:space="0" w:color="auto"/>
        <w:left w:val="none" w:sz="0" w:space="0" w:color="auto"/>
        <w:bottom w:val="none" w:sz="0" w:space="0" w:color="auto"/>
        <w:right w:val="none" w:sz="0" w:space="0" w:color="auto"/>
      </w:divBdr>
    </w:div>
    <w:div w:id="1703170116">
      <w:bodyDiv w:val="1"/>
      <w:marLeft w:val="0"/>
      <w:marRight w:val="0"/>
      <w:marTop w:val="0"/>
      <w:marBottom w:val="0"/>
      <w:divBdr>
        <w:top w:val="none" w:sz="0" w:space="0" w:color="auto"/>
        <w:left w:val="none" w:sz="0" w:space="0" w:color="auto"/>
        <w:bottom w:val="none" w:sz="0" w:space="0" w:color="auto"/>
        <w:right w:val="none" w:sz="0" w:space="0" w:color="auto"/>
      </w:divBdr>
    </w:div>
    <w:div w:id="1709186012">
      <w:bodyDiv w:val="1"/>
      <w:marLeft w:val="0"/>
      <w:marRight w:val="0"/>
      <w:marTop w:val="0"/>
      <w:marBottom w:val="0"/>
      <w:divBdr>
        <w:top w:val="none" w:sz="0" w:space="0" w:color="auto"/>
        <w:left w:val="none" w:sz="0" w:space="0" w:color="auto"/>
        <w:bottom w:val="none" w:sz="0" w:space="0" w:color="auto"/>
        <w:right w:val="none" w:sz="0" w:space="0" w:color="auto"/>
      </w:divBdr>
    </w:div>
    <w:div w:id="1714185488">
      <w:bodyDiv w:val="1"/>
      <w:marLeft w:val="0"/>
      <w:marRight w:val="0"/>
      <w:marTop w:val="0"/>
      <w:marBottom w:val="0"/>
      <w:divBdr>
        <w:top w:val="none" w:sz="0" w:space="0" w:color="auto"/>
        <w:left w:val="none" w:sz="0" w:space="0" w:color="auto"/>
        <w:bottom w:val="none" w:sz="0" w:space="0" w:color="auto"/>
        <w:right w:val="none" w:sz="0" w:space="0" w:color="auto"/>
      </w:divBdr>
    </w:div>
    <w:div w:id="1724912199">
      <w:bodyDiv w:val="1"/>
      <w:marLeft w:val="0"/>
      <w:marRight w:val="0"/>
      <w:marTop w:val="0"/>
      <w:marBottom w:val="0"/>
      <w:divBdr>
        <w:top w:val="none" w:sz="0" w:space="0" w:color="auto"/>
        <w:left w:val="none" w:sz="0" w:space="0" w:color="auto"/>
        <w:bottom w:val="none" w:sz="0" w:space="0" w:color="auto"/>
        <w:right w:val="none" w:sz="0" w:space="0" w:color="auto"/>
      </w:divBdr>
    </w:div>
    <w:div w:id="1729647299">
      <w:bodyDiv w:val="1"/>
      <w:marLeft w:val="0"/>
      <w:marRight w:val="0"/>
      <w:marTop w:val="0"/>
      <w:marBottom w:val="0"/>
      <w:divBdr>
        <w:top w:val="none" w:sz="0" w:space="0" w:color="auto"/>
        <w:left w:val="none" w:sz="0" w:space="0" w:color="auto"/>
        <w:bottom w:val="none" w:sz="0" w:space="0" w:color="auto"/>
        <w:right w:val="none" w:sz="0" w:space="0" w:color="auto"/>
      </w:divBdr>
      <w:divsChild>
        <w:div w:id="13270699">
          <w:marLeft w:val="0"/>
          <w:marRight w:val="0"/>
          <w:marTop w:val="0"/>
          <w:marBottom w:val="0"/>
          <w:divBdr>
            <w:top w:val="none" w:sz="0" w:space="0" w:color="auto"/>
            <w:left w:val="none" w:sz="0" w:space="0" w:color="auto"/>
            <w:bottom w:val="none" w:sz="0" w:space="0" w:color="auto"/>
            <w:right w:val="none" w:sz="0" w:space="0" w:color="auto"/>
          </w:divBdr>
        </w:div>
        <w:div w:id="36516463">
          <w:marLeft w:val="0"/>
          <w:marRight w:val="0"/>
          <w:marTop w:val="0"/>
          <w:marBottom w:val="0"/>
          <w:divBdr>
            <w:top w:val="none" w:sz="0" w:space="0" w:color="auto"/>
            <w:left w:val="none" w:sz="0" w:space="0" w:color="auto"/>
            <w:bottom w:val="none" w:sz="0" w:space="0" w:color="auto"/>
            <w:right w:val="none" w:sz="0" w:space="0" w:color="auto"/>
          </w:divBdr>
        </w:div>
        <w:div w:id="199124258">
          <w:marLeft w:val="0"/>
          <w:marRight w:val="0"/>
          <w:marTop w:val="0"/>
          <w:marBottom w:val="0"/>
          <w:divBdr>
            <w:top w:val="none" w:sz="0" w:space="0" w:color="auto"/>
            <w:left w:val="none" w:sz="0" w:space="0" w:color="auto"/>
            <w:bottom w:val="none" w:sz="0" w:space="0" w:color="auto"/>
            <w:right w:val="none" w:sz="0" w:space="0" w:color="auto"/>
          </w:divBdr>
        </w:div>
        <w:div w:id="242758852">
          <w:marLeft w:val="0"/>
          <w:marRight w:val="0"/>
          <w:marTop w:val="0"/>
          <w:marBottom w:val="0"/>
          <w:divBdr>
            <w:top w:val="none" w:sz="0" w:space="0" w:color="auto"/>
            <w:left w:val="none" w:sz="0" w:space="0" w:color="auto"/>
            <w:bottom w:val="none" w:sz="0" w:space="0" w:color="auto"/>
            <w:right w:val="none" w:sz="0" w:space="0" w:color="auto"/>
          </w:divBdr>
        </w:div>
        <w:div w:id="250554820">
          <w:marLeft w:val="0"/>
          <w:marRight w:val="0"/>
          <w:marTop w:val="0"/>
          <w:marBottom w:val="0"/>
          <w:divBdr>
            <w:top w:val="none" w:sz="0" w:space="0" w:color="auto"/>
            <w:left w:val="none" w:sz="0" w:space="0" w:color="auto"/>
            <w:bottom w:val="none" w:sz="0" w:space="0" w:color="auto"/>
            <w:right w:val="none" w:sz="0" w:space="0" w:color="auto"/>
          </w:divBdr>
        </w:div>
        <w:div w:id="429814759">
          <w:marLeft w:val="0"/>
          <w:marRight w:val="0"/>
          <w:marTop w:val="0"/>
          <w:marBottom w:val="0"/>
          <w:divBdr>
            <w:top w:val="none" w:sz="0" w:space="0" w:color="auto"/>
            <w:left w:val="none" w:sz="0" w:space="0" w:color="auto"/>
            <w:bottom w:val="none" w:sz="0" w:space="0" w:color="auto"/>
            <w:right w:val="none" w:sz="0" w:space="0" w:color="auto"/>
          </w:divBdr>
        </w:div>
        <w:div w:id="511993298">
          <w:marLeft w:val="0"/>
          <w:marRight w:val="0"/>
          <w:marTop w:val="0"/>
          <w:marBottom w:val="0"/>
          <w:divBdr>
            <w:top w:val="none" w:sz="0" w:space="0" w:color="auto"/>
            <w:left w:val="none" w:sz="0" w:space="0" w:color="auto"/>
            <w:bottom w:val="none" w:sz="0" w:space="0" w:color="auto"/>
            <w:right w:val="none" w:sz="0" w:space="0" w:color="auto"/>
          </w:divBdr>
        </w:div>
        <w:div w:id="514812168">
          <w:marLeft w:val="0"/>
          <w:marRight w:val="0"/>
          <w:marTop w:val="0"/>
          <w:marBottom w:val="0"/>
          <w:divBdr>
            <w:top w:val="none" w:sz="0" w:space="0" w:color="auto"/>
            <w:left w:val="none" w:sz="0" w:space="0" w:color="auto"/>
            <w:bottom w:val="none" w:sz="0" w:space="0" w:color="auto"/>
            <w:right w:val="none" w:sz="0" w:space="0" w:color="auto"/>
          </w:divBdr>
        </w:div>
        <w:div w:id="689914947">
          <w:marLeft w:val="0"/>
          <w:marRight w:val="0"/>
          <w:marTop w:val="0"/>
          <w:marBottom w:val="0"/>
          <w:divBdr>
            <w:top w:val="none" w:sz="0" w:space="0" w:color="auto"/>
            <w:left w:val="none" w:sz="0" w:space="0" w:color="auto"/>
            <w:bottom w:val="none" w:sz="0" w:space="0" w:color="auto"/>
            <w:right w:val="none" w:sz="0" w:space="0" w:color="auto"/>
          </w:divBdr>
        </w:div>
        <w:div w:id="927423231">
          <w:marLeft w:val="0"/>
          <w:marRight w:val="0"/>
          <w:marTop w:val="0"/>
          <w:marBottom w:val="0"/>
          <w:divBdr>
            <w:top w:val="none" w:sz="0" w:space="0" w:color="auto"/>
            <w:left w:val="none" w:sz="0" w:space="0" w:color="auto"/>
            <w:bottom w:val="none" w:sz="0" w:space="0" w:color="auto"/>
            <w:right w:val="none" w:sz="0" w:space="0" w:color="auto"/>
          </w:divBdr>
        </w:div>
        <w:div w:id="1097869827">
          <w:marLeft w:val="0"/>
          <w:marRight w:val="0"/>
          <w:marTop w:val="0"/>
          <w:marBottom w:val="0"/>
          <w:divBdr>
            <w:top w:val="none" w:sz="0" w:space="0" w:color="auto"/>
            <w:left w:val="none" w:sz="0" w:space="0" w:color="auto"/>
            <w:bottom w:val="none" w:sz="0" w:space="0" w:color="auto"/>
            <w:right w:val="none" w:sz="0" w:space="0" w:color="auto"/>
          </w:divBdr>
        </w:div>
        <w:div w:id="1212883169">
          <w:marLeft w:val="0"/>
          <w:marRight w:val="0"/>
          <w:marTop w:val="0"/>
          <w:marBottom w:val="0"/>
          <w:divBdr>
            <w:top w:val="none" w:sz="0" w:space="0" w:color="auto"/>
            <w:left w:val="none" w:sz="0" w:space="0" w:color="auto"/>
            <w:bottom w:val="none" w:sz="0" w:space="0" w:color="auto"/>
            <w:right w:val="none" w:sz="0" w:space="0" w:color="auto"/>
          </w:divBdr>
        </w:div>
        <w:div w:id="1214266819">
          <w:marLeft w:val="0"/>
          <w:marRight w:val="0"/>
          <w:marTop w:val="0"/>
          <w:marBottom w:val="0"/>
          <w:divBdr>
            <w:top w:val="none" w:sz="0" w:space="0" w:color="auto"/>
            <w:left w:val="none" w:sz="0" w:space="0" w:color="auto"/>
            <w:bottom w:val="none" w:sz="0" w:space="0" w:color="auto"/>
            <w:right w:val="none" w:sz="0" w:space="0" w:color="auto"/>
          </w:divBdr>
        </w:div>
        <w:div w:id="1268542585">
          <w:marLeft w:val="0"/>
          <w:marRight w:val="0"/>
          <w:marTop w:val="0"/>
          <w:marBottom w:val="0"/>
          <w:divBdr>
            <w:top w:val="none" w:sz="0" w:space="0" w:color="auto"/>
            <w:left w:val="none" w:sz="0" w:space="0" w:color="auto"/>
            <w:bottom w:val="none" w:sz="0" w:space="0" w:color="auto"/>
            <w:right w:val="none" w:sz="0" w:space="0" w:color="auto"/>
          </w:divBdr>
        </w:div>
        <w:div w:id="1387491578">
          <w:marLeft w:val="0"/>
          <w:marRight w:val="0"/>
          <w:marTop w:val="0"/>
          <w:marBottom w:val="0"/>
          <w:divBdr>
            <w:top w:val="none" w:sz="0" w:space="0" w:color="auto"/>
            <w:left w:val="none" w:sz="0" w:space="0" w:color="auto"/>
            <w:bottom w:val="none" w:sz="0" w:space="0" w:color="auto"/>
            <w:right w:val="none" w:sz="0" w:space="0" w:color="auto"/>
          </w:divBdr>
        </w:div>
        <w:div w:id="1448085968">
          <w:marLeft w:val="0"/>
          <w:marRight w:val="0"/>
          <w:marTop w:val="0"/>
          <w:marBottom w:val="0"/>
          <w:divBdr>
            <w:top w:val="none" w:sz="0" w:space="0" w:color="auto"/>
            <w:left w:val="none" w:sz="0" w:space="0" w:color="auto"/>
            <w:bottom w:val="none" w:sz="0" w:space="0" w:color="auto"/>
            <w:right w:val="none" w:sz="0" w:space="0" w:color="auto"/>
          </w:divBdr>
        </w:div>
        <w:div w:id="1586764020">
          <w:marLeft w:val="0"/>
          <w:marRight w:val="0"/>
          <w:marTop w:val="0"/>
          <w:marBottom w:val="0"/>
          <w:divBdr>
            <w:top w:val="none" w:sz="0" w:space="0" w:color="auto"/>
            <w:left w:val="none" w:sz="0" w:space="0" w:color="auto"/>
            <w:bottom w:val="none" w:sz="0" w:space="0" w:color="auto"/>
            <w:right w:val="none" w:sz="0" w:space="0" w:color="auto"/>
          </w:divBdr>
        </w:div>
        <w:div w:id="1634558819">
          <w:marLeft w:val="0"/>
          <w:marRight w:val="0"/>
          <w:marTop w:val="0"/>
          <w:marBottom w:val="0"/>
          <w:divBdr>
            <w:top w:val="none" w:sz="0" w:space="0" w:color="auto"/>
            <w:left w:val="none" w:sz="0" w:space="0" w:color="auto"/>
            <w:bottom w:val="none" w:sz="0" w:space="0" w:color="auto"/>
            <w:right w:val="none" w:sz="0" w:space="0" w:color="auto"/>
          </w:divBdr>
        </w:div>
        <w:div w:id="1691419569">
          <w:marLeft w:val="0"/>
          <w:marRight w:val="0"/>
          <w:marTop w:val="0"/>
          <w:marBottom w:val="0"/>
          <w:divBdr>
            <w:top w:val="none" w:sz="0" w:space="0" w:color="auto"/>
            <w:left w:val="none" w:sz="0" w:space="0" w:color="auto"/>
            <w:bottom w:val="none" w:sz="0" w:space="0" w:color="auto"/>
            <w:right w:val="none" w:sz="0" w:space="0" w:color="auto"/>
          </w:divBdr>
        </w:div>
        <w:div w:id="1754740470">
          <w:marLeft w:val="0"/>
          <w:marRight w:val="0"/>
          <w:marTop w:val="0"/>
          <w:marBottom w:val="0"/>
          <w:divBdr>
            <w:top w:val="none" w:sz="0" w:space="0" w:color="auto"/>
            <w:left w:val="none" w:sz="0" w:space="0" w:color="auto"/>
            <w:bottom w:val="none" w:sz="0" w:space="0" w:color="auto"/>
            <w:right w:val="none" w:sz="0" w:space="0" w:color="auto"/>
          </w:divBdr>
        </w:div>
        <w:div w:id="1756901699">
          <w:marLeft w:val="0"/>
          <w:marRight w:val="0"/>
          <w:marTop w:val="0"/>
          <w:marBottom w:val="0"/>
          <w:divBdr>
            <w:top w:val="none" w:sz="0" w:space="0" w:color="auto"/>
            <w:left w:val="none" w:sz="0" w:space="0" w:color="auto"/>
            <w:bottom w:val="none" w:sz="0" w:space="0" w:color="auto"/>
            <w:right w:val="none" w:sz="0" w:space="0" w:color="auto"/>
          </w:divBdr>
        </w:div>
        <w:div w:id="1794858256">
          <w:marLeft w:val="0"/>
          <w:marRight w:val="0"/>
          <w:marTop w:val="0"/>
          <w:marBottom w:val="0"/>
          <w:divBdr>
            <w:top w:val="none" w:sz="0" w:space="0" w:color="auto"/>
            <w:left w:val="none" w:sz="0" w:space="0" w:color="auto"/>
            <w:bottom w:val="none" w:sz="0" w:space="0" w:color="auto"/>
            <w:right w:val="none" w:sz="0" w:space="0" w:color="auto"/>
          </w:divBdr>
        </w:div>
        <w:div w:id="1955748313">
          <w:marLeft w:val="0"/>
          <w:marRight w:val="0"/>
          <w:marTop w:val="0"/>
          <w:marBottom w:val="0"/>
          <w:divBdr>
            <w:top w:val="none" w:sz="0" w:space="0" w:color="auto"/>
            <w:left w:val="none" w:sz="0" w:space="0" w:color="auto"/>
            <w:bottom w:val="none" w:sz="0" w:space="0" w:color="auto"/>
            <w:right w:val="none" w:sz="0" w:space="0" w:color="auto"/>
          </w:divBdr>
        </w:div>
        <w:div w:id="1988971772">
          <w:marLeft w:val="0"/>
          <w:marRight w:val="0"/>
          <w:marTop w:val="0"/>
          <w:marBottom w:val="0"/>
          <w:divBdr>
            <w:top w:val="none" w:sz="0" w:space="0" w:color="auto"/>
            <w:left w:val="none" w:sz="0" w:space="0" w:color="auto"/>
            <w:bottom w:val="none" w:sz="0" w:space="0" w:color="auto"/>
            <w:right w:val="none" w:sz="0" w:space="0" w:color="auto"/>
          </w:divBdr>
        </w:div>
        <w:div w:id="2010521370">
          <w:marLeft w:val="0"/>
          <w:marRight w:val="0"/>
          <w:marTop w:val="0"/>
          <w:marBottom w:val="0"/>
          <w:divBdr>
            <w:top w:val="none" w:sz="0" w:space="0" w:color="auto"/>
            <w:left w:val="none" w:sz="0" w:space="0" w:color="auto"/>
            <w:bottom w:val="none" w:sz="0" w:space="0" w:color="auto"/>
            <w:right w:val="none" w:sz="0" w:space="0" w:color="auto"/>
          </w:divBdr>
        </w:div>
        <w:div w:id="2015911337">
          <w:marLeft w:val="0"/>
          <w:marRight w:val="0"/>
          <w:marTop w:val="0"/>
          <w:marBottom w:val="0"/>
          <w:divBdr>
            <w:top w:val="none" w:sz="0" w:space="0" w:color="auto"/>
            <w:left w:val="none" w:sz="0" w:space="0" w:color="auto"/>
            <w:bottom w:val="none" w:sz="0" w:space="0" w:color="auto"/>
            <w:right w:val="none" w:sz="0" w:space="0" w:color="auto"/>
          </w:divBdr>
        </w:div>
        <w:div w:id="2045668173">
          <w:marLeft w:val="0"/>
          <w:marRight w:val="0"/>
          <w:marTop w:val="0"/>
          <w:marBottom w:val="0"/>
          <w:divBdr>
            <w:top w:val="none" w:sz="0" w:space="0" w:color="auto"/>
            <w:left w:val="none" w:sz="0" w:space="0" w:color="auto"/>
            <w:bottom w:val="none" w:sz="0" w:space="0" w:color="auto"/>
            <w:right w:val="none" w:sz="0" w:space="0" w:color="auto"/>
          </w:divBdr>
        </w:div>
        <w:div w:id="2105761517">
          <w:marLeft w:val="0"/>
          <w:marRight w:val="0"/>
          <w:marTop w:val="0"/>
          <w:marBottom w:val="0"/>
          <w:divBdr>
            <w:top w:val="none" w:sz="0" w:space="0" w:color="auto"/>
            <w:left w:val="none" w:sz="0" w:space="0" w:color="auto"/>
            <w:bottom w:val="none" w:sz="0" w:space="0" w:color="auto"/>
            <w:right w:val="none" w:sz="0" w:space="0" w:color="auto"/>
          </w:divBdr>
        </w:div>
      </w:divsChild>
    </w:div>
    <w:div w:id="1729954573">
      <w:bodyDiv w:val="1"/>
      <w:marLeft w:val="0"/>
      <w:marRight w:val="0"/>
      <w:marTop w:val="0"/>
      <w:marBottom w:val="0"/>
      <w:divBdr>
        <w:top w:val="none" w:sz="0" w:space="0" w:color="auto"/>
        <w:left w:val="none" w:sz="0" w:space="0" w:color="auto"/>
        <w:bottom w:val="none" w:sz="0" w:space="0" w:color="auto"/>
        <w:right w:val="none" w:sz="0" w:space="0" w:color="auto"/>
      </w:divBdr>
    </w:div>
    <w:div w:id="1734738807">
      <w:bodyDiv w:val="1"/>
      <w:marLeft w:val="0"/>
      <w:marRight w:val="0"/>
      <w:marTop w:val="0"/>
      <w:marBottom w:val="0"/>
      <w:divBdr>
        <w:top w:val="none" w:sz="0" w:space="0" w:color="auto"/>
        <w:left w:val="none" w:sz="0" w:space="0" w:color="auto"/>
        <w:bottom w:val="none" w:sz="0" w:space="0" w:color="auto"/>
        <w:right w:val="none" w:sz="0" w:space="0" w:color="auto"/>
      </w:divBdr>
    </w:div>
    <w:div w:id="1740860727">
      <w:bodyDiv w:val="1"/>
      <w:marLeft w:val="0"/>
      <w:marRight w:val="0"/>
      <w:marTop w:val="0"/>
      <w:marBottom w:val="0"/>
      <w:divBdr>
        <w:top w:val="none" w:sz="0" w:space="0" w:color="auto"/>
        <w:left w:val="none" w:sz="0" w:space="0" w:color="auto"/>
        <w:bottom w:val="none" w:sz="0" w:space="0" w:color="auto"/>
        <w:right w:val="none" w:sz="0" w:space="0" w:color="auto"/>
      </w:divBdr>
    </w:div>
    <w:div w:id="1767531494">
      <w:bodyDiv w:val="1"/>
      <w:marLeft w:val="0"/>
      <w:marRight w:val="0"/>
      <w:marTop w:val="0"/>
      <w:marBottom w:val="0"/>
      <w:divBdr>
        <w:top w:val="none" w:sz="0" w:space="0" w:color="auto"/>
        <w:left w:val="none" w:sz="0" w:space="0" w:color="auto"/>
        <w:bottom w:val="none" w:sz="0" w:space="0" w:color="auto"/>
        <w:right w:val="none" w:sz="0" w:space="0" w:color="auto"/>
      </w:divBdr>
    </w:div>
    <w:div w:id="1782604285">
      <w:bodyDiv w:val="1"/>
      <w:marLeft w:val="0"/>
      <w:marRight w:val="0"/>
      <w:marTop w:val="0"/>
      <w:marBottom w:val="0"/>
      <w:divBdr>
        <w:top w:val="none" w:sz="0" w:space="0" w:color="auto"/>
        <w:left w:val="none" w:sz="0" w:space="0" w:color="auto"/>
        <w:bottom w:val="none" w:sz="0" w:space="0" w:color="auto"/>
        <w:right w:val="none" w:sz="0" w:space="0" w:color="auto"/>
      </w:divBdr>
    </w:div>
    <w:div w:id="1805928049">
      <w:bodyDiv w:val="1"/>
      <w:marLeft w:val="0"/>
      <w:marRight w:val="0"/>
      <w:marTop w:val="0"/>
      <w:marBottom w:val="0"/>
      <w:divBdr>
        <w:top w:val="none" w:sz="0" w:space="0" w:color="auto"/>
        <w:left w:val="none" w:sz="0" w:space="0" w:color="auto"/>
        <w:bottom w:val="none" w:sz="0" w:space="0" w:color="auto"/>
        <w:right w:val="none" w:sz="0" w:space="0" w:color="auto"/>
      </w:divBdr>
    </w:div>
    <w:div w:id="1816485392">
      <w:bodyDiv w:val="1"/>
      <w:marLeft w:val="0"/>
      <w:marRight w:val="0"/>
      <w:marTop w:val="0"/>
      <w:marBottom w:val="0"/>
      <w:divBdr>
        <w:top w:val="none" w:sz="0" w:space="0" w:color="auto"/>
        <w:left w:val="none" w:sz="0" w:space="0" w:color="auto"/>
        <w:bottom w:val="none" w:sz="0" w:space="0" w:color="auto"/>
        <w:right w:val="none" w:sz="0" w:space="0" w:color="auto"/>
      </w:divBdr>
    </w:div>
    <w:div w:id="1819572763">
      <w:bodyDiv w:val="1"/>
      <w:marLeft w:val="0"/>
      <w:marRight w:val="0"/>
      <w:marTop w:val="0"/>
      <w:marBottom w:val="0"/>
      <w:divBdr>
        <w:top w:val="none" w:sz="0" w:space="0" w:color="auto"/>
        <w:left w:val="none" w:sz="0" w:space="0" w:color="auto"/>
        <w:bottom w:val="none" w:sz="0" w:space="0" w:color="auto"/>
        <w:right w:val="none" w:sz="0" w:space="0" w:color="auto"/>
      </w:divBdr>
    </w:div>
    <w:div w:id="1832326491">
      <w:bodyDiv w:val="1"/>
      <w:marLeft w:val="0"/>
      <w:marRight w:val="0"/>
      <w:marTop w:val="0"/>
      <w:marBottom w:val="0"/>
      <w:divBdr>
        <w:top w:val="none" w:sz="0" w:space="0" w:color="auto"/>
        <w:left w:val="none" w:sz="0" w:space="0" w:color="auto"/>
        <w:bottom w:val="none" w:sz="0" w:space="0" w:color="auto"/>
        <w:right w:val="none" w:sz="0" w:space="0" w:color="auto"/>
      </w:divBdr>
    </w:div>
    <w:div w:id="1872179913">
      <w:bodyDiv w:val="1"/>
      <w:marLeft w:val="0"/>
      <w:marRight w:val="0"/>
      <w:marTop w:val="0"/>
      <w:marBottom w:val="0"/>
      <w:divBdr>
        <w:top w:val="none" w:sz="0" w:space="0" w:color="auto"/>
        <w:left w:val="none" w:sz="0" w:space="0" w:color="auto"/>
        <w:bottom w:val="none" w:sz="0" w:space="0" w:color="auto"/>
        <w:right w:val="none" w:sz="0" w:space="0" w:color="auto"/>
      </w:divBdr>
    </w:div>
    <w:div w:id="1877308786">
      <w:bodyDiv w:val="1"/>
      <w:marLeft w:val="0"/>
      <w:marRight w:val="0"/>
      <w:marTop w:val="0"/>
      <w:marBottom w:val="0"/>
      <w:divBdr>
        <w:top w:val="none" w:sz="0" w:space="0" w:color="auto"/>
        <w:left w:val="none" w:sz="0" w:space="0" w:color="auto"/>
        <w:bottom w:val="none" w:sz="0" w:space="0" w:color="auto"/>
        <w:right w:val="none" w:sz="0" w:space="0" w:color="auto"/>
      </w:divBdr>
    </w:div>
    <w:div w:id="1877309629">
      <w:bodyDiv w:val="1"/>
      <w:marLeft w:val="0"/>
      <w:marRight w:val="0"/>
      <w:marTop w:val="0"/>
      <w:marBottom w:val="0"/>
      <w:divBdr>
        <w:top w:val="none" w:sz="0" w:space="0" w:color="auto"/>
        <w:left w:val="none" w:sz="0" w:space="0" w:color="auto"/>
        <w:bottom w:val="none" w:sz="0" w:space="0" w:color="auto"/>
        <w:right w:val="none" w:sz="0" w:space="0" w:color="auto"/>
      </w:divBdr>
    </w:div>
    <w:div w:id="1898277868">
      <w:bodyDiv w:val="1"/>
      <w:marLeft w:val="0"/>
      <w:marRight w:val="0"/>
      <w:marTop w:val="0"/>
      <w:marBottom w:val="0"/>
      <w:divBdr>
        <w:top w:val="none" w:sz="0" w:space="0" w:color="auto"/>
        <w:left w:val="none" w:sz="0" w:space="0" w:color="auto"/>
        <w:bottom w:val="none" w:sz="0" w:space="0" w:color="auto"/>
        <w:right w:val="none" w:sz="0" w:space="0" w:color="auto"/>
      </w:divBdr>
    </w:div>
    <w:div w:id="1906573586">
      <w:bodyDiv w:val="1"/>
      <w:marLeft w:val="0"/>
      <w:marRight w:val="0"/>
      <w:marTop w:val="0"/>
      <w:marBottom w:val="0"/>
      <w:divBdr>
        <w:top w:val="none" w:sz="0" w:space="0" w:color="auto"/>
        <w:left w:val="none" w:sz="0" w:space="0" w:color="auto"/>
        <w:bottom w:val="none" w:sz="0" w:space="0" w:color="auto"/>
        <w:right w:val="none" w:sz="0" w:space="0" w:color="auto"/>
      </w:divBdr>
      <w:divsChild>
        <w:div w:id="10375026">
          <w:marLeft w:val="0"/>
          <w:marRight w:val="0"/>
          <w:marTop w:val="0"/>
          <w:marBottom w:val="0"/>
          <w:divBdr>
            <w:top w:val="none" w:sz="0" w:space="0" w:color="auto"/>
            <w:left w:val="none" w:sz="0" w:space="0" w:color="auto"/>
            <w:bottom w:val="none" w:sz="0" w:space="0" w:color="auto"/>
            <w:right w:val="none" w:sz="0" w:space="0" w:color="auto"/>
          </w:divBdr>
        </w:div>
        <w:div w:id="19011363">
          <w:marLeft w:val="0"/>
          <w:marRight w:val="0"/>
          <w:marTop w:val="0"/>
          <w:marBottom w:val="0"/>
          <w:divBdr>
            <w:top w:val="none" w:sz="0" w:space="0" w:color="auto"/>
            <w:left w:val="none" w:sz="0" w:space="0" w:color="auto"/>
            <w:bottom w:val="none" w:sz="0" w:space="0" w:color="auto"/>
            <w:right w:val="none" w:sz="0" w:space="0" w:color="auto"/>
          </w:divBdr>
        </w:div>
        <w:div w:id="70858543">
          <w:marLeft w:val="0"/>
          <w:marRight w:val="0"/>
          <w:marTop w:val="0"/>
          <w:marBottom w:val="0"/>
          <w:divBdr>
            <w:top w:val="none" w:sz="0" w:space="0" w:color="auto"/>
            <w:left w:val="none" w:sz="0" w:space="0" w:color="auto"/>
            <w:bottom w:val="none" w:sz="0" w:space="0" w:color="auto"/>
            <w:right w:val="none" w:sz="0" w:space="0" w:color="auto"/>
          </w:divBdr>
        </w:div>
        <w:div w:id="87968130">
          <w:marLeft w:val="0"/>
          <w:marRight w:val="0"/>
          <w:marTop w:val="0"/>
          <w:marBottom w:val="0"/>
          <w:divBdr>
            <w:top w:val="none" w:sz="0" w:space="0" w:color="auto"/>
            <w:left w:val="none" w:sz="0" w:space="0" w:color="auto"/>
            <w:bottom w:val="none" w:sz="0" w:space="0" w:color="auto"/>
            <w:right w:val="none" w:sz="0" w:space="0" w:color="auto"/>
          </w:divBdr>
        </w:div>
        <w:div w:id="104084045">
          <w:marLeft w:val="0"/>
          <w:marRight w:val="0"/>
          <w:marTop w:val="0"/>
          <w:marBottom w:val="0"/>
          <w:divBdr>
            <w:top w:val="none" w:sz="0" w:space="0" w:color="auto"/>
            <w:left w:val="none" w:sz="0" w:space="0" w:color="auto"/>
            <w:bottom w:val="none" w:sz="0" w:space="0" w:color="auto"/>
            <w:right w:val="none" w:sz="0" w:space="0" w:color="auto"/>
          </w:divBdr>
        </w:div>
        <w:div w:id="137914943">
          <w:marLeft w:val="0"/>
          <w:marRight w:val="0"/>
          <w:marTop w:val="0"/>
          <w:marBottom w:val="0"/>
          <w:divBdr>
            <w:top w:val="none" w:sz="0" w:space="0" w:color="auto"/>
            <w:left w:val="none" w:sz="0" w:space="0" w:color="auto"/>
            <w:bottom w:val="none" w:sz="0" w:space="0" w:color="auto"/>
            <w:right w:val="none" w:sz="0" w:space="0" w:color="auto"/>
          </w:divBdr>
        </w:div>
        <w:div w:id="214973124">
          <w:marLeft w:val="0"/>
          <w:marRight w:val="0"/>
          <w:marTop w:val="0"/>
          <w:marBottom w:val="0"/>
          <w:divBdr>
            <w:top w:val="none" w:sz="0" w:space="0" w:color="auto"/>
            <w:left w:val="none" w:sz="0" w:space="0" w:color="auto"/>
            <w:bottom w:val="none" w:sz="0" w:space="0" w:color="auto"/>
            <w:right w:val="none" w:sz="0" w:space="0" w:color="auto"/>
          </w:divBdr>
        </w:div>
        <w:div w:id="224798433">
          <w:marLeft w:val="0"/>
          <w:marRight w:val="0"/>
          <w:marTop w:val="0"/>
          <w:marBottom w:val="0"/>
          <w:divBdr>
            <w:top w:val="none" w:sz="0" w:space="0" w:color="auto"/>
            <w:left w:val="none" w:sz="0" w:space="0" w:color="auto"/>
            <w:bottom w:val="none" w:sz="0" w:space="0" w:color="auto"/>
            <w:right w:val="none" w:sz="0" w:space="0" w:color="auto"/>
          </w:divBdr>
        </w:div>
        <w:div w:id="312565141">
          <w:marLeft w:val="0"/>
          <w:marRight w:val="0"/>
          <w:marTop w:val="0"/>
          <w:marBottom w:val="0"/>
          <w:divBdr>
            <w:top w:val="none" w:sz="0" w:space="0" w:color="auto"/>
            <w:left w:val="none" w:sz="0" w:space="0" w:color="auto"/>
            <w:bottom w:val="none" w:sz="0" w:space="0" w:color="auto"/>
            <w:right w:val="none" w:sz="0" w:space="0" w:color="auto"/>
          </w:divBdr>
        </w:div>
        <w:div w:id="335765250">
          <w:marLeft w:val="0"/>
          <w:marRight w:val="0"/>
          <w:marTop w:val="0"/>
          <w:marBottom w:val="0"/>
          <w:divBdr>
            <w:top w:val="none" w:sz="0" w:space="0" w:color="auto"/>
            <w:left w:val="none" w:sz="0" w:space="0" w:color="auto"/>
            <w:bottom w:val="none" w:sz="0" w:space="0" w:color="auto"/>
            <w:right w:val="none" w:sz="0" w:space="0" w:color="auto"/>
          </w:divBdr>
        </w:div>
        <w:div w:id="372926403">
          <w:marLeft w:val="0"/>
          <w:marRight w:val="0"/>
          <w:marTop w:val="0"/>
          <w:marBottom w:val="0"/>
          <w:divBdr>
            <w:top w:val="none" w:sz="0" w:space="0" w:color="auto"/>
            <w:left w:val="none" w:sz="0" w:space="0" w:color="auto"/>
            <w:bottom w:val="none" w:sz="0" w:space="0" w:color="auto"/>
            <w:right w:val="none" w:sz="0" w:space="0" w:color="auto"/>
          </w:divBdr>
        </w:div>
        <w:div w:id="414060367">
          <w:marLeft w:val="0"/>
          <w:marRight w:val="0"/>
          <w:marTop w:val="0"/>
          <w:marBottom w:val="0"/>
          <w:divBdr>
            <w:top w:val="none" w:sz="0" w:space="0" w:color="auto"/>
            <w:left w:val="none" w:sz="0" w:space="0" w:color="auto"/>
            <w:bottom w:val="none" w:sz="0" w:space="0" w:color="auto"/>
            <w:right w:val="none" w:sz="0" w:space="0" w:color="auto"/>
          </w:divBdr>
        </w:div>
        <w:div w:id="421952787">
          <w:marLeft w:val="0"/>
          <w:marRight w:val="0"/>
          <w:marTop w:val="0"/>
          <w:marBottom w:val="0"/>
          <w:divBdr>
            <w:top w:val="none" w:sz="0" w:space="0" w:color="auto"/>
            <w:left w:val="none" w:sz="0" w:space="0" w:color="auto"/>
            <w:bottom w:val="none" w:sz="0" w:space="0" w:color="auto"/>
            <w:right w:val="none" w:sz="0" w:space="0" w:color="auto"/>
          </w:divBdr>
        </w:div>
        <w:div w:id="567306667">
          <w:marLeft w:val="0"/>
          <w:marRight w:val="0"/>
          <w:marTop w:val="0"/>
          <w:marBottom w:val="0"/>
          <w:divBdr>
            <w:top w:val="none" w:sz="0" w:space="0" w:color="auto"/>
            <w:left w:val="none" w:sz="0" w:space="0" w:color="auto"/>
            <w:bottom w:val="none" w:sz="0" w:space="0" w:color="auto"/>
            <w:right w:val="none" w:sz="0" w:space="0" w:color="auto"/>
          </w:divBdr>
        </w:div>
        <w:div w:id="578290105">
          <w:marLeft w:val="0"/>
          <w:marRight w:val="0"/>
          <w:marTop w:val="0"/>
          <w:marBottom w:val="0"/>
          <w:divBdr>
            <w:top w:val="none" w:sz="0" w:space="0" w:color="auto"/>
            <w:left w:val="none" w:sz="0" w:space="0" w:color="auto"/>
            <w:bottom w:val="none" w:sz="0" w:space="0" w:color="auto"/>
            <w:right w:val="none" w:sz="0" w:space="0" w:color="auto"/>
          </w:divBdr>
        </w:div>
        <w:div w:id="629938726">
          <w:marLeft w:val="0"/>
          <w:marRight w:val="0"/>
          <w:marTop w:val="0"/>
          <w:marBottom w:val="0"/>
          <w:divBdr>
            <w:top w:val="none" w:sz="0" w:space="0" w:color="auto"/>
            <w:left w:val="none" w:sz="0" w:space="0" w:color="auto"/>
            <w:bottom w:val="none" w:sz="0" w:space="0" w:color="auto"/>
            <w:right w:val="none" w:sz="0" w:space="0" w:color="auto"/>
          </w:divBdr>
        </w:div>
        <w:div w:id="724716845">
          <w:marLeft w:val="0"/>
          <w:marRight w:val="0"/>
          <w:marTop w:val="0"/>
          <w:marBottom w:val="0"/>
          <w:divBdr>
            <w:top w:val="none" w:sz="0" w:space="0" w:color="auto"/>
            <w:left w:val="none" w:sz="0" w:space="0" w:color="auto"/>
            <w:bottom w:val="none" w:sz="0" w:space="0" w:color="auto"/>
            <w:right w:val="none" w:sz="0" w:space="0" w:color="auto"/>
          </w:divBdr>
        </w:div>
        <w:div w:id="734815721">
          <w:marLeft w:val="0"/>
          <w:marRight w:val="0"/>
          <w:marTop w:val="0"/>
          <w:marBottom w:val="0"/>
          <w:divBdr>
            <w:top w:val="none" w:sz="0" w:space="0" w:color="auto"/>
            <w:left w:val="none" w:sz="0" w:space="0" w:color="auto"/>
            <w:bottom w:val="none" w:sz="0" w:space="0" w:color="auto"/>
            <w:right w:val="none" w:sz="0" w:space="0" w:color="auto"/>
          </w:divBdr>
        </w:div>
        <w:div w:id="795179958">
          <w:marLeft w:val="0"/>
          <w:marRight w:val="0"/>
          <w:marTop w:val="0"/>
          <w:marBottom w:val="0"/>
          <w:divBdr>
            <w:top w:val="none" w:sz="0" w:space="0" w:color="auto"/>
            <w:left w:val="none" w:sz="0" w:space="0" w:color="auto"/>
            <w:bottom w:val="none" w:sz="0" w:space="0" w:color="auto"/>
            <w:right w:val="none" w:sz="0" w:space="0" w:color="auto"/>
          </w:divBdr>
        </w:div>
        <w:div w:id="828863081">
          <w:marLeft w:val="0"/>
          <w:marRight w:val="0"/>
          <w:marTop w:val="0"/>
          <w:marBottom w:val="0"/>
          <w:divBdr>
            <w:top w:val="none" w:sz="0" w:space="0" w:color="auto"/>
            <w:left w:val="none" w:sz="0" w:space="0" w:color="auto"/>
            <w:bottom w:val="none" w:sz="0" w:space="0" w:color="auto"/>
            <w:right w:val="none" w:sz="0" w:space="0" w:color="auto"/>
          </w:divBdr>
        </w:div>
        <w:div w:id="889072766">
          <w:marLeft w:val="0"/>
          <w:marRight w:val="0"/>
          <w:marTop w:val="0"/>
          <w:marBottom w:val="0"/>
          <w:divBdr>
            <w:top w:val="none" w:sz="0" w:space="0" w:color="auto"/>
            <w:left w:val="none" w:sz="0" w:space="0" w:color="auto"/>
            <w:bottom w:val="none" w:sz="0" w:space="0" w:color="auto"/>
            <w:right w:val="none" w:sz="0" w:space="0" w:color="auto"/>
          </w:divBdr>
        </w:div>
        <w:div w:id="1042054697">
          <w:marLeft w:val="0"/>
          <w:marRight w:val="0"/>
          <w:marTop w:val="0"/>
          <w:marBottom w:val="0"/>
          <w:divBdr>
            <w:top w:val="none" w:sz="0" w:space="0" w:color="auto"/>
            <w:left w:val="none" w:sz="0" w:space="0" w:color="auto"/>
            <w:bottom w:val="none" w:sz="0" w:space="0" w:color="auto"/>
            <w:right w:val="none" w:sz="0" w:space="0" w:color="auto"/>
          </w:divBdr>
        </w:div>
        <w:div w:id="1102457227">
          <w:marLeft w:val="0"/>
          <w:marRight w:val="0"/>
          <w:marTop w:val="0"/>
          <w:marBottom w:val="0"/>
          <w:divBdr>
            <w:top w:val="none" w:sz="0" w:space="0" w:color="auto"/>
            <w:left w:val="none" w:sz="0" w:space="0" w:color="auto"/>
            <w:bottom w:val="none" w:sz="0" w:space="0" w:color="auto"/>
            <w:right w:val="none" w:sz="0" w:space="0" w:color="auto"/>
          </w:divBdr>
        </w:div>
        <w:div w:id="1152140401">
          <w:marLeft w:val="0"/>
          <w:marRight w:val="0"/>
          <w:marTop w:val="0"/>
          <w:marBottom w:val="0"/>
          <w:divBdr>
            <w:top w:val="none" w:sz="0" w:space="0" w:color="auto"/>
            <w:left w:val="none" w:sz="0" w:space="0" w:color="auto"/>
            <w:bottom w:val="none" w:sz="0" w:space="0" w:color="auto"/>
            <w:right w:val="none" w:sz="0" w:space="0" w:color="auto"/>
          </w:divBdr>
        </w:div>
        <w:div w:id="1287272796">
          <w:marLeft w:val="0"/>
          <w:marRight w:val="0"/>
          <w:marTop w:val="0"/>
          <w:marBottom w:val="0"/>
          <w:divBdr>
            <w:top w:val="none" w:sz="0" w:space="0" w:color="auto"/>
            <w:left w:val="none" w:sz="0" w:space="0" w:color="auto"/>
            <w:bottom w:val="none" w:sz="0" w:space="0" w:color="auto"/>
            <w:right w:val="none" w:sz="0" w:space="0" w:color="auto"/>
          </w:divBdr>
        </w:div>
        <w:div w:id="1294209412">
          <w:marLeft w:val="0"/>
          <w:marRight w:val="0"/>
          <w:marTop w:val="0"/>
          <w:marBottom w:val="0"/>
          <w:divBdr>
            <w:top w:val="none" w:sz="0" w:space="0" w:color="auto"/>
            <w:left w:val="none" w:sz="0" w:space="0" w:color="auto"/>
            <w:bottom w:val="none" w:sz="0" w:space="0" w:color="auto"/>
            <w:right w:val="none" w:sz="0" w:space="0" w:color="auto"/>
          </w:divBdr>
        </w:div>
        <w:div w:id="1343358569">
          <w:marLeft w:val="0"/>
          <w:marRight w:val="0"/>
          <w:marTop w:val="0"/>
          <w:marBottom w:val="0"/>
          <w:divBdr>
            <w:top w:val="none" w:sz="0" w:space="0" w:color="auto"/>
            <w:left w:val="none" w:sz="0" w:space="0" w:color="auto"/>
            <w:bottom w:val="none" w:sz="0" w:space="0" w:color="auto"/>
            <w:right w:val="none" w:sz="0" w:space="0" w:color="auto"/>
          </w:divBdr>
        </w:div>
        <w:div w:id="1352418651">
          <w:marLeft w:val="0"/>
          <w:marRight w:val="0"/>
          <w:marTop w:val="0"/>
          <w:marBottom w:val="0"/>
          <w:divBdr>
            <w:top w:val="none" w:sz="0" w:space="0" w:color="auto"/>
            <w:left w:val="none" w:sz="0" w:space="0" w:color="auto"/>
            <w:bottom w:val="none" w:sz="0" w:space="0" w:color="auto"/>
            <w:right w:val="none" w:sz="0" w:space="0" w:color="auto"/>
          </w:divBdr>
        </w:div>
        <w:div w:id="1374110105">
          <w:marLeft w:val="0"/>
          <w:marRight w:val="0"/>
          <w:marTop w:val="0"/>
          <w:marBottom w:val="0"/>
          <w:divBdr>
            <w:top w:val="none" w:sz="0" w:space="0" w:color="auto"/>
            <w:left w:val="none" w:sz="0" w:space="0" w:color="auto"/>
            <w:bottom w:val="none" w:sz="0" w:space="0" w:color="auto"/>
            <w:right w:val="none" w:sz="0" w:space="0" w:color="auto"/>
          </w:divBdr>
        </w:div>
        <w:div w:id="1441217611">
          <w:marLeft w:val="0"/>
          <w:marRight w:val="0"/>
          <w:marTop w:val="0"/>
          <w:marBottom w:val="0"/>
          <w:divBdr>
            <w:top w:val="none" w:sz="0" w:space="0" w:color="auto"/>
            <w:left w:val="none" w:sz="0" w:space="0" w:color="auto"/>
            <w:bottom w:val="none" w:sz="0" w:space="0" w:color="auto"/>
            <w:right w:val="none" w:sz="0" w:space="0" w:color="auto"/>
          </w:divBdr>
        </w:div>
        <w:div w:id="1454447454">
          <w:marLeft w:val="0"/>
          <w:marRight w:val="0"/>
          <w:marTop w:val="0"/>
          <w:marBottom w:val="0"/>
          <w:divBdr>
            <w:top w:val="none" w:sz="0" w:space="0" w:color="auto"/>
            <w:left w:val="none" w:sz="0" w:space="0" w:color="auto"/>
            <w:bottom w:val="none" w:sz="0" w:space="0" w:color="auto"/>
            <w:right w:val="none" w:sz="0" w:space="0" w:color="auto"/>
          </w:divBdr>
        </w:div>
        <w:div w:id="1497454399">
          <w:marLeft w:val="0"/>
          <w:marRight w:val="0"/>
          <w:marTop w:val="0"/>
          <w:marBottom w:val="0"/>
          <w:divBdr>
            <w:top w:val="none" w:sz="0" w:space="0" w:color="auto"/>
            <w:left w:val="none" w:sz="0" w:space="0" w:color="auto"/>
            <w:bottom w:val="none" w:sz="0" w:space="0" w:color="auto"/>
            <w:right w:val="none" w:sz="0" w:space="0" w:color="auto"/>
          </w:divBdr>
        </w:div>
        <w:div w:id="1556546631">
          <w:marLeft w:val="0"/>
          <w:marRight w:val="0"/>
          <w:marTop w:val="0"/>
          <w:marBottom w:val="0"/>
          <w:divBdr>
            <w:top w:val="none" w:sz="0" w:space="0" w:color="auto"/>
            <w:left w:val="none" w:sz="0" w:space="0" w:color="auto"/>
            <w:bottom w:val="none" w:sz="0" w:space="0" w:color="auto"/>
            <w:right w:val="none" w:sz="0" w:space="0" w:color="auto"/>
          </w:divBdr>
        </w:div>
        <w:div w:id="1685747039">
          <w:marLeft w:val="0"/>
          <w:marRight w:val="0"/>
          <w:marTop w:val="0"/>
          <w:marBottom w:val="0"/>
          <w:divBdr>
            <w:top w:val="none" w:sz="0" w:space="0" w:color="auto"/>
            <w:left w:val="none" w:sz="0" w:space="0" w:color="auto"/>
            <w:bottom w:val="none" w:sz="0" w:space="0" w:color="auto"/>
            <w:right w:val="none" w:sz="0" w:space="0" w:color="auto"/>
          </w:divBdr>
        </w:div>
        <w:div w:id="1693259323">
          <w:marLeft w:val="0"/>
          <w:marRight w:val="0"/>
          <w:marTop w:val="0"/>
          <w:marBottom w:val="0"/>
          <w:divBdr>
            <w:top w:val="none" w:sz="0" w:space="0" w:color="auto"/>
            <w:left w:val="none" w:sz="0" w:space="0" w:color="auto"/>
            <w:bottom w:val="none" w:sz="0" w:space="0" w:color="auto"/>
            <w:right w:val="none" w:sz="0" w:space="0" w:color="auto"/>
          </w:divBdr>
        </w:div>
        <w:div w:id="1711686604">
          <w:marLeft w:val="0"/>
          <w:marRight w:val="0"/>
          <w:marTop w:val="0"/>
          <w:marBottom w:val="0"/>
          <w:divBdr>
            <w:top w:val="none" w:sz="0" w:space="0" w:color="auto"/>
            <w:left w:val="none" w:sz="0" w:space="0" w:color="auto"/>
            <w:bottom w:val="none" w:sz="0" w:space="0" w:color="auto"/>
            <w:right w:val="none" w:sz="0" w:space="0" w:color="auto"/>
          </w:divBdr>
        </w:div>
        <w:div w:id="1779637733">
          <w:marLeft w:val="0"/>
          <w:marRight w:val="0"/>
          <w:marTop w:val="0"/>
          <w:marBottom w:val="0"/>
          <w:divBdr>
            <w:top w:val="none" w:sz="0" w:space="0" w:color="auto"/>
            <w:left w:val="none" w:sz="0" w:space="0" w:color="auto"/>
            <w:bottom w:val="none" w:sz="0" w:space="0" w:color="auto"/>
            <w:right w:val="none" w:sz="0" w:space="0" w:color="auto"/>
          </w:divBdr>
        </w:div>
        <w:div w:id="1894735231">
          <w:marLeft w:val="0"/>
          <w:marRight w:val="0"/>
          <w:marTop w:val="0"/>
          <w:marBottom w:val="0"/>
          <w:divBdr>
            <w:top w:val="none" w:sz="0" w:space="0" w:color="auto"/>
            <w:left w:val="none" w:sz="0" w:space="0" w:color="auto"/>
            <w:bottom w:val="none" w:sz="0" w:space="0" w:color="auto"/>
            <w:right w:val="none" w:sz="0" w:space="0" w:color="auto"/>
          </w:divBdr>
        </w:div>
        <w:div w:id="2070573044">
          <w:marLeft w:val="0"/>
          <w:marRight w:val="0"/>
          <w:marTop w:val="0"/>
          <w:marBottom w:val="0"/>
          <w:divBdr>
            <w:top w:val="none" w:sz="0" w:space="0" w:color="auto"/>
            <w:left w:val="none" w:sz="0" w:space="0" w:color="auto"/>
            <w:bottom w:val="none" w:sz="0" w:space="0" w:color="auto"/>
            <w:right w:val="none" w:sz="0" w:space="0" w:color="auto"/>
          </w:divBdr>
        </w:div>
      </w:divsChild>
    </w:div>
    <w:div w:id="1925608169">
      <w:bodyDiv w:val="1"/>
      <w:marLeft w:val="0"/>
      <w:marRight w:val="0"/>
      <w:marTop w:val="0"/>
      <w:marBottom w:val="0"/>
      <w:divBdr>
        <w:top w:val="none" w:sz="0" w:space="0" w:color="auto"/>
        <w:left w:val="none" w:sz="0" w:space="0" w:color="auto"/>
        <w:bottom w:val="none" w:sz="0" w:space="0" w:color="auto"/>
        <w:right w:val="none" w:sz="0" w:space="0" w:color="auto"/>
      </w:divBdr>
    </w:div>
    <w:div w:id="1935749388">
      <w:bodyDiv w:val="1"/>
      <w:marLeft w:val="0"/>
      <w:marRight w:val="0"/>
      <w:marTop w:val="0"/>
      <w:marBottom w:val="0"/>
      <w:divBdr>
        <w:top w:val="none" w:sz="0" w:space="0" w:color="auto"/>
        <w:left w:val="none" w:sz="0" w:space="0" w:color="auto"/>
        <w:bottom w:val="none" w:sz="0" w:space="0" w:color="auto"/>
        <w:right w:val="none" w:sz="0" w:space="0" w:color="auto"/>
      </w:divBdr>
    </w:div>
    <w:div w:id="1970746632">
      <w:bodyDiv w:val="1"/>
      <w:marLeft w:val="0"/>
      <w:marRight w:val="0"/>
      <w:marTop w:val="0"/>
      <w:marBottom w:val="0"/>
      <w:divBdr>
        <w:top w:val="none" w:sz="0" w:space="0" w:color="auto"/>
        <w:left w:val="none" w:sz="0" w:space="0" w:color="auto"/>
        <w:bottom w:val="none" w:sz="0" w:space="0" w:color="auto"/>
        <w:right w:val="none" w:sz="0" w:space="0" w:color="auto"/>
      </w:divBdr>
    </w:div>
    <w:div w:id="2019116850">
      <w:bodyDiv w:val="1"/>
      <w:marLeft w:val="0"/>
      <w:marRight w:val="0"/>
      <w:marTop w:val="0"/>
      <w:marBottom w:val="0"/>
      <w:divBdr>
        <w:top w:val="none" w:sz="0" w:space="0" w:color="auto"/>
        <w:left w:val="none" w:sz="0" w:space="0" w:color="auto"/>
        <w:bottom w:val="none" w:sz="0" w:space="0" w:color="auto"/>
        <w:right w:val="none" w:sz="0" w:space="0" w:color="auto"/>
      </w:divBdr>
    </w:div>
    <w:div w:id="2026905390">
      <w:bodyDiv w:val="1"/>
      <w:marLeft w:val="0"/>
      <w:marRight w:val="0"/>
      <w:marTop w:val="0"/>
      <w:marBottom w:val="0"/>
      <w:divBdr>
        <w:top w:val="none" w:sz="0" w:space="0" w:color="auto"/>
        <w:left w:val="none" w:sz="0" w:space="0" w:color="auto"/>
        <w:bottom w:val="none" w:sz="0" w:space="0" w:color="auto"/>
        <w:right w:val="none" w:sz="0" w:space="0" w:color="auto"/>
      </w:divBdr>
      <w:divsChild>
        <w:div w:id="51857483">
          <w:marLeft w:val="0"/>
          <w:marRight w:val="0"/>
          <w:marTop w:val="0"/>
          <w:marBottom w:val="0"/>
          <w:divBdr>
            <w:top w:val="none" w:sz="0" w:space="0" w:color="auto"/>
            <w:left w:val="none" w:sz="0" w:space="0" w:color="auto"/>
            <w:bottom w:val="none" w:sz="0" w:space="0" w:color="auto"/>
            <w:right w:val="none" w:sz="0" w:space="0" w:color="auto"/>
          </w:divBdr>
        </w:div>
        <w:div w:id="142894648">
          <w:marLeft w:val="0"/>
          <w:marRight w:val="0"/>
          <w:marTop w:val="0"/>
          <w:marBottom w:val="0"/>
          <w:divBdr>
            <w:top w:val="none" w:sz="0" w:space="0" w:color="auto"/>
            <w:left w:val="none" w:sz="0" w:space="0" w:color="auto"/>
            <w:bottom w:val="none" w:sz="0" w:space="0" w:color="auto"/>
            <w:right w:val="none" w:sz="0" w:space="0" w:color="auto"/>
          </w:divBdr>
        </w:div>
        <w:div w:id="185674477">
          <w:marLeft w:val="0"/>
          <w:marRight w:val="0"/>
          <w:marTop w:val="0"/>
          <w:marBottom w:val="0"/>
          <w:divBdr>
            <w:top w:val="none" w:sz="0" w:space="0" w:color="auto"/>
            <w:left w:val="none" w:sz="0" w:space="0" w:color="auto"/>
            <w:bottom w:val="none" w:sz="0" w:space="0" w:color="auto"/>
            <w:right w:val="none" w:sz="0" w:space="0" w:color="auto"/>
          </w:divBdr>
        </w:div>
        <w:div w:id="270170827">
          <w:marLeft w:val="0"/>
          <w:marRight w:val="0"/>
          <w:marTop w:val="0"/>
          <w:marBottom w:val="0"/>
          <w:divBdr>
            <w:top w:val="none" w:sz="0" w:space="0" w:color="auto"/>
            <w:left w:val="none" w:sz="0" w:space="0" w:color="auto"/>
            <w:bottom w:val="none" w:sz="0" w:space="0" w:color="auto"/>
            <w:right w:val="none" w:sz="0" w:space="0" w:color="auto"/>
          </w:divBdr>
        </w:div>
        <w:div w:id="285742665">
          <w:marLeft w:val="0"/>
          <w:marRight w:val="0"/>
          <w:marTop w:val="0"/>
          <w:marBottom w:val="0"/>
          <w:divBdr>
            <w:top w:val="none" w:sz="0" w:space="0" w:color="auto"/>
            <w:left w:val="none" w:sz="0" w:space="0" w:color="auto"/>
            <w:bottom w:val="none" w:sz="0" w:space="0" w:color="auto"/>
            <w:right w:val="none" w:sz="0" w:space="0" w:color="auto"/>
          </w:divBdr>
        </w:div>
        <w:div w:id="288626985">
          <w:marLeft w:val="0"/>
          <w:marRight w:val="0"/>
          <w:marTop w:val="0"/>
          <w:marBottom w:val="0"/>
          <w:divBdr>
            <w:top w:val="none" w:sz="0" w:space="0" w:color="auto"/>
            <w:left w:val="none" w:sz="0" w:space="0" w:color="auto"/>
            <w:bottom w:val="none" w:sz="0" w:space="0" w:color="auto"/>
            <w:right w:val="none" w:sz="0" w:space="0" w:color="auto"/>
          </w:divBdr>
        </w:div>
        <w:div w:id="381058625">
          <w:marLeft w:val="0"/>
          <w:marRight w:val="0"/>
          <w:marTop w:val="0"/>
          <w:marBottom w:val="0"/>
          <w:divBdr>
            <w:top w:val="none" w:sz="0" w:space="0" w:color="auto"/>
            <w:left w:val="none" w:sz="0" w:space="0" w:color="auto"/>
            <w:bottom w:val="none" w:sz="0" w:space="0" w:color="auto"/>
            <w:right w:val="none" w:sz="0" w:space="0" w:color="auto"/>
          </w:divBdr>
        </w:div>
        <w:div w:id="381566689">
          <w:marLeft w:val="0"/>
          <w:marRight w:val="0"/>
          <w:marTop w:val="0"/>
          <w:marBottom w:val="0"/>
          <w:divBdr>
            <w:top w:val="none" w:sz="0" w:space="0" w:color="auto"/>
            <w:left w:val="none" w:sz="0" w:space="0" w:color="auto"/>
            <w:bottom w:val="none" w:sz="0" w:space="0" w:color="auto"/>
            <w:right w:val="none" w:sz="0" w:space="0" w:color="auto"/>
          </w:divBdr>
        </w:div>
        <w:div w:id="406341466">
          <w:marLeft w:val="0"/>
          <w:marRight w:val="0"/>
          <w:marTop w:val="0"/>
          <w:marBottom w:val="0"/>
          <w:divBdr>
            <w:top w:val="none" w:sz="0" w:space="0" w:color="auto"/>
            <w:left w:val="none" w:sz="0" w:space="0" w:color="auto"/>
            <w:bottom w:val="none" w:sz="0" w:space="0" w:color="auto"/>
            <w:right w:val="none" w:sz="0" w:space="0" w:color="auto"/>
          </w:divBdr>
        </w:div>
        <w:div w:id="555626495">
          <w:marLeft w:val="0"/>
          <w:marRight w:val="0"/>
          <w:marTop w:val="0"/>
          <w:marBottom w:val="0"/>
          <w:divBdr>
            <w:top w:val="none" w:sz="0" w:space="0" w:color="auto"/>
            <w:left w:val="none" w:sz="0" w:space="0" w:color="auto"/>
            <w:bottom w:val="none" w:sz="0" w:space="0" w:color="auto"/>
            <w:right w:val="none" w:sz="0" w:space="0" w:color="auto"/>
          </w:divBdr>
        </w:div>
        <w:div w:id="586810344">
          <w:marLeft w:val="0"/>
          <w:marRight w:val="0"/>
          <w:marTop w:val="0"/>
          <w:marBottom w:val="0"/>
          <w:divBdr>
            <w:top w:val="none" w:sz="0" w:space="0" w:color="auto"/>
            <w:left w:val="none" w:sz="0" w:space="0" w:color="auto"/>
            <w:bottom w:val="none" w:sz="0" w:space="0" w:color="auto"/>
            <w:right w:val="none" w:sz="0" w:space="0" w:color="auto"/>
          </w:divBdr>
        </w:div>
        <w:div w:id="602033061">
          <w:marLeft w:val="0"/>
          <w:marRight w:val="0"/>
          <w:marTop w:val="0"/>
          <w:marBottom w:val="0"/>
          <w:divBdr>
            <w:top w:val="none" w:sz="0" w:space="0" w:color="auto"/>
            <w:left w:val="none" w:sz="0" w:space="0" w:color="auto"/>
            <w:bottom w:val="none" w:sz="0" w:space="0" w:color="auto"/>
            <w:right w:val="none" w:sz="0" w:space="0" w:color="auto"/>
          </w:divBdr>
        </w:div>
        <w:div w:id="646325533">
          <w:marLeft w:val="0"/>
          <w:marRight w:val="0"/>
          <w:marTop w:val="0"/>
          <w:marBottom w:val="0"/>
          <w:divBdr>
            <w:top w:val="none" w:sz="0" w:space="0" w:color="auto"/>
            <w:left w:val="none" w:sz="0" w:space="0" w:color="auto"/>
            <w:bottom w:val="none" w:sz="0" w:space="0" w:color="auto"/>
            <w:right w:val="none" w:sz="0" w:space="0" w:color="auto"/>
          </w:divBdr>
        </w:div>
        <w:div w:id="671107283">
          <w:marLeft w:val="0"/>
          <w:marRight w:val="0"/>
          <w:marTop w:val="0"/>
          <w:marBottom w:val="0"/>
          <w:divBdr>
            <w:top w:val="none" w:sz="0" w:space="0" w:color="auto"/>
            <w:left w:val="none" w:sz="0" w:space="0" w:color="auto"/>
            <w:bottom w:val="none" w:sz="0" w:space="0" w:color="auto"/>
            <w:right w:val="none" w:sz="0" w:space="0" w:color="auto"/>
          </w:divBdr>
        </w:div>
        <w:div w:id="672076229">
          <w:marLeft w:val="0"/>
          <w:marRight w:val="0"/>
          <w:marTop w:val="0"/>
          <w:marBottom w:val="0"/>
          <w:divBdr>
            <w:top w:val="none" w:sz="0" w:space="0" w:color="auto"/>
            <w:left w:val="none" w:sz="0" w:space="0" w:color="auto"/>
            <w:bottom w:val="none" w:sz="0" w:space="0" w:color="auto"/>
            <w:right w:val="none" w:sz="0" w:space="0" w:color="auto"/>
          </w:divBdr>
        </w:div>
        <w:div w:id="904025263">
          <w:marLeft w:val="0"/>
          <w:marRight w:val="0"/>
          <w:marTop w:val="0"/>
          <w:marBottom w:val="0"/>
          <w:divBdr>
            <w:top w:val="none" w:sz="0" w:space="0" w:color="auto"/>
            <w:left w:val="none" w:sz="0" w:space="0" w:color="auto"/>
            <w:bottom w:val="none" w:sz="0" w:space="0" w:color="auto"/>
            <w:right w:val="none" w:sz="0" w:space="0" w:color="auto"/>
          </w:divBdr>
        </w:div>
        <w:div w:id="986205848">
          <w:marLeft w:val="0"/>
          <w:marRight w:val="0"/>
          <w:marTop w:val="0"/>
          <w:marBottom w:val="0"/>
          <w:divBdr>
            <w:top w:val="none" w:sz="0" w:space="0" w:color="auto"/>
            <w:left w:val="none" w:sz="0" w:space="0" w:color="auto"/>
            <w:bottom w:val="none" w:sz="0" w:space="0" w:color="auto"/>
            <w:right w:val="none" w:sz="0" w:space="0" w:color="auto"/>
          </w:divBdr>
        </w:div>
        <w:div w:id="1107431149">
          <w:marLeft w:val="0"/>
          <w:marRight w:val="0"/>
          <w:marTop w:val="0"/>
          <w:marBottom w:val="0"/>
          <w:divBdr>
            <w:top w:val="none" w:sz="0" w:space="0" w:color="auto"/>
            <w:left w:val="none" w:sz="0" w:space="0" w:color="auto"/>
            <w:bottom w:val="none" w:sz="0" w:space="0" w:color="auto"/>
            <w:right w:val="none" w:sz="0" w:space="0" w:color="auto"/>
          </w:divBdr>
        </w:div>
        <w:div w:id="1122188477">
          <w:marLeft w:val="0"/>
          <w:marRight w:val="0"/>
          <w:marTop w:val="0"/>
          <w:marBottom w:val="0"/>
          <w:divBdr>
            <w:top w:val="none" w:sz="0" w:space="0" w:color="auto"/>
            <w:left w:val="none" w:sz="0" w:space="0" w:color="auto"/>
            <w:bottom w:val="none" w:sz="0" w:space="0" w:color="auto"/>
            <w:right w:val="none" w:sz="0" w:space="0" w:color="auto"/>
          </w:divBdr>
        </w:div>
        <w:div w:id="1192258956">
          <w:marLeft w:val="0"/>
          <w:marRight w:val="0"/>
          <w:marTop w:val="0"/>
          <w:marBottom w:val="0"/>
          <w:divBdr>
            <w:top w:val="none" w:sz="0" w:space="0" w:color="auto"/>
            <w:left w:val="none" w:sz="0" w:space="0" w:color="auto"/>
            <w:bottom w:val="none" w:sz="0" w:space="0" w:color="auto"/>
            <w:right w:val="none" w:sz="0" w:space="0" w:color="auto"/>
          </w:divBdr>
        </w:div>
        <w:div w:id="1223567512">
          <w:marLeft w:val="0"/>
          <w:marRight w:val="0"/>
          <w:marTop w:val="0"/>
          <w:marBottom w:val="0"/>
          <w:divBdr>
            <w:top w:val="none" w:sz="0" w:space="0" w:color="auto"/>
            <w:left w:val="none" w:sz="0" w:space="0" w:color="auto"/>
            <w:bottom w:val="none" w:sz="0" w:space="0" w:color="auto"/>
            <w:right w:val="none" w:sz="0" w:space="0" w:color="auto"/>
          </w:divBdr>
        </w:div>
        <w:div w:id="1268347615">
          <w:marLeft w:val="0"/>
          <w:marRight w:val="0"/>
          <w:marTop w:val="0"/>
          <w:marBottom w:val="0"/>
          <w:divBdr>
            <w:top w:val="none" w:sz="0" w:space="0" w:color="auto"/>
            <w:left w:val="none" w:sz="0" w:space="0" w:color="auto"/>
            <w:bottom w:val="none" w:sz="0" w:space="0" w:color="auto"/>
            <w:right w:val="none" w:sz="0" w:space="0" w:color="auto"/>
          </w:divBdr>
        </w:div>
        <w:div w:id="1273245968">
          <w:marLeft w:val="0"/>
          <w:marRight w:val="0"/>
          <w:marTop w:val="0"/>
          <w:marBottom w:val="0"/>
          <w:divBdr>
            <w:top w:val="none" w:sz="0" w:space="0" w:color="auto"/>
            <w:left w:val="none" w:sz="0" w:space="0" w:color="auto"/>
            <w:bottom w:val="none" w:sz="0" w:space="0" w:color="auto"/>
            <w:right w:val="none" w:sz="0" w:space="0" w:color="auto"/>
          </w:divBdr>
        </w:div>
        <w:div w:id="1280380414">
          <w:marLeft w:val="0"/>
          <w:marRight w:val="0"/>
          <w:marTop w:val="0"/>
          <w:marBottom w:val="0"/>
          <w:divBdr>
            <w:top w:val="none" w:sz="0" w:space="0" w:color="auto"/>
            <w:left w:val="none" w:sz="0" w:space="0" w:color="auto"/>
            <w:bottom w:val="none" w:sz="0" w:space="0" w:color="auto"/>
            <w:right w:val="none" w:sz="0" w:space="0" w:color="auto"/>
          </w:divBdr>
        </w:div>
        <w:div w:id="1378049971">
          <w:marLeft w:val="0"/>
          <w:marRight w:val="0"/>
          <w:marTop w:val="0"/>
          <w:marBottom w:val="0"/>
          <w:divBdr>
            <w:top w:val="none" w:sz="0" w:space="0" w:color="auto"/>
            <w:left w:val="none" w:sz="0" w:space="0" w:color="auto"/>
            <w:bottom w:val="none" w:sz="0" w:space="0" w:color="auto"/>
            <w:right w:val="none" w:sz="0" w:space="0" w:color="auto"/>
          </w:divBdr>
        </w:div>
        <w:div w:id="1388214848">
          <w:marLeft w:val="0"/>
          <w:marRight w:val="0"/>
          <w:marTop w:val="0"/>
          <w:marBottom w:val="0"/>
          <w:divBdr>
            <w:top w:val="none" w:sz="0" w:space="0" w:color="auto"/>
            <w:left w:val="none" w:sz="0" w:space="0" w:color="auto"/>
            <w:bottom w:val="none" w:sz="0" w:space="0" w:color="auto"/>
            <w:right w:val="none" w:sz="0" w:space="0" w:color="auto"/>
          </w:divBdr>
        </w:div>
        <w:div w:id="1481926245">
          <w:marLeft w:val="0"/>
          <w:marRight w:val="0"/>
          <w:marTop w:val="0"/>
          <w:marBottom w:val="0"/>
          <w:divBdr>
            <w:top w:val="none" w:sz="0" w:space="0" w:color="auto"/>
            <w:left w:val="none" w:sz="0" w:space="0" w:color="auto"/>
            <w:bottom w:val="none" w:sz="0" w:space="0" w:color="auto"/>
            <w:right w:val="none" w:sz="0" w:space="0" w:color="auto"/>
          </w:divBdr>
        </w:div>
        <w:div w:id="1537348485">
          <w:marLeft w:val="0"/>
          <w:marRight w:val="0"/>
          <w:marTop w:val="0"/>
          <w:marBottom w:val="0"/>
          <w:divBdr>
            <w:top w:val="none" w:sz="0" w:space="0" w:color="auto"/>
            <w:left w:val="none" w:sz="0" w:space="0" w:color="auto"/>
            <w:bottom w:val="none" w:sz="0" w:space="0" w:color="auto"/>
            <w:right w:val="none" w:sz="0" w:space="0" w:color="auto"/>
          </w:divBdr>
        </w:div>
        <w:div w:id="1636642472">
          <w:marLeft w:val="0"/>
          <w:marRight w:val="0"/>
          <w:marTop w:val="0"/>
          <w:marBottom w:val="0"/>
          <w:divBdr>
            <w:top w:val="none" w:sz="0" w:space="0" w:color="auto"/>
            <w:left w:val="none" w:sz="0" w:space="0" w:color="auto"/>
            <w:bottom w:val="none" w:sz="0" w:space="0" w:color="auto"/>
            <w:right w:val="none" w:sz="0" w:space="0" w:color="auto"/>
          </w:divBdr>
        </w:div>
        <w:div w:id="1660813699">
          <w:marLeft w:val="0"/>
          <w:marRight w:val="0"/>
          <w:marTop w:val="0"/>
          <w:marBottom w:val="0"/>
          <w:divBdr>
            <w:top w:val="none" w:sz="0" w:space="0" w:color="auto"/>
            <w:left w:val="none" w:sz="0" w:space="0" w:color="auto"/>
            <w:bottom w:val="none" w:sz="0" w:space="0" w:color="auto"/>
            <w:right w:val="none" w:sz="0" w:space="0" w:color="auto"/>
          </w:divBdr>
        </w:div>
        <w:div w:id="1697120674">
          <w:marLeft w:val="0"/>
          <w:marRight w:val="0"/>
          <w:marTop w:val="0"/>
          <w:marBottom w:val="0"/>
          <w:divBdr>
            <w:top w:val="none" w:sz="0" w:space="0" w:color="auto"/>
            <w:left w:val="none" w:sz="0" w:space="0" w:color="auto"/>
            <w:bottom w:val="none" w:sz="0" w:space="0" w:color="auto"/>
            <w:right w:val="none" w:sz="0" w:space="0" w:color="auto"/>
          </w:divBdr>
        </w:div>
        <w:div w:id="1757823396">
          <w:marLeft w:val="0"/>
          <w:marRight w:val="0"/>
          <w:marTop w:val="0"/>
          <w:marBottom w:val="0"/>
          <w:divBdr>
            <w:top w:val="none" w:sz="0" w:space="0" w:color="auto"/>
            <w:left w:val="none" w:sz="0" w:space="0" w:color="auto"/>
            <w:bottom w:val="none" w:sz="0" w:space="0" w:color="auto"/>
            <w:right w:val="none" w:sz="0" w:space="0" w:color="auto"/>
          </w:divBdr>
        </w:div>
        <w:div w:id="1772890694">
          <w:marLeft w:val="0"/>
          <w:marRight w:val="0"/>
          <w:marTop w:val="0"/>
          <w:marBottom w:val="0"/>
          <w:divBdr>
            <w:top w:val="none" w:sz="0" w:space="0" w:color="auto"/>
            <w:left w:val="none" w:sz="0" w:space="0" w:color="auto"/>
            <w:bottom w:val="none" w:sz="0" w:space="0" w:color="auto"/>
            <w:right w:val="none" w:sz="0" w:space="0" w:color="auto"/>
          </w:divBdr>
        </w:div>
        <w:div w:id="1815827850">
          <w:marLeft w:val="0"/>
          <w:marRight w:val="0"/>
          <w:marTop w:val="0"/>
          <w:marBottom w:val="0"/>
          <w:divBdr>
            <w:top w:val="none" w:sz="0" w:space="0" w:color="auto"/>
            <w:left w:val="none" w:sz="0" w:space="0" w:color="auto"/>
            <w:bottom w:val="none" w:sz="0" w:space="0" w:color="auto"/>
            <w:right w:val="none" w:sz="0" w:space="0" w:color="auto"/>
          </w:divBdr>
        </w:div>
        <w:div w:id="1886329708">
          <w:marLeft w:val="0"/>
          <w:marRight w:val="0"/>
          <w:marTop w:val="0"/>
          <w:marBottom w:val="0"/>
          <w:divBdr>
            <w:top w:val="none" w:sz="0" w:space="0" w:color="auto"/>
            <w:left w:val="none" w:sz="0" w:space="0" w:color="auto"/>
            <w:bottom w:val="none" w:sz="0" w:space="0" w:color="auto"/>
            <w:right w:val="none" w:sz="0" w:space="0" w:color="auto"/>
          </w:divBdr>
        </w:div>
        <w:div w:id="1973555168">
          <w:marLeft w:val="0"/>
          <w:marRight w:val="0"/>
          <w:marTop w:val="0"/>
          <w:marBottom w:val="0"/>
          <w:divBdr>
            <w:top w:val="none" w:sz="0" w:space="0" w:color="auto"/>
            <w:left w:val="none" w:sz="0" w:space="0" w:color="auto"/>
            <w:bottom w:val="none" w:sz="0" w:space="0" w:color="auto"/>
            <w:right w:val="none" w:sz="0" w:space="0" w:color="auto"/>
          </w:divBdr>
        </w:div>
        <w:div w:id="2086300060">
          <w:marLeft w:val="0"/>
          <w:marRight w:val="0"/>
          <w:marTop w:val="0"/>
          <w:marBottom w:val="0"/>
          <w:divBdr>
            <w:top w:val="none" w:sz="0" w:space="0" w:color="auto"/>
            <w:left w:val="none" w:sz="0" w:space="0" w:color="auto"/>
            <w:bottom w:val="none" w:sz="0" w:space="0" w:color="auto"/>
            <w:right w:val="none" w:sz="0" w:space="0" w:color="auto"/>
          </w:divBdr>
        </w:div>
        <w:div w:id="2136288069">
          <w:marLeft w:val="0"/>
          <w:marRight w:val="0"/>
          <w:marTop w:val="0"/>
          <w:marBottom w:val="0"/>
          <w:divBdr>
            <w:top w:val="none" w:sz="0" w:space="0" w:color="auto"/>
            <w:left w:val="none" w:sz="0" w:space="0" w:color="auto"/>
            <w:bottom w:val="none" w:sz="0" w:space="0" w:color="auto"/>
            <w:right w:val="none" w:sz="0" w:space="0" w:color="auto"/>
          </w:divBdr>
        </w:div>
      </w:divsChild>
    </w:div>
    <w:div w:id="2043556299">
      <w:bodyDiv w:val="1"/>
      <w:marLeft w:val="0"/>
      <w:marRight w:val="0"/>
      <w:marTop w:val="0"/>
      <w:marBottom w:val="0"/>
      <w:divBdr>
        <w:top w:val="none" w:sz="0" w:space="0" w:color="auto"/>
        <w:left w:val="none" w:sz="0" w:space="0" w:color="auto"/>
        <w:bottom w:val="none" w:sz="0" w:space="0" w:color="auto"/>
        <w:right w:val="none" w:sz="0" w:space="0" w:color="auto"/>
      </w:divBdr>
    </w:div>
    <w:div w:id="2112361339">
      <w:bodyDiv w:val="1"/>
      <w:marLeft w:val="0"/>
      <w:marRight w:val="0"/>
      <w:marTop w:val="0"/>
      <w:marBottom w:val="0"/>
      <w:divBdr>
        <w:top w:val="none" w:sz="0" w:space="0" w:color="auto"/>
        <w:left w:val="none" w:sz="0" w:space="0" w:color="auto"/>
        <w:bottom w:val="none" w:sz="0" w:space="0" w:color="auto"/>
        <w:right w:val="none" w:sz="0" w:space="0" w:color="auto"/>
      </w:divBdr>
    </w:div>
    <w:div w:id="2122722611">
      <w:bodyDiv w:val="1"/>
      <w:marLeft w:val="0"/>
      <w:marRight w:val="0"/>
      <w:marTop w:val="0"/>
      <w:marBottom w:val="0"/>
      <w:divBdr>
        <w:top w:val="none" w:sz="0" w:space="0" w:color="auto"/>
        <w:left w:val="none" w:sz="0" w:space="0" w:color="auto"/>
        <w:bottom w:val="none" w:sz="0" w:space="0" w:color="auto"/>
        <w:right w:val="none" w:sz="0" w:space="0" w:color="auto"/>
      </w:divBdr>
    </w:div>
    <w:div w:id="21335950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footer" Target="footer2.xml"/><Relationship Id="rId26" Type="http://schemas.openxmlformats.org/officeDocument/2006/relationships/image" Target="media/image12.jpe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oter" Target="footer3.xml"/><Relationship Id="rId29" Type="http://schemas.microsoft.com/office/2016/09/relationships/commentsIds" Target="commentsIds.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header" Target="header5.xm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9.png"/><Relationship Id="rId28" Type="http://schemas.microsoft.com/office/2011/relationships/commentsExtended" Target="commentsExtended.xml"/><Relationship Id="rId36" Type="http://schemas.openxmlformats.org/officeDocument/2006/relationships/header" Target="header4.xml"/><Relationship Id="rId10" Type="http://schemas.openxmlformats.org/officeDocument/2006/relationships/image" Target="media/image4.jpeg"/><Relationship Id="rId19" Type="http://schemas.openxmlformats.org/officeDocument/2006/relationships/header" Target="header2.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5.emf"/><Relationship Id="rId22" Type="http://schemas.openxmlformats.org/officeDocument/2006/relationships/image" Target="media/image8.png"/><Relationship Id="rId27" Type="http://schemas.openxmlformats.org/officeDocument/2006/relationships/comments" Target="comments.xml"/><Relationship Id="rId30" Type="http://schemas.microsoft.com/office/2018/08/relationships/commentsExtensible" Target="commentsExtensible.xml"/><Relationship Id="rId35" Type="http://schemas.openxmlformats.org/officeDocument/2006/relationships/footer" Target="footer4.xml"/><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footer" Target="footer1.xml"/><Relationship Id="rId25" Type="http://schemas.openxmlformats.org/officeDocument/2006/relationships/image" Target="media/image11.jpeg"/><Relationship Id="rId33" Type="http://schemas.openxmlformats.org/officeDocument/2006/relationships/image" Target="media/image15.png"/><Relationship Id="rId38" Type="http://schemas.openxmlformats.org/officeDocument/2006/relationships/footer" Target="footer5.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schu\Downloads\TemplateProjektBericht%20(2).dotm"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072A18-B023-4B6D-A0C4-D9ED7F371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TemplateProjektBericht (2).dotm</Template>
  <TotalTime>0</TotalTime>
  <Pages>77</Pages>
  <Words>17029</Words>
  <Characters>107284</Characters>
  <Application>Microsoft Office Word</Application>
  <DocSecurity>0</DocSecurity>
  <Lines>894</Lines>
  <Paragraphs>248</Paragraphs>
  <ScaleCrop>false</ScaleCrop>
  <HeadingPairs>
    <vt:vector size="2" baseType="variant">
      <vt:variant>
        <vt:lpstr>Titel</vt:lpstr>
      </vt:variant>
      <vt:variant>
        <vt:i4>1</vt:i4>
      </vt:variant>
    </vt:vector>
  </HeadingPairs>
  <TitlesOfParts>
    <vt:vector size="1" baseType="lpstr">
      <vt:lpstr/>
    </vt:vector>
  </TitlesOfParts>
  <Company>ih</Company>
  <LinksUpToDate>false</LinksUpToDate>
  <CharactersWithSpaces>124065</CharactersWithSpaces>
  <SharedDoc>false</SharedDoc>
  <HyperlinkBase/>
  <HLinks>
    <vt:vector size="96" baseType="variant">
      <vt:variant>
        <vt:i4>5439549</vt:i4>
      </vt:variant>
      <vt:variant>
        <vt:i4>75</vt:i4>
      </vt:variant>
      <vt:variant>
        <vt:i4>0</vt:i4>
      </vt:variant>
      <vt:variant>
        <vt:i4>5</vt:i4>
      </vt:variant>
      <vt:variant>
        <vt:lpwstr>http://meedia.de/fernsehen/tv-quoten.html</vt:lpwstr>
      </vt:variant>
      <vt:variant>
        <vt:lpwstr/>
      </vt:variant>
      <vt:variant>
        <vt:i4>524313</vt:i4>
      </vt:variant>
      <vt:variant>
        <vt:i4>72</vt:i4>
      </vt:variant>
      <vt:variant>
        <vt:i4>0</vt:i4>
      </vt:variant>
      <vt:variant>
        <vt:i4>5</vt:i4>
      </vt:variant>
      <vt:variant>
        <vt:lpwstr>http://unternehmen.zdf.de/index.php?id=61&amp;artid=94&amp;backpid=95&amp;cHash=0e303cc2bc67b4211bd2e0aac7c62925</vt:lpwstr>
      </vt:variant>
      <vt:variant>
        <vt:lpwstr/>
      </vt:variant>
      <vt:variant>
        <vt:i4>7471131</vt:i4>
      </vt:variant>
      <vt:variant>
        <vt:i4>69</vt:i4>
      </vt:variant>
      <vt:variant>
        <vt:i4>0</vt:i4>
      </vt:variant>
      <vt:variant>
        <vt:i4>5</vt:i4>
      </vt:variant>
      <vt:variant>
        <vt:lpwstr>http://www.zdf-jahrbuch.de/2010/programme_des_jahres/bellut.php</vt:lpwstr>
      </vt:variant>
      <vt:variant>
        <vt:lpwstr/>
      </vt:variant>
      <vt:variant>
        <vt:i4>589922</vt:i4>
      </vt:variant>
      <vt:variant>
        <vt:i4>66</vt:i4>
      </vt:variant>
      <vt:variant>
        <vt:i4>0</vt:i4>
      </vt:variant>
      <vt:variant>
        <vt:i4>5</vt:i4>
      </vt:variant>
      <vt:variant>
        <vt:lpwstr>http://www.zdf-jahrbuch.de/2003/programmarbeit/bellut.htm</vt:lpwstr>
      </vt:variant>
      <vt:variant>
        <vt:lpwstr/>
      </vt:variant>
      <vt:variant>
        <vt:i4>2490473</vt:i4>
      </vt:variant>
      <vt:variant>
        <vt:i4>63</vt:i4>
      </vt:variant>
      <vt:variant>
        <vt:i4>0</vt:i4>
      </vt:variant>
      <vt:variant>
        <vt:i4>5</vt:i4>
      </vt:variant>
      <vt:variant>
        <vt:lpwstr>http://www.spiegel.de/kultur/tv/oliver-fuchs-soll-neuer-zdf-unterhaltungschef-werden-a-841104.html</vt:lpwstr>
      </vt:variant>
      <vt:variant>
        <vt:lpwstr/>
      </vt:variant>
      <vt:variant>
        <vt:i4>7929901</vt:i4>
      </vt:variant>
      <vt:variant>
        <vt:i4>60</vt:i4>
      </vt:variant>
      <vt:variant>
        <vt:i4>0</vt:i4>
      </vt:variant>
      <vt:variant>
        <vt:i4>5</vt:i4>
      </vt:variant>
      <vt:variant>
        <vt:lpwstr>http://www.unternehmen.zdf.de/index.php?id=650</vt:lpwstr>
      </vt:variant>
      <vt:variant>
        <vt:lpwstr/>
      </vt:variant>
      <vt:variant>
        <vt:i4>2752560</vt:i4>
      </vt:variant>
      <vt:variant>
        <vt:i4>57</vt:i4>
      </vt:variant>
      <vt:variant>
        <vt:i4>0</vt:i4>
      </vt:variant>
      <vt:variant>
        <vt:i4>5</vt:i4>
      </vt:variant>
      <vt:variant>
        <vt:lpwstr>http://www.zdf-jahrbuch.de/2003/grundlagen-programmarbeit/kayser_walter.htm</vt:lpwstr>
      </vt:variant>
      <vt:variant>
        <vt:lpwstr/>
      </vt:variant>
      <vt:variant>
        <vt:i4>6160464</vt:i4>
      </vt:variant>
      <vt:variant>
        <vt:i4>54</vt:i4>
      </vt:variant>
      <vt:variant>
        <vt:i4>0</vt:i4>
      </vt:variant>
      <vt:variant>
        <vt:i4>5</vt:i4>
      </vt:variant>
      <vt:variant>
        <vt:lpwstr>http://www.zdf-jahrbuch.de/2011/qualitaet_und_engagement/gerhard.php</vt:lpwstr>
      </vt:variant>
      <vt:variant>
        <vt:lpwstr/>
      </vt:variant>
      <vt:variant>
        <vt:i4>1245296</vt:i4>
      </vt:variant>
      <vt:variant>
        <vt:i4>51</vt:i4>
      </vt:variant>
      <vt:variant>
        <vt:i4>0</vt:i4>
      </vt:variant>
      <vt:variant>
        <vt:i4>5</vt:i4>
      </vt:variant>
      <vt:variant>
        <vt:lpwstr>http://www.spiegel.de/spiegel/vorab/a-769153.html</vt:lpwstr>
      </vt:variant>
      <vt:variant>
        <vt:lpwstr/>
      </vt:variant>
      <vt:variant>
        <vt:i4>7471224</vt:i4>
      </vt:variant>
      <vt:variant>
        <vt:i4>48</vt:i4>
      </vt:variant>
      <vt:variant>
        <vt:i4>0</vt:i4>
      </vt:variant>
      <vt:variant>
        <vt:i4>5</vt:i4>
      </vt:variant>
      <vt:variant>
        <vt:lpwstr>http://www.tagesspiegel.de/medien/im-amt-jung-juenger-zdf/6338054.html</vt:lpwstr>
      </vt:variant>
      <vt:variant>
        <vt:lpwstr/>
      </vt:variant>
      <vt:variant>
        <vt:i4>2490468</vt:i4>
      </vt:variant>
      <vt:variant>
        <vt:i4>45</vt:i4>
      </vt:variant>
      <vt:variant>
        <vt:i4>0</vt:i4>
      </vt:variant>
      <vt:variant>
        <vt:i4>5</vt:i4>
      </vt:variant>
      <vt:variant>
        <vt:lpwstr>http://www.spiegel.de/kultur/tv/sender-marktanteile-rtl-haengt-erneut-ard-und-zdf-ab-a-806226.html</vt:lpwstr>
      </vt:variant>
      <vt:variant>
        <vt:lpwstr/>
      </vt:variant>
      <vt:variant>
        <vt:i4>1441874</vt:i4>
      </vt:variant>
      <vt:variant>
        <vt:i4>42</vt:i4>
      </vt:variant>
      <vt:variant>
        <vt:i4>0</vt:i4>
      </vt:variant>
      <vt:variant>
        <vt:i4>5</vt:i4>
      </vt:variant>
      <vt:variant>
        <vt:lpwstr>http://www.agf.de/daten/zuschauermarkt/marktanteile/</vt:lpwstr>
      </vt:variant>
      <vt:variant>
        <vt:lpwstr/>
      </vt:variant>
      <vt:variant>
        <vt:i4>720965</vt:i4>
      </vt:variant>
      <vt:variant>
        <vt:i4>39</vt:i4>
      </vt:variant>
      <vt:variant>
        <vt:i4>0</vt:i4>
      </vt:variant>
      <vt:variant>
        <vt:i4>5</vt:i4>
      </vt:variant>
      <vt:variant>
        <vt:lpwstr>http://www.unternehmen.zdf.de/index.php?id=66&amp;artid=17&amp;backpid=10&amp;cHash=092152551626d2830c20db4f74682f5b</vt:lpwstr>
      </vt:variant>
      <vt:variant>
        <vt:lpwstr/>
      </vt:variant>
      <vt:variant>
        <vt:i4>852008</vt:i4>
      </vt:variant>
      <vt:variant>
        <vt:i4>36</vt:i4>
      </vt:variant>
      <vt:variant>
        <vt:i4>0</vt:i4>
      </vt:variant>
      <vt:variant>
        <vt:i4>5</vt:i4>
      </vt:variant>
      <vt:variant>
        <vt:lpwstr>http://www.unternehmen.zdf.de/index.php?id=66&amp;artid=258&amp;backpid=10&amp;cHash=3f07731978e6981d8dd21e007ac2c3f3</vt:lpwstr>
      </vt:variant>
      <vt:variant>
        <vt:lpwstr/>
      </vt:variant>
      <vt:variant>
        <vt:i4>6094966</vt:i4>
      </vt:variant>
      <vt:variant>
        <vt:i4>33</vt:i4>
      </vt:variant>
      <vt:variant>
        <vt:i4>0</vt:i4>
      </vt:variant>
      <vt:variant>
        <vt:i4>5</vt:i4>
      </vt:variant>
      <vt:variant>
        <vt:lpwstr>http://www.unternehmen.zdf.de/index.php?id=66&amp;artid=158&amp;backpid=10&amp;cHash=58cfd581dcd478885b9524881928b2aa</vt:lpwstr>
      </vt:variant>
      <vt:variant>
        <vt:lpwstr/>
      </vt:variant>
      <vt:variant>
        <vt:i4>983152</vt:i4>
      </vt:variant>
      <vt:variant>
        <vt:i4>0</vt:i4>
      </vt:variant>
      <vt:variant>
        <vt:i4>0</vt:i4>
      </vt:variant>
      <vt:variant>
        <vt:i4>5</vt:i4>
      </vt:variant>
      <vt:variant>
        <vt:lpwstr>mailto:kirstin.hammann@gmail.com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 Schumacher</dc:creator>
  <cp:keywords/>
  <dc:description/>
  <cp:lastModifiedBy>Schumacher, Timo</cp:lastModifiedBy>
  <cp:revision>80</cp:revision>
  <cp:lastPrinted>2019-02-18T14:34:00Z</cp:lastPrinted>
  <dcterms:created xsi:type="dcterms:W3CDTF">2022-10-19T10:24:00Z</dcterms:created>
  <dcterms:modified xsi:type="dcterms:W3CDTF">2022-10-30T17:06:00Z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zotero-version="5.0.45"&gt;&lt;session id="acRmtHoZ"/&gt;&lt;style id="http://www.zotero.org/styles/harvard-cite-them-right" hasBibliography="1" bibliographyStyleHasBeenSet="1"/&gt;&lt;prefs&gt;&lt;pref name="fieldType" value="Field"/&gt;&lt;/prefs&gt;&lt;/data&gt;</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6th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22a69ba5-f7c8-3d76-9c3b-cf04f00eda64</vt:lpwstr>
  </property>
</Properties>
</file>